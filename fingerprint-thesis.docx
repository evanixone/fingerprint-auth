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71492" w14:textId="05303950" w:rsidR="000329B8" w:rsidRDefault="00A3530A" w:rsidP="00E3513B">
      <w:pPr>
        <w:pStyle w:val="Title"/>
      </w:pPr>
      <w:r w:rsidRPr="00A3530A">
        <w:t>Developing a Low-Cost Biometric Authentication System with Django Server and Low-Cost Sensors</w:t>
      </w:r>
    </w:p>
    <w:p w14:paraId="3AED05B2" w14:textId="3273F99D" w:rsidR="00D64AB0" w:rsidRPr="00A3530A" w:rsidRDefault="00A3530A" w:rsidP="00D64AB0">
      <w:pPr>
        <w:pStyle w:val="PhDNameofCandidate"/>
        <w:rPr>
          <w:lang w:val="de-DE"/>
        </w:rPr>
      </w:pPr>
      <w:r w:rsidRPr="00A3530A">
        <w:rPr>
          <w:lang w:val="de-DE"/>
        </w:rPr>
        <w:t>NIK AMIR SYAZWAN BIN A</w:t>
      </w:r>
      <w:r>
        <w:rPr>
          <w:lang w:val="de-DE"/>
        </w:rPr>
        <w:t>BDUL AZIZ</w:t>
      </w:r>
    </w:p>
    <w:p w14:paraId="320063A5" w14:textId="37594DC6" w:rsidR="001E38E2" w:rsidRPr="00F236E6" w:rsidRDefault="001E38E2" w:rsidP="00D64AB0">
      <w:pPr>
        <w:pStyle w:val="PhDQualifications"/>
        <w:rPr>
          <w:lang w:val="de-DE"/>
        </w:rPr>
      </w:pPr>
    </w:p>
    <w:p w14:paraId="53FB6C95" w14:textId="77777777" w:rsidR="00865073" w:rsidRPr="00F236E6" w:rsidRDefault="00865073" w:rsidP="00CB2B0D">
      <w:pPr>
        <w:pStyle w:val="PhDNormal"/>
        <w:ind w:firstLine="0"/>
        <w:jc w:val="center"/>
        <w:rPr>
          <w:b/>
          <w:szCs w:val="24"/>
          <w:lang w:val="de-DE"/>
        </w:rPr>
      </w:pPr>
    </w:p>
    <w:p w14:paraId="75C23B13" w14:textId="75F25274" w:rsidR="00A3530A" w:rsidRPr="00A3530A" w:rsidRDefault="00A3530A" w:rsidP="00A3530A">
      <w:pPr>
        <w:pStyle w:val="PhDNormal"/>
        <w:spacing w:line="240" w:lineRule="auto"/>
        <w:ind w:firstLine="0"/>
        <w:jc w:val="center"/>
        <w:rPr>
          <w:b/>
          <w:bCs/>
          <w:szCs w:val="24"/>
        </w:rPr>
      </w:pPr>
      <w:r w:rsidRPr="00A3530A">
        <w:rPr>
          <w:b/>
          <w:bCs/>
          <w:szCs w:val="24"/>
        </w:rPr>
        <w:t>Supervisor</w:t>
      </w:r>
    </w:p>
    <w:p w14:paraId="6F818072" w14:textId="6734F5AF" w:rsidR="00336F76" w:rsidRDefault="00A3530A" w:rsidP="00A3530A">
      <w:pPr>
        <w:pStyle w:val="PhDNormal"/>
        <w:spacing w:line="240" w:lineRule="auto"/>
        <w:ind w:firstLine="0"/>
        <w:jc w:val="center"/>
        <w:rPr>
          <w:szCs w:val="24"/>
        </w:rPr>
      </w:pPr>
      <w:r>
        <w:rPr>
          <w:szCs w:val="24"/>
        </w:rPr>
        <w:t>Andreas Federl</w:t>
      </w:r>
    </w:p>
    <w:p w14:paraId="562979F8" w14:textId="77777777" w:rsidR="00336F76" w:rsidRDefault="00336F76" w:rsidP="00CB2B0D">
      <w:pPr>
        <w:pStyle w:val="PhDNormal"/>
        <w:ind w:firstLine="0"/>
        <w:jc w:val="center"/>
        <w:rPr>
          <w:szCs w:val="24"/>
        </w:rPr>
      </w:pPr>
    </w:p>
    <w:p w14:paraId="1038EFF2" w14:textId="579FAA52" w:rsidR="00A571A1" w:rsidRDefault="00A571A1" w:rsidP="00CB2B0D">
      <w:pPr>
        <w:pStyle w:val="PhDNormal"/>
        <w:ind w:firstLine="0"/>
        <w:jc w:val="center"/>
        <w:rPr>
          <w:szCs w:val="24"/>
        </w:rPr>
      </w:pPr>
      <w:r w:rsidRPr="002D2159">
        <w:rPr>
          <w:szCs w:val="24"/>
        </w:rPr>
        <w:t>Submitted in</w:t>
      </w:r>
      <w:r w:rsidR="001606C4">
        <w:rPr>
          <w:szCs w:val="24"/>
        </w:rPr>
        <w:t xml:space="preserve"> </w:t>
      </w:r>
      <w:r w:rsidRPr="002D2159">
        <w:rPr>
          <w:szCs w:val="24"/>
        </w:rPr>
        <w:t>fulfilment of the requirements for the degree of</w:t>
      </w:r>
      <w:r w:rsidR="00DF3BCC">
        <w:rPr>
          <w:szCs w:val="24"/>
        </w:rPr>
        <w:br/>
      </w:r>
      <w:r w:rsidR="00A3530A">
        <w:rPr>
          <w:szCs w:val="24"/>
        </w:rPr>
        <w:t>Bachelor of Engineering of Applied Computer Science</w:t>
      </w:r>
    </w:p>
    <w:p w14:paraId="7359CA03" w14:textId="77777777" w:rsidR="00E52A20" w:rsidRPr="002D2159" w:rsidRDefault="00E52A20" w:rsidP="00CB2B0D">
      <w:pPr>
        <w:pStyle w:val="PhDNormal"/>
        <w:ind w:firstLine="0"/>
        <w:jc w:val="center"/>
        <w:rPr>
          <w:szCs w:val="24"/>
        </w:rPr>
      </w:pPr>
    </w:p>
    <w:p w14:paraId="56A7D0A5" w14:textId="3DD663F3" w:rsidR="000B419E" w:rsidRDefault="00A571A1" w:rsidP="00CB2B0D">
      <w:pPr>
        <w:pStyle w:val="PhDNormal"/>
        <w:ind w:firstLine="0"/>
        <w:jc w:val="center"/>
        <w:rPr>
          <w:szCs w:val="24"/>
        </w:rPr>
      </w:pPr>
      <w:r w:rsidRPr="002D2159">
        <w:rPr>
          <w:szCs w:val="24"/>
        </w:rPr>
        <w:t xml:space="preserve">Faculty of </w:t>
      </w:r>
      <w:r w:rsidR="00A3530A">
        <w:rPr>
          <w:szCs w:val="24"/>
        </w:rPr>
        <w:t>Computer Science</w:t>
      </w:r>
      <w:r w:rsidR="00DF3BCC">
        <w:rPr>
          <w:szCs w:val="24"/>
        </w:rPr>
        <w:br/>
      </w:r>
      <w:r w:rsidR="00A3530A">
        <w:rPr>
          <w:szCs w:val="24"/>
        </w:rPr>
        <w:t>Deggendorf Institute of Technology</w:t>
      </w:r>
      <w:r w:rsidR="00DF3BCC">
        <w:rPr>
          <w:szCs w:val="24"/>
        </w:rPr>
        <w:br/>
      </w:r>
      <w:r w:rsidR="00A3530A">
        <w:rPr>
          <w:szCs w:val="24"/>
        </w:rPr>
        <w:t>2024</w:t>
      </w:r>
    </w:p>
    <w:p w14:paraId="7EFC3802" w14:textId="77777777" w:rsidR="00F80971" w:rsidRDefault="00F80971" w:rsidP="00CB2B0D">
      <w:pPr>
        <w:pStyle w:val="PhDNormal"/>
        <w:ind w:firstLine="0"/>
        <w:jc w:val="center"/>
        <w:rPr>
          <w:szCs w:val="24"/>
        </w:rPr>
      </w:pPr>
    </w:p>
    <w:p w14:paraId="2CFD9E69" w14:textId="77777777" w:rsidR="001D1804" w:rsidRDefault="001D1804" w:rsidP="00CB2B0D">
      <w:pPr>
        <w:pStyle w:val="PhDNormal"/>
        <w:ind w:firstLine="0"/>
        <w:jc w:val="center"/>
        <w:rPr>
          <w:szCs w:val="24"/>
        </w:rPr>
        <w:sectPr w:rsidR="001D1804" w:rsidSect="00041B1C">
          <w:headerReference w:type="even" r:id="rId8"/>
          <w:headerReference w:type="default" r:id="rId9"/>
          <w:footerReference w:type="even" r:id="rId10"/>
          <w:footerReference w:type="default" r:id="rId11"/>
          <w:headerReference w:type="first" r:id="rId12"/>
          <w:footerReference w:type="first" r:id="rId13"/>
          <w:pgSz w:w="11907" w:h="16840" w:code="9"/>
          <w:pgMar w:top="1418" w:right="1418" w:bottom="1418" w:left="2268" w:header="720" w:footer="720" w:gutter="0"/>
          <w:cols w:space="720"/>
          <w:docGrid w:linePitch="326"/>
        </w:sectPr>
      </w:pPr>
    </w:p>
    <w:p w14:paraId="18B2FB63" w14:textId="77777777" w:rsidR="00F80971" w:rsidRDefault="00F80971" w:rsidP="00CB2B0D">
      <w:pPr>
        <w:pStyle w:val="PhDNormal"/>
        <w:ind w:firstLine="0"/>
        <w:jc w:val="center"/>
        <w:rPr>
          <w:szCs w:val="24"/>
        </w:rPr>
      </w:pPr>
    </w:p>
    <w:p w14:paraId="2562C541" w14:textId="77777777" w:rsidR="000B419E" w:rsidRPr="00555068" w:rsidRDefault="000B419E" w:rsidP="000F0308">
      <w:pPr>
        <w:pStyle w:val="PhDPreliminaryHeading"/>
      </w:pPr>
      <w:bookmarkStart w:id="0" w:name="_Toc400459734"/>
      <w:bookmarkStart w:id="1" w:name="_Toc439680665"/>
      <w:bookmarkStart w:id="2" w:name="_Toc167650549"/>
      <w:r w:rsidRPr="00555068">
        <w:t>Key</w:t>
      </w:r>
      <w:r w:rsidR="000F0308">
        <w:t>words</w:t>
      </w:r>
      <w:bookmarkEnd w:id="0"/>
      <w:bookmarkEnd w:id="1"/>
      <w:bookmarkEnd w:id="2"/>
    </w:p>
    <w:p w14:paraId="5936229B" w14:textId="77777777" w:rsidR="000B419E" w:rsidRDefault="000B419E" w:rsidP="001F1FD5">
      <w:r>
        <w:t xml:space="preserve">Put a paragraph of keywords here </w:t>
      </w:r>
      <w:r w:rsidR="00DB1BF1">
        <w:t>in alphabetical order (</w:t>
      </w:r>
      <w:r>
        <w:t>for cataloguing purposes).</w:t>
      </w:r>
    </w:p>
    <w:p w14:paraId="0CDA85E7" w14:textId="77777777" w:rsidR="0032322B" w:rsidRDefault="0032322B" w:rsidP="0074720A">
      <w:pPr>
        <w:pStyle w:val="PhDPreliminaryHeading"/>
      </w:pPr>
    </w:p>
    <w:p w14:paraId="364FB07B" w14:textId="77777777" w:rsidR="0032322B" w:rsidRPr="0032322B" w:rsidRDefault="0032322B" w:rsidP="0032322B"/>
    <w:p w14:paraId="2A32360D" w14:textId="77777777" w:rsidR="0032322B" w:rsidRPr="0032322B" w:rsidRDefault="0032322B" w:rsidP="0032322B"/>
    <w:p w14:paraId="6350629E" w14:textId="77777777" w:rsidR="0032322B" w:rsidRPr="0032322B" w:rsidRDefault="0032322B" w:rsidP="0032322B"/>
    <w:p w14:paraId="1DE435B2" w14:textId="77777777" w:rsidR="0032322B" w:rsidRPr="0032322B" w:rsidRDefault="0032322B" w:rsidP="0032322B"/>
    <w:p w14:paraId="56ECAF86" w14:textId="77777777" w:rsidR="0032322B" w:rsidRPr="0032322B" w:rsidRDefault="0032322B" w:rsidP="0032322B"/>
    <w:p w14:paraId="51169AEB" w14:textId="77777777" w:rsidR="0032322B" w:rsidRPr="0032322B" w:rsidRDefault="0032322B" w:rsidP="0032322B"/>
    <w:p w14:paraId="6B421125" w14:textId="77777777" w:rsidR="0032322B" w:rsidRPr="0032322B" w:rsidRDefault="0032322B" w:rsidP="0032322B"/>
    <w:p w14:paraId="6098A83C" w14:textId="77777777" w:rsidR="0032322B" w:rsidRPr="0032322B" w:rsidRDefault="0032322B" w:rsidP="0032322B"/>
    <w:p w14:paraId="5B7ADFEF" w14:textId="77777777" w:rsidR="0032322B" w:rsidRPr="0032322B" w:rsidRDefault="0032322B" w:rsidP="0032322B"/>
    <w:p w14:paraId="13EDC15F" w14:textId="77777777" w:rsidR="000B419E" w:rsidRPr="00555068" w:rsidRDefault="000B419E" w:rsidP="0074720A">
      <w:pPr>
        <w:pStyle w:val="PhDPreliminaryHeading"/>
      </w:pPr>
      <w:r w:rsidRPr="0032322B">
        <w:br w:type="page"/>
      </w:r>
      <w:bookmarkStart w:id="3" w:name="_Toc400459735"/>
      <w:bookmarkStart w:id="4" w:name="_Toc439680666"/>
      <w:bookmarkStart w:id="5" w:name="_Toc167650550"/>
      <w:r w:rsidRPr="00555068">
        <w:lastRenderedPageBreak/>
        <w:t>Abstract</w:t>
      </w:r>
      <w:bookmarkEnd w:id="3"/>
      <w:bookmarkEnd w:id="4"/>
      <w:bookmarkEnd w:id="5"/>
    </w:p>
    <w:p w14:paraId="2320226B" w14:textId="77777777" w:rsidR="000B419E" w:rsidRDefault="000B419E" w:rsidP="000B419E">
      <w:pPr>
        <w:pStyle w:val="PhDNormal"/>
      </w:pPr>
      <w:r>
        <w:t>Put your abstract here</w:t>
      </w:r>
      <w:r w:rsidR="00DB1BF1">
        <w:t xml:space="preserve"> (do this last)</w:t>
      </w:r>
      <w:r>
        <w:t>.</w:t>
      </w:r>
    </w:p>
    <w:p w14:paraId="22D53299" w14:textId="77777777" w:rsidR="000B419E" w:rsidRDefault="000B419E" w:rsidP="0074720A">
      <w:pPr>
        <w:pStyle w:val="PhDPreliminaryHeading"/>
      </w:pPr>
      <w:r>
        <w:br w:type="page"/>
      </w:r>
      <w:bookmarkStart w:id="6" w:name="_Toc400459736"/>
      <w:bookmarkStart w:id="7" w:name="_Toc439680667"/>
      <w:bookmarkStart w:id="8" w:name="_Toc167650551"/>
      <w:r w:rsidR="0001187E" w:rsidRPr="00555068">
        <w:lastRenderedPageBreak/>
        <w:t>Table of Contents</w:t>
      </w:r>
      <w:bookmarkEnd w:id="6"/>
      <w:bookmarkEnd w:id="7"/>
      <w:bookmarkEnd w:id="8"/>
    </w:p>
    <w:sdt>
      <w:sdtPr>
        <w:rPr>
          <w:rFonts w:ascii="Times New Roman" w:eastAsia="Times New Roman" w:hAnsi="Times New Roman" w:cs="Times New Roman"/>
          <w:color w:val="auto"/>
          <w:sz w:val="24"/>
          <w:szCs w:val="20"/>
        </w:rPr>
        <w:id w:val="-1436049196"/>
        <w:docPartObj>
          <w:docPartGallery w:val="Table of Contents"/>
          <w:docPartUnique/>
        </w:docPartObj>
      </w:sdtPr>
      <w:sdtEndPr>
        <w:rPr>
          <w:b/>
          <w:bCs/>
          <w:noProof/>
        </w:rPr>
      </w:sdtEndPr>
      <w:sdtContent>
        <w:p w14:paraId="6B447807" w14:textId="13E0607E" w:rsidR="0006395B" w:rsidRDefault="0006395B">
          <w:pPr>
            <w:pStyle w:val="TOCHeading"/>
          </w:pPr>
        </w:p>
        <w:p w14:paraId="165BA174" w14:textId="174869BD" w:rsidR="00AA4B91" w:rsidRDefault="0006395B">
          <w:pPr>
            <w:pStyle w:val="TOC2"/>
            <w:rPr>
              <w:rFonts w:asciiTheme="minorHAnsi" w:eastAsiaTheme="minorEastAsia" w:hAnsiTheme="minorHAnsi" w:cstheme="minorBidi"/>
              <w:kern w:val="2"/>
              <w:sz w:val="24"/>
              <w:szCs w:val="24"/>
              <w:lang w:val="en-GB" w:eastAsia="en-GB"/>
              <w14:ligatures w14:val="standardContextual"/>
            </w:rPr>
          </w:pPr>
          <w:r>
            <w:fldChar w:fldCharType="begin"/>
          </w:r>
          <w:r>
            <w:instrText xml:space="preserve"> TOC \o "1-3" \h \z \u </w:instrText>
          </w:r>
          <w:r>
            <w:fldChar w:fldCharType="separate"/>
          </w:r>
          <w:hyperlink w:anchor="_Toc167650549" w:history="1">
            <w:r w:rsidR="00AA4B91" w:rsidRPr="00E8431C">
              <w:rPr>
                <w:rStyle w:val="Hyperlink"/>
              </w:rPr>
              <w:t>Keywords</w:t>
            </w:r>
            <w:r w:rsidR="00AA4B91">
              <w:rPr>
                <w:webHidden/>
              </w:rPr>
              <w:tab/>
            </w:r>
            <w:r w:rsidR="00AA4B91">
              <w:rPr>
                <w:webHidden/>
              </w:rPr>
              <w:fldChar w:fldCharType="begin"/>
            </w:r>
            <w:r w:rsidR="00AA4B91">
              <w:rPr>
                <w:webHidden/>
              </w:rPr>
              <w:instrText xml:space="preserve"> PAGEREF _Toc167650549 \h </w:instrText>
            </w:r>
            <w:r w:rsidR="00AA4B91">
              <w:rPr>
                <w:webHidden/>
              </w:rPr>
            </w:r>
            <w:r w:rsidR="00AA4B91">
              <w:rPr>
                <w:webHidden/>
              </w:rPr>
              <w:fldChar w:fldCharType="separate"/>
            </w:r>
            <w:r w:rsidR="00AA4B91">
              <w:rPr>
                <w:webHidden/>
              </w:rPr>
              <w:t>i</w:t>
            </w:r>
            <w:r w:rsidR="00AA4B91">
              <w:rPr>
                <w:webHidden/>
              </w:rPr>
              <w:fldChar w:fldCharType="end"/>
            </w:r>
          </w:hyperlink>
        </w:p>
        <w:p w14:paraId="544DA978" w14:textId="7B93560A"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0" w:history="1">
            <w:r w:rsidR="00AA4B91" w:rsidRPr="00E8431C">
              <w:rPr>
                <w:rStyle w:val="Hyperlink"/>
              </w:rPr>
              <w:t>Abstract</w:t>
            </w:r>
            <w:r w:rsidR="00AA4B91">
              <w:rPr>
                <w:webHidden/>
              </w:rPr>
              <w:tab/>
            </w:r>
            <w:r w:rsidR="00AA4B91">
              <w:rPr>
                <w:webHidden/>
              </w:rPr>
              <w:fldChar w:fldCharType="begin"/>
            </w:r>
            <w:r w:rsidR="00AA4B91">
              <w:rPr>
                <w:webHidden/>
              </w:rPr>
              <w:instrText xml:space="preserve"> PAGEREF _Toc167650550 \h </w:instrText>
            </w:r>
            <w:r w:rsidR="00AA4B91">
              <w:rPr>
                <w:webHidden/>
              </w:rPr>
            </w:r>
            <w:r w:rsidR="00AA4B91">
              <w:rPr>
                <w:webHidden/>
              </w:rPr>
              <w:fldChar w:fldCharType="separate"/>
            </w:r>
            <w:r w:rsidR="00AA4B91">
              <w:rPr>
                <w:webHidden/>
              </w:rPr>
              <w:t>ii</w:t>
            </w:r>
            <w:r w:rsidR="00AA4B91">
              <w:rPr>
                <w:webHidden/>
              </w:rPr>
              <w:fldChar w:fldCharType="end"/>
            </w:r>
          </w:hyperlink>
        </w:p>
        <w:p w14:paraId="426B41A0" w14:textId="4C9E9D12"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1" w:history="1">
            <w:r w:rsidR="00AA4B91" w:rsidRPr="00E8431C">
              <w:rPr>
                <w:rStyle w:val="Hyperlink"/>
              </w:rPr>
              <w:t>Table of Contents</w:t>
            </w:r>
            <w:r w:rsidR="00AA4B91">
              <w:rPr>
                <w:webHidden/>
              </w:rPr>
              <w:tab/>
            </w:r>
            <w:r w:rsidR="00AA4B91">
              <w:rPr>
                <w:webHidden/>
              </w:rPr>
              <w:fldChar w:fldCharType="begin"/>
            </w:r>
            <w:r w:rsidR="00AA4B91">
              <w:rPr>
                <w:webHidden/>
              </w:rPr>
              <w:instrText xml:space="preserve"> PAGEREF _Toc167650551 \h </w:instrText>
            </w:r>
            <w:r w:rsidR="00AA4B91">
              <w:rPr>
                <w:webHidden/>
              </w:rPr>
            </w:r>
            <w:r w:rsidR="00AA4B91">
              <w:rPr>
                <w:webHidden/>
              </w:rPr>
              <w:fldChar w:fldCharType="separate"/>
            </w:r>
            <w:r w:rsidR="00AA4B91">
              <w:rPr>
                <w:webHidden/>
              </w:rPr>
              <w:t>iii</w:t>
            </w:r>
            <w:r w:rsidR="00AA4B91">
              <w:rPr>
                <w:webHidden/>
              </w:rPr>
              <w:fldChar w:fldCharType="end"/>
            </w:r>
          </w:hyperlink>
        </w:p>
        <w:p w14:paraId="27C17995" w14:textId="79F3A890"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2" w:history="1">
            <w:r w:rsidR="00AA4B91" w:rsidRPr="00E8431C">
              <w:rPr>
                <w:rStyle w:val="Hyperlink"/>
              </w:rPr>
              <w:t>List of Figures</w:t>
            </w:r>
            <w:r w:rsidR="00AA4B91">
              <w:rPr>
                <w:webHidden/>
              </w:rPr>
              <w:tab/>
            </w:r>
            <w:r w:rsidR="00AA4B91">
              <w:rPr>
                <w:webHidden/>
              </w:rPr>
              <w:fldChar w:fldCharType="begin"/>
            </w:r>
            <w:r w:rsidR="00AA4B91">
              <w:rPr>
                <w:webHidden/>
              </w:rPr>
              <w:instrText xml:space="preserve"> PAGEREF _Toc167650552 \h </w:instrText>
            </w:r>
            <w:r w:rsidR="00AA4B91">
              <w:rPr>
                <w:webHidden/>
              </w:rPr>
            </w:r>
            <w:r w:rsidR="00AA4B91">
              <w:rPr>
                <w:webHidden/>
              </w:rPr>
              <w:fldChar w:fldCharType="separate"/>
            </w:r>
            <w:r w:rsidR="00AA4B91">
              <w:rPr>
                <w:webHidden/>
              </w:rPr>
              <w:t>v</w:t>
            </w:r>
            <w:r w:rsidR="00AA4B91">
              <w:rPr>
                <w:webHidden/>
              </w:rPr>
              <w:fldChar w:fldCharType="end"/>
            </w:r>
          </w:hyperlink>
        </w:p>
        <w:p w14:paraId="44621688" w14:textId="574192DB"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3" w:history="1">
            <w:r w:rsidR="00AA4B91" w:rsidRPr="00E8431C">
              <w:rPr>
                <w:rStyle w:val="Hyperlink"/>
              </w:rPr>
              <w:t>List of Tables</w:t>
            </w:r>
            <w:r w:rsidR="00AA4B91">
              <w:rPr>
                <w:webHidden/>
              </w:rPr>
              <w:tab/>
            </w:r>
            <w:r w:rsidR="00AA4B91">
              <w:rPr>
                <w:webHidden/>
              </w:rPr>
              <w:fldChar w:fldCharType="begin"/>
            </w:r>
            <w:r w:rsidR="00AA4B91">
              <w:rPr>
                <w:webHidden/>
              </w:rPr>
              <w:instrText xml:space="preserve"> PAGEREF _Toc167650553 \h </w:instrText>
            </w:r>
            <w:r w:rsidR="00AA4B91">
              <w:rPr>
                <w:webHidden/>
              </w:rPr>
            </w:r>
            <w:r w:rsidR="00AA4B91">
              <w:rPr>
                <w:webHidden/>
              </w:rPr>
              <w:fldChar w:fldCharType="separate"/>
            </w:r>
            <w:r w:rsidR="00AA4B91">
              <w:rPr>
                <w:webHidden/>
              </w:rPr>
              <w:t>vi</w:t>
            </w:r>
            <w:r w:rsidR="00AA4B91">
              <w:rPr>
                <w:webHidden/>
              </w:rPr>
              <w:fldChar w:fldCharType="end"/>
            </w:r>
          </w:hyperlink>
        </w:p>
        <w:p w14:paraId="02072B3D" w14:textId="6BD4ABFF"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4" w:history="1">
            <w:r w:rsidR="00AA4B91" w:rsidRPr="00E8431C">
              <w:rPr>
                <w:rStyle w:val="Hyperlink"/>
              </w:rPr>
              <w:t>List of Abbreviations</w:t>
            </w:r>
            <w:r w:rsidR="00AA4B91">
              <w:rPr>
                <w:webHidden/>
              </w:rPr>
              <w:tab/>
            </w:r>
            <w:r w:rsidR="00AA4B91">
              <w:rPr>
                <w:webHidden/>
              </w:rPr>
              <w:fldChar w:fldCharType="begin"/>
            </w:r>
            <w:r w:rsidR="00AA4B91">
              <w:rPr>
                <w:webHidden/>
              </w:rPr>
              <w:instrText xml:space="preserve"> PAGEREF _Toc167650554 \h </w:instrText>
            </w:r>
            <w:r w:rsidR="00AA4B91">
              <w:rPr>
                <w:webHidden/>
              </w:rPr>
            </w:r>
            <w:r w:rsidR="00AA4B91">
              <w:rPr>
                <w:webHidden/>
              </w:rPr>
              <w:fldChar w:fldCharType="separate"/>
            </w:r>
            <w:r w:rsidR="00AA4B91">
              <w:rPr>
                <w:webHidden/>
              </w:rPr>
              <w:t>vii</w:t>
            </w:r>
            <w:r w:rsidR="00AA4B91">
              <w:rPr>
                <w:webHidden/>
              </w:rPr>
              <w:fldChar w:fldCharType="end"/>
            </w:r>
          </w:hyperlink>
        </w:p>
        <w:p w14:paraId="68126FBE" w14:textId="6635B484"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5" w:history="1">
            <w:r w:rsidR="00AA4B91" w:rsidRPr="00E8431C">
              <w:rPr>
                <w:rStyle w:val="Hyperlink"/>
              </w:rPr>
              <w:t>Statement of Original Authorship</w:t>
            </w:r>
            <w:r w:rsidR="00AA4B91">
              <w:rPr>
                <w:webHidden/>
              </w:rPr>
              <w:tab/>
            </w:r>
            <w:r w:rsidR="00AA4B91">
              <w:rPr>
                <w:webHidden/>
              </w:rPr>
              <w:fldChar w:fldCharType="begin"/>
            </w:r>
            <w:r w:rsidR="00AA4B91">
              <w:rPr>
                <w:webHidden/>
              </w:rPr>
              <w:instrText xml:space="preserve"> PAGEREF _Toc167650555 \h </w:instrText>
            </w:r>
            <w:r w:rsidR="00AA4B91">
              <w:rPr>
                <w:webHidden/>
              </w:rPr>
            </w:r>
            <w:r w:rsidR="00AA4B91">
              <w:rPr>
                <w:webHidden/>
              </w:rPr>
              <w:fldChar w:fldCharType="separate"/>
            </w:r>
            <w:r w:rsidR="00AA4B91">
              <w:rPr>
                <w:webHidden/>
              </w:rPr>
              <w:t>viii</w:t>
            </w:r>
            <w:r w:rsidR="00AA4B91">
              <w:rPr>
                <w:webHidden/>
              </w:rPr>
              <w:fldChar w:fldCharType="end"/>
            </w:r>
          </w:hyperlink>
        </w:p>
        <w:p w14:paraId="2655A8CA" w14:textId="40C8A6CB"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6" w:history="1">
            <w:r w:rsidR="00AA4B91" w:rsidRPr="00E8431C">
              <w:rPr>
                <w:rStyle w:val="Hyperlink"/>
              </w:rPr>
              <w:t>Acknowledgements</w:t>
            </w:r>
            <w:r w:rsidR="00AA4B91">
              <w:rPr>
                <w:webHidden/>
              </w:rPr>
              <w:tab/>
            </w:r>
            <w:r w:rsidR="00AA4B91">
              <w:rPr>
                <w:webHidden/>
              </w:rPr>
              <w:fldChar w:fldCharType="begin"/>
            </w:r>
            <w:r w:rsidR="00AA4B91">
              <w:rPr>
                <w:webHidden/>
              </w:rPr>
              <w:instrText xml:space="preserve"> PAGEREF _Toc167650556 \h </w:instrText>
            </w:r>
            <w:r w:rsidR="00AA4B91">
              <w:rPr>
                <w:webHidden/>
              </w:rPr>
            </w:r>
            <w:r w:rsidR="00AA4B91">
              <w:rPr>
                <w:webHidden/>
              </w:rPr>
              <w:fldChar w:fldCharType="separate"/>
            </w:r>
            <w:r w:rsidR="00AA4B91">
              <w:rPr>
                <w:webHidden/>
              </w:rPr>
              <w:t>ix</w:t>
            </w:r>
            <w:r w:rsidR="00AA4B91">
              <w:rPr>
                <w:webHidden/>
              </w:rPr>
              <w:fldChar w:fldCharType="end"/>
            </w:r>
          </w:hyperlink>
        </w:p>
        <w:p w14:paraId="3F3912EB" w14:textId="3B8C43A0"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557" w:history="1">
            <w:r w:rsidR="00AA4B91" w:rsidRPr="00E8431C">
              <w:rPr>
                <w:rStyle w:val="Hyperlink"/>
              </w:rPr>
              <w:t>Chapter 1:</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Introduction</w:t>
            </w:r>
            <w:r w:rsidR="00AA4B91">
              <w:rPr>
                <w:webHidden/>
              </w:rPr>
              <w:tab/>
            </w:r>
            <w:r w:rsidR="00AA4B91">
              <w:rPr>
                <w:webHidden/>
              </w:rPr>
              <w:fldChar w:fldCharType="begin"/>
            </w:r>
            <w:r w:rsidR="00AA4B91">
              <w:rPr>
                <w:webHidden/>
              </w:rPr>
              <w:instrText xml:space="preserve"> PAGEREF _Toc167650557 \h </w:instrText>
            </w:r>
            <w:r w:rsidR="00AA4B91">
              <w:rPr>
                <w:webHidden/>
              </w:rPr>
            </w:r>
            <w:r w:rsidR="00AA4B91">
              <w:rPr>
                <w:webHidden/>
              </w:rPr>
              <w:fldChar w:fldCharType="separate"/>
            </w:r>
            <w:r w:rsidR="00AA4B91">
              <w:rPr>
                <w:webHidden/>
              </w:rPr>
              <w:t>1</w:t>
            </w:r>
            <w:r w:rsidR="00AA4B91">
              <w:rPr>
                <w:webHidden/>
              </w:rPr>
              <w:fldChar w:fldCharType="end"/>
            </w:r>
          </w:hyperlink>
        </w:p>
        <w:p w14:paraId="0B978A6E" w14:textId="209DEAD9"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8" w:history="1">
            <w:r w:rsidR="00AA4B91" w:rsidRPr="00E8431C">
              <w:rPr>
                <w:rStyle w:val="Hyperlink"/>
              </w:rPr>
              <w:t>1.1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Background</w:t>
            </w:r>
            <w:r w:rsidR="00AA4B91">
              <w:rPr>
                <w:webHidden/>
              </w:rPr>
              <w:tab/>
            </w:r>
            <w:r w:rsidR="00AA4B91">
              <w:rPr>
                <w:webHidden/>
              </w:rPr>
              <w:fldChar w:fldCharType="begin"/>
            </w:r>
            <w:r w:rsidR="00AA4B91">
              <w:rPr>
                <w:webHidden/>
              </w:rPr>
              <w:instrText xml:space="preserve"> PAGEREF _Toc167650558 \h </w:instrText>
            </w:r>
            <w:r w:rsidR="00AA4B91">
              <w:rPr>
                <w:webHidden/>
              </w:rPr>
            </w:r>
            <w:r w:rsidR="00AA4B91">
              <w:rPr>
                <w:webHidden/>
              </w:rPr>
              <w:fldChar w:fldCharType="separate"/>
            </w:r>
            <w:r w:rsidR="00AA4B91">
              <w:rPr>
                <w:webHidden/>
              </w:rPr>
              <w:t>2</w:t>
            </w:r>
            <w:r w:rsidR="00AA4B91">
              <w:rPr>
                <w:webHidden/>
              </w:rPr>
              <w:fldChar w:fldCharType="end"/>
            </w:r>
          </w:hyperlink>
        </w:p>
        <w:p w14:paraId="4FA65542" w14:textId="25A8461A"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59" w:history="1">
            <w:r w:rsidR="00AA4B91" w:rsidRPr="00E8431C">
              <w:rPr>
                <w:rStyle w:val="Hyperlink"/>
              </w:rPr>
              <w:t>1.2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Purposes</w:t>
            </w:r>
            <w:r w:rsidR="00AA4B91">
              <w:rPr>
                <w:webHidden/>
              </w:rPr>
              <w:tab/>
            </w:r>
            <w:r w:rsidR="00AA4B91">
              <w:rPr>
                <w:webHidden/>
              </w:rPr>
              <w:fldChar w:fldCharType="begin"/>
            </w:r>
            <w:r w:rsidR="00AA4B91">
              <w:rPr>
                <w:webHidden/>
              </w:rPr>
              <w:instrText xml:space="preserve"> PAGEREF _Toc167650559 \h </w:instrText>
            </w:r>
            <w:r w:rsidR="00AA4B91">
              <w:rPr>
                <w:webHidden/>
              </w:rPr>
            </w:r>
            <w:r w:rsidR="00AA4B91">
              <w:rPr>
                <w:webHidden/>
              </w:rPr>
              <w:fldChar w:fldCharType="separate"/>
            </w:r>
            <w:r w:rsidR="00AA4B91">
              <w:rPr>
                <w:webHidden/>
              </w:rPr>
              <w:t>2</w:t>
            </w:r>
            <w:r w:rsidR="00AA4B91">
              <w:rPr>
                <w:webHidden/>
              </w:rPr>
              <w:fldChar w:fldCharType="end"/>
            </w:r>
          </w:hyperlink>
        </w:p>
        <w:p w14:paraId="3B21A0C4" w14:textId="4C5D0BF4"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60" w:history="1">
            <w:r w:rsidR="00AA4B91" w:rsidRPr="00E8431C">
              <w:rPr>
                <w:rStyle w:val="Hyperlink"/>
              </w:rPr>
              <w:t>1.3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Thesis Outline</w:t>
            </w:r>
            <w:r w:rsidR="00AA4B91">
              <w:rPr>
                <w:webHidden/>
              </w:rPr>
              <w:tab/>
            </w:r>
            <w:r w:rsidR="00AA4B91">
              <w:rPr>
                <w:webHidden/>
              </w:rPr>
              <w:fldChar w:fldCharType="begin"/>
            </w:r>
            <w:r w:rsidR="00AA4B91">
              <w:rPr>
                <w:webHidden/>
              </w:rPr>
              <w:instrText xml:space="preserve"> PAGEREF _Toc167650560 \h </w:instrText>
            </w:r>
            <w:r w:rsidR="00AA4B91">
              <w:rPr>
                <w:webHidden/>
              </w:rPr>
            </w:r>
            <w:r w:rsidR="00AA4B91">
              <w:rPr>
                <w:webHidden/>
              </w:rPr>
              <w:fldChar w:fldCharType="separate"/>
            </w:r>
            <w:r w:rsidR="00AA4B91">
              <w:rPr>
                <w:webHidden/>
              </w:rPr>
              <w:t>3</w:t>
            </w:r>
            <w:r w:rsidR="00AA4B91">
              <w:rPr>
                <w:webHidden/>
              </w:rPr>
              <w:fldChar w:fldCharType="end"/>
            </w:r>
          </w:hyperlink>
        </w:p>
        <w:p w14:paraId="1421463D" w14:textId="3BD09D31"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561" w:history="1">
            <w:r w:rsidR="00AA4B91" w:rsidRPr="00E8431C">
              <w:rPr>
                <w:rStyle w:val="Hyperlink"/>
              </w:rPr>
              <w:t>Chapter 2:</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Theoretical Background</w:t>
            </w:r>
            <w:r w:rsidR="00AA4B91">
              <w:rPr>
                <w:webHidden/>
              </w:rPr>
              <w:tab/>
            </w:r>
            <w:r w:rsidR="00AA4B91">
              <w:rPr>
                <w:webHidden/>
              </w:rPr>
              <w:fldChar w:fldCharType="begin"/>
            </w:r>
            <w:r w:rsidR="00AA4B91">
              <w:rPr>
                <w:webHidden/>
              </w:rPr>
              <w:instrText xml:space="preserve"> PAGEREF _Toc167650561 \h </w:instrText>
            </w:r>
            <w:r w:rsidR="00AA4B91">
              <w:rPr>
                <w:webHidden/>
              </w:rPr>
            </w:r>
            <w:r w:rsidR="00AA4B91">
              <w:rPr>
                <w:webHidden/>
              </w:rPr>
              <w:fldChar w:fldCharType="separate"/>
            </w:r>
            <w:r w:rsidR="00AA4B91">
              <w:rPr>
                <w:webHidden/>
              </w:rPr>
              <w:t>5</w:t>
            </w:r>
            <w:r w:rsidR="00AA4B91">
              <w:rPr>
                <w:webHidden/>
              </w:rPr>
              <w:fldChar w:fldCharType="end"/>
            </w:r>
          </w:hyperlink>
        </w:p>
        <w:p w14:paraId="5B904D21" w14:textId="7A684D58"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62" w:history="1">
            <w:r w:rsidR="00AA4B91" w:rsidRPr="00E8431C">
              <w:rPr>
                <w:rStyle w:val="Hyperlink"/>
              </w:rPr>
              <w:t>2.1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Fingerprint Features</w:t>
            </w:r>
            <w:r w:rsidR="00AA4B91">
              <w:rPr>
                <w:webHidden/>
              </w:rPr>
              <w:tab/>
            </w:r>
            <w:r w:rsidR="00AA4B91">
              <w:rPr>
                <w:webHidden/>
              </w:rPr>
              <w:fldChar w:fldCharType="begin"/>
            </w:r>
            <w:r w:rsidR="00AA4B91">
              <w:rPr>
                <w:webHidden/>
              </w:rPr>
              <w:instrText xml:space="preserve"> PAGEREF _Toc167650562 \h </w:instrText>
            </w:r>
            <w:r w:rsidR="00AA4B91">
              <w:rPr>
                <w:webHidden/>
              </w:rPr>
            </w:r>
            <w:r w:rsidR="00AA4B91">
              <w:rPr>
                <w:webHidden/>
              </w:rPr>
              <w:fldChar w:fldCharType="separate"/>
            </w:r>
            <w:r w:rsidR="00AA4B91">
              <w:rPr>
                <w:webHidden/>
              </w:rPr>
              <w:t>5</w:t>
            </w:r>
            <w:r w:rsidR="00AA4B91">
              <w:rPr>
                <w:webHidden/>
              </w:rPr>
              <w:fldChar w:fldCharType="end"/>
            </w:r>
          </w:hyperlink>
        </w:p>
        <w:p w14:paraId="49EBC2F4" w14:textId="30717FC4"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63" w:history="1">
            <w:r w:rsidR="00AA4B91" w:rsidRPr="00E8431C">
              <w:rPr>
                <w:rStyle w:val="Hyperlink"/>
                <w:lang w:val="en-US"/>
              </w:rPr>
              <w:t>2.2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Biometric System Architecture</w:t>
            </w:r>
            <w:r w:rsidR="00AA4B91">
              <w:rPr>
                <w:webHidden/>
              </w:rPr>
              <w:tab/>
            </w:r>
            <w:r w:rsidR="00AA4B91">
              <w:rPr>
                <w:webHidden/>
              </w:rPr>
              <w:fldChar w:fldCharType="begin"/>
            </w:r>
            <w:r w:rsidR="00AA4B91">
              <w:rPr>
                <w:webHidden/>
              </w:rPr>
              <w:instrText xml:space="preserve"> PAGEREF _Toc167650563 \h </w:instrText>
            </w:r>
            <w:r w:rsidR="00AA4B91">
              <w:rPr>
                <w:webHidden/>
              </w:rPr>
            </w:r>
            <w:r w:rsidR="00AA4B91">
              <w:rPr>
                <w:webHidden/>
              </w:rPr>
              <w:fldChar w:fldCharType="separate"/>
            </w:r>
            <w:r w:rsidR="00AA4B91">
              <w:rPr>
                <w:webHidden/>
              </w:rPr>
              <w:t>6</w:t>
            </w:r>
            <w:r w:rsidR="00AA4B91">
              <w:rPr>
                <w:webHidden/>
              </w:rPr>
              <w:fldChar w:fldCharType="end"/>
            </w:r>
          </w:hyperlink>
        </w:p>
        <w:p w14:paraId="74A2EDEB" w14:textId="636B9CCF"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64" w:history="1">
            <w:r w:rsidR="00AA4B91" w:rsidRPr="00E8431C">
              <w:rPr>
                <w:rStyle w:val="Hyperlink"/>
                <w:lang w:val="en-US"/>
              </w:rPr>
              <w:t>2.3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Secure Architecture</w:t>
            </w:r>
            <w:r w:rsidR="00AA4B91">
              <w:rPr>
                <w:webHidden/>
              </w:rPr>
              <w:tab/>
            </w:r>
            <w:r w:rsidR="00AA4B91">
              <w:rPr>
                <w:webHidden/>
              </w:rPr>
              <w:fldChar w:fldCharType="begin"/>
            </w:r>
            <w:r w:rsidR="00AA4B91">
              <w:rPr>
                <w:webHidden/>
              </w:rPr>
              <w:instrText xml:space="preserve"> PAGEREF _Toc167650564 \h </w:instrText>
            </w:r>
            <w:r w:rsidR="00AA4B91">
              <w:rPr>
                <w:webHidden/>
              </w:rPr>
            </w:r>
            <w:r w:rsidR="00AA4B91">
              <w:rPr>
                <w:webHidden/>
              </w:rPr>
              <w:fldChar w:fldCharType="separate"/>
            </w:r>
            <w:r w:rsidR="00AA4B91">
              <w:rPr>
                <w:webHidden/>
              </w:rPr>
              <w:t>7</w:t>
            </w:r>
            <w:r w:rsidR="00AA4B91">
              <w:rPr>
                <w:webHidden/>
              </w:rPr>
              <w:fldChar w:fldCharType="end"/>
            </w:r>
          </w:hyperlink>
        </w:p>
        <w:p w14:paraId="298E4410" w14:textId="1E777A4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65" w:history="1">
            <w:r w:rsidR="00AA4B91" w:rsidRPr="00E8431C">
              <w:rPr>
                <w:rStyle w:val="Hyperlink"/>
                <w:lang w:val="en-US"/>
              </w:rPr>
              <w:t>2.3.1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Attack Model</w:t>
            </w:r>
            <w:r w:rsidR="00AA4B91">
              <w:rPr>
                <w:webHidden/>
              </w:rPr>
              <w:tab/>
            </w:r>
            <w:r w:rsidR="00AA4B91">
              <w:rPr>
                <w:webHidden/>
              </w:rPr>
              <w:fldChar w:fldCharType="begin"/>
            </w:r>
            <w:r w:rsidR="00AA4B91">
              <w:rPr>
                <w:webHidden/>
              </w:rPr>
              <w:instrText xml:space="preserve"> PAGEREF _Toc167650565 \h </w:instrText>
            </w:r>
            <w:r w:rsidR="00AA4B91">
              <w:rPr>
                <w:webHidden/>
              </w:rPr>
            </w:r>
            <w:r w:rsidR="00AA4B91">
              <w:rPr>
                <w:webHidden/>
              </w:rPr>
              <w:fldChar w:fldCharType="separate"/>
            </w:r>
            <w:r w:rsidR="00AA4B91">
              <w:rPr>
                <w:webHidden/>
              </w:rPr>
              <w:t>7</w:t>
            </w:r>
            <w:r w:rsidR="00AA4B91">
              <w:rPr>
                <w:webHidden/>
              </w:rPr>
              <w:fldChar w:fldCharType="end"/>
            </w:r>
          </w:hyperlink>
        </w:p>
        <w:p w14:paraId="51D5DEAC" w14:textId="74E5EA76"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66" w:history="1">
            <w:r w:rsidR="00AA4B91" w:rsidRPr="00E8431C">
              <w:rPr>
                <w:rStyle w:val="Hyperlink"/>
                <w:lang w:val="en-US"/>
              </w:rPr>
              <w:t>2.3.2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Template Protection Scheme</w:t>
            </w:r>
            <w:r w:rsidR="00AA4B91">
              <w:rPr>
                <w:webHidden/>
              </w:rPr>
              <w:tab/>
            </w:r>
            <w:r w:rsidR="00AA4B91">
              <w:rPr>
                <w:webHidden/>
              </w:rPr>
              <w:fldChar w:fldCharType="begin"/>
            </w:r>
            <w:r w:rsidR="00AA4B91">
              <w:rPr>
                <w:webHidden/>
              </w:rPr>
              <w:instrText xml:space="preserve"> PAGEREF _Toc167650566 \h </w:instrText>
            </w:r>
            <w:r w:rsidR="00AA4B91">
              <w:rPr>
                <w:webHidden/>
              </w:rPr>
            </w:r>
            <w:r w:rsidR="00AA4B91">
              <w:rPr>
                <w:webHidden/>
              </w:rPr>
              <w:fldChar w:fldCharType="separate"/>
            </w:r>
            <w:r w:rsidR="00AA4B91">
              <w:rPr>
                <w:webHidden/>
              </w:rPr>
              <w:t>8</w:t>
            </w:r>
            <w:r w:rsidR="00AA4B91">
              <w:rPr>
                <w:webHidden/>
              </w:rPr>
              <w:fldChar w:fldCharType="end"/>
            </w:r>
          </w:hyperlink>
        </w:p>
        <w:p w14:paraId="14CC438E" w14:textId="084E165F"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67" w:history="1">
            <w:r w:rsidR="00AA4B91" w:rsidRPr="00E8431C">
              <w:rPr>
                <w:rStyle w:val="Hyperlink"/>
                <w:lang w:val="en-GB"/>
              </w:rPr>
              <w:t>2.4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Fingerprint Authentication</w:t>
            </w:r>
            <w:r w:rsidR="00AA4B91">
              <w:rPr>
                <w:webHidden/>
              </w:rPr>
              <w:tab/>
            </w:r>
            <w:r w:rsidR="00AA4B91">
              <w:rPr>
                <w:webHidden/>
              </w:rPr>
              <w:fldChar w:fldCharType="begin"/>
            </w:r>
            <w:r w:rsidR="00AA4B91">
              <w:rPr>
                <w:webHidden/>
              </w:rPr>
              <w:instrText xml:space="preserve"> PAGEREF _Toc167650567 \h </w:instrText>
            </w:r>
            <w:r w:rsidR="00AA4B91">
              <w:rPr>
                <w:webHidden/>
              </w:rPr>
            </w:r>
            <w:r w:rsidR="00AA4B91">
              <w:rPr>
                <w:webHidden/>
              </w:rPr>
              <w:fldChar w:fldCharType="separate"/>
            </w:r>
            <w:r w:rsidR="00AA4B91">
              <w:rPr>
                <w:webHidden/>
              </w:rPr>
              <w:t>10</w:t>
            </w:r>
            <w:r w:rsidR="00AA4B91">
              <w:rPr>
                <w:webHidden/>
              </w:rPr>
              <w:fldChar w:fldCharType="end"/>
            </w:r>
          </w:hyperlink>
        </w:p>
        <w:p w14:paraId="7B48549B" w14:textId="094B6700"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68" w:history="1">
            <w:r w:rsidR="00AA4B91" w:rsidRPr="00E8431C">
              <w:rPr>
                <w:rStyle w:val="Hyperlink"/>
                <w:lang w:val="en-GB"/>
              </w:rPr>
              <w:t>2.4.1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Image Enhancement</w:t>
            </w:r>
            <w:r w:rsidR="00AA4B91">
              <w:rPr>
                <w:webHidden/>
              </w:rPr>
              <w:tab/>
            </w:r>
            <w:r w:rsidR="00AA4B91">
              <w:rPr>
                <w:webHidden/>
              </w:rPr>
              <w:fldChar w:fldCharType="begin"/>
            </w:r>
            <w:r w:rsidR="00AA4B91">
              <w:rPr>
                <w:webHidden/>
              </w:rPr>
              <w:instrText xml:space="preserve"> PAGEREF _Toc167650568 \h </w:instrText>
            </w:r>
            <w:r w:rsidR="00AA4B91">
              <w:rPr>
                <w:webHidden/>
              </w:rPr>
            </w:r>
            <w:r w:rsidR="00AA4B91">
              <w:rPr>
                <w:webHidden/>
              </w:rPr>
              <w:fldChar w:fldCharType="separate"/>
            </w:r>
            <w:r w:rsidR="00AA4B91">
              <w:rPr>
                <w:webHidden/>
              </w:rPr>
              <w:t>10</w:t>
            </w:r>
            <w:r w:rsidR="00AA4B91">
              <w:rPr>
                <w:webHidden/>
              </w:rPr>
              <w:fldChar w:fldCharType="end"/>
            </w:r>
          </w:hyperlink>
        </w:p>
        <w:p w14:paraId="20E2BD17" w14:textId="0A49EAF5"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69" w:history="1">
            <w:r w:rsidR="00AA4B91" w:rsidRPr="00E8431C">
              <w:rPr>
                <w:rStyle w:val="Hyperlink"/>
                <w:lang w:val="en-GB"/>
              </w:rPr>
              <w:t>2.4.2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Features Extraction</w:t>
            </w:r>
            <w:r w:rsidR="00AA4B91">
              <w:rPr>
                <w:webHidden/>
              </w:rPr>
              <w:tab/>
            </w:r>
            <w:r w:rsidR="00AA4B91">
              <w:rPr>
                <w:webHidden/>
              </w:rPr>
              <w:fldChar w:fldCharType="begin"/>
            </w:r>
            <w:r w:rsidR="00AA4B91">
              <w:rPr>
                <w:webHidden/>
              </w:rPr>
              <w:instrText xml:space="preserve"> PAGEREF _Toc167650569 \h </w:instrText>
            </w:r>
            <w:r w:rsidR="00AA4B91">
              <w:rPr>
                <w:webHidden/>
              </w:rPr>
            </w:r>
            <w:r w:rsidR="00AA4B91">
              <w:rPr>
                <w:webHidden/>
              </w:rPr>
              <w:fldChar w:fldCharType="separate"/>
            </w:r>
            <w:r w:rsidR="00AA4B91">
              <w:rPr>
                <w:webHidden/>
              </w:rPr>
              <w:t>10</w:t>
            </w:r>
            <w:r w:rsidR="00AA4B91">
              <w:rPr>
                <w:webHidden/>
              </w:rPr>
              <w:fldChar w:fldCharType="end"/>
            </w:r>
          </w:hyperlink>
        </w:p>
        <w:p w14:paraId="357CDBB8" w14:textId="3E5FD2E4"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70" w:history="1">
            <w:r w:rsidR="00AA4B91" w:rsidRPr="00E8431C">
              <w:rPr>
                <w:rStyle w:val="Hyperlink"/>
                <w:lang w:val="en-GB"/>
              </w:rPr>
              <w:t>2.4.3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Fingerprint Matching</w:t>
            </w:r>
            <w:r w:rsidR="00AA4B91">
              <w:rPr>
                <w:webHidden/>
              </w:rPr>
              <w:tab/>
            </w:r>
            <w:r w:rsidR="00AA4B91">
              <w:rPr>
                <w:webHidden/>
              </w:rPr>
              <w:fldChar w:fldCharType="begin"/>
            </w:r>
            <w:r w:rsidR="00AA4B91">
              <w:rPr>
                <w:webHidden/>
              </w:rPr>
              <w:instrText xml:space="preserve"> PAGEREF _Toc167650570 \h </w:instrText>
            </w:r>
            <w:r w:rsidR="00AA4B91">
              <w:rPr>
                <w:webHidden/>
              </w:rPr>
            </w:r>
            <w:r w:rsidR="00AA4B91">
              <w:rPr>
                <w:webHidden/>
              </w:rPr>
              <w:fldChar w:fldCharType="separate"/>
            </w:r>
            <w:r w:rsidR="00AA4B91">
              <w:rPr>
                <w:webHidden/>
              </w:rPr>
              <w:t>11</w:t>
            </w:r>
            <w:r w:rsidR="00AA4B91">
              <w:rPr>
                <w:webHidden/>
              </w:rPr>
              <w:fldChar w:fldCharType="end"/>
            </w:r>
          </w:hyperlink>
        </w:p>
        <w:p w14:paraId="1205FCCF" w14:textId="21C81F5A"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571" w:history="1">
            <w:r w:rsidR="00AA4B91" w:rsidRPr="00E8431C">
              <w:rPr>
                <w:rStyle w:val="Hyperlink"/>
                <w:lang w:val="en-GB"/>
              </w:rPr>
              <w:t>Chapter 3:</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lang w:val="en-GB"/>
              </w:rPr>
              <w:t>Literature Review</w:t>
            </w:r>
            <w:r w:rsidR="00AA4B91">
              <w:rPr>
                <w:webHidden/>
              </w:rPr>
              <w:tab/>
            </w:r>
            <w:r w:rsidR="00AA4B91">
              <w:rPr>
                <w:webHidden/>
              </w:rPr>
              <w:fldChar w:fldCharType="begin"/>
            </w:r>
            <w:r w:rsidR="00AA4B91">
              <w:rPr>
                <w:webHidden/>
              </w:rPr>
              <w:instrText xml:space="preserve"> PAGEREF _Toc167650571 \h </w:instrText>
            </w:r>
            <w:r w:rsidR="00AA4B91">
              <w:rPr>
                <w:webHidden/>
              </w:rPr>
            </w:r>
            <w:r w:rsidR="00AA4B91">
              <w:rPr>
                <w:webHidden/>
              </w:rPr>
              <w:fldChar w:fldCharType="separate"/>
            </w:r>
            <w:r w:rsidR="00AA4B91">
              <w:rPr>
                <w:webHidden/>
              </w:rPr>
              <w:t>12</w:t>
            </w:r>
            <w:r w:rsidR="00AA4B91">
              <w:rPr>
                <w:webHidden/>
              </w:rPr>
              <w:fldChar w:fldCharType="end"/>
            </w:r>
          </w:hyperlink>
        </w:p>
        <w:p w14:paraId="0AC0584F" w14:textId="6B0C64E9"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572" w:history="1">
            <w:r w:rsidR="00AA4B91" w:rsidRPr="00E8431C">
              <w:rPr>
                <w:rStyle w:val="Hyperlink"/>
              </w:rPr>
              <w:t>Chapter 4:</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Methodology</w:t>
            </w:r>
            <w:r w:rsidR="00AA4B91">
              <w:rPr>
                <w:webHidden/>
              </w:rPr>
              <w:tab/>
            </w:r>
            <w:r w:rsidR="00AA4B91">
              <w:rPr>
                <w:webHidden/>
              </w:rPr>
              <w:fldChar w:fldCharType="begin"/>
            </w:r>
            <w:r w:rsidR="00AA4B91">
              <w:rPr>
                <w:webHidden/>
              </w:rPr>
              <w:instrText xml:space="preserve"> PAGEREF _Toc167650572 \h </w:instrText>
            </w:r>
            <w:r w:rsidR="00AA4B91">
              <w:rPr>
                <w:webHidden/>
              </w:rPr>
            </w:r>
            <w:r w:rsidR="00AA4B91">
              <w:rPr>
                <w:webHidden/>
              </w:rPr>
              <w:fldChar w:fldCharType="separate"/>
            </w:r>
            <w:r w:rsidR="00AA4B91">
              <w:rPr>
                <w:webHidden/>
              </w:rPr>
              <w:t>15</w:t>
            </w:r>
            <w:r w:rsidR="00AA4B91">
              <w:rPr>
                <w:webHidden/>
              </w:rPr>
              <w:fldChar w:fldCharType="end"/>
            </w:r>
          </w:hyperlink>
        </w:p>
        <w:p w14:paraId="100890A4" w14:textId="6882F57E"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73" w:history="1">
            <w:r w:rsidR="00AA4B91" w:rsidRPr="00E8431C">
              <w:rPr>
                <w:rStyle w:val="Hyperlink"/>
              </w:rPr>
              <w:t>4.1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Proposed System</w:t>
            </w:r>
            <w:r w:rsidR="00AA4B91">
              <w:rPr>
                <w:webHidden/>
              </w:rPr>
              <w:tab/>
            </w:r>
            <w:r w:rsidR="00AA4B91">
              <w:rPr>
                <w:webHidden/>
              </w:rPr>
              <w:fldChar w:fldCharType="begin"/>
            </w:r>
            <w:r w:rsidR="00AA4B91">
              <w:rPr>
                <w:webHidden/>
              </w:rPr>
              <w:instrText xml:space="preserve"> PAGEREF _Toc167650573 \h </w:instrText>
            </w:r>
            <w:r w:rsidR="00AA4B91">
              <w:rPr>
                <w:webHidden/>
              </w:rPr>
            </w:r>
            <w:r w:rsidR="00AA4B91">
              <w:rPr>
                <w:webHidden/>
              </w:rPr>
              <w:fldChar w:fldCharType="separate"/>
            </w:r>
            <w:r w:rsidR="00AA4B91">
              <w:rPr>
                <w:webHidden/>
              </w:rPr>
              <w:t>15</w:t>
            </w:r>
            <w:r w:rsidR="00AA4B91">
              <w:rPr>
                <w:webHidden/>
              </w:rPr>
              <w:fldChar w:fldCharType="end"/>
            </w:r>
          </w:hyperlink>
        </w:p>
        <w:p w14:paraId="33A19110" w14:textId="08392901"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74" w:history="1">
            <w:r w:rsidR="00AA4B91" w:rsidRPr="00E8431C">
              <w:rPr>
                <w:rStyle w:val="Hyperlink"/>
              </w:rPr>
              <w:t>4.2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Hardware</w:t>
            </w:r>
            <w:r w:rsidR="00AA4B91">
              <w:rPr>
                <w:webHidden/>
              </w:rPr>
              <w:tab/>
            </w:r>
            <w:r w:rsidR="00AA4B91">
              <w:rPr>
                <w:webHidden/>
              </w:rPr>
              <w:fldChar w:fldCharType="begin"/>
            </w:r>
            <w:r w:rsidR="00AA4B91">
              <w:rPr>
                <w:webHidden/>
              </w:rPr>
              <w:instrText xml:space="preserve"> PAGEREF _Toc167650574 \h </w:instrText>
            </w:r>
            <w:r w:rsidR="00AA4B91">
              <w:rPr>
                <w:webHidden/>
              </w:rPr>
            </w:r>
            <w:r w:rsidR="00AA4B91">
              <w:rPr>
                <w:webHidden/>
              </w:rPr>
              <w:fldChar w:fldCharType="separate"/>
            </w:r>
            <w:r w:rsidR="00AA4B91">
              <w:rPr>
                <w:webHidden/>
              </w:rPr>
              <w:t>17</w:t>
            </w:r>
            <w:r w:rsidR="00AA4B91">
              <w:rPr>
                <w:webHidden/>
              </w:rPr>
              <w:fldChar w:fldCharType="end"/>
            </w:r>
          </w:hyperlink>
        </w:p>
        <w:p w14:paraId="5846D01A" w14:textId="71F5B147"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75" w:history="1">
            <w:r w:rsidR="00AA4B91" w:rsidRPr="00E8431C">
              <w:rPr>
                <w:rStyle w:val="Hyperlink"/>
              </w:rPr>
              <w:t>4.3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Software</w:t>
            </w:r>
            <w:r w:rsidR="00AA4B91">
              <w:rPr>
                <w:webHidden/>
              </w:rPr>
              <w:tab/>
            </w:r>
            <w:r w:rsidR="00AA4B91">
              <w:rPr>
                <w:webHidden/>
              </w:rPr>
              <w:fldChar w:fldCharType="begin"/>
            </w:r>
            <w:r w:rsidR="00AA4B91">
              <w:rPr>
                <w:webHidden/>
              </w:rPr>
              <w:instrText xml:space="preserve"> PAGEREF _Toc167650575 \h </w:instrText>
            </w:r>
            <w:r w:rsidR="00AA4B91">
              <w:rPr>
                <w:webHidden/>
              </w:rPr>
            </w:r>
            <w:r w:rsidR="00AA4B91">
              <w:rPr>
                <w:webHidden/>
              </w:rPr>
              <w:fldChar w:fldCharType="separate"/>
            </w:r>
            <w:r w:rsidR="00AA4B91">
              <w:rPr>
                <w:webHidden/>
              </w:rPr>
              <w:t>20</w:t>
            </w:r>
            <w:r w:rsidR="00AA4B91">
              <w:rPr>
                <w:webHidden/>
              </w:rPr>
              <w:fldChar w:fldCharType="end"/>
            </w:r>
          </w:hyperlink>
        </w:p>
        <w:p w14:paraId="2FAA659D" w14:textId="5DA2BFD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76" w:history="1">
            <w:r w:rsidR="00AA4B91" w:rsidRPr="00E8431C">
              <w:rPr>
                <w:rStyle w:val="Hyperlink"/>
              </w:rPr>
              <w:t>4.3.1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Django</w:t>
            </w:r>
            <w:r w:rsidR="00AA4B91">
              <w:rPr>
                <w:webHidden/>
              </w:rPr>
              <w:tab/>
            </w:r>
            <w:r w:rsidR="00AA4B91">
              <w:rPr>
                <w:webHidden/>
              </w:rPr>
              <w:fldChar w:fldCharType="begin"/>
            </w:r>
            <w:r w:rsidR="00AA4B91">
              <w:rPr>
                <w:webHidden/>
              </w:rPr>
              <w:instrText xml:space="preserve"> PAGEREF _Toc167650576 \h </w:instrText>
            </w:r>
            <w:r w:rsidR="00AA4B91">
              <w:rPr>
                <w:webHidden/>
              </w:rPr>
            </w:r>
            <w:r w:rsidR="00AA4B91">
              <w:rPr>
                <w:webHidden/>
              </w:rPr>
              <w:fldChar w:fldCharType="separate"/>
            </w:r>
            <w:r w:rsidR="00AA4B91">
              <w:rPr>
                <w:webHidden/>
              </w:rPr>
              <w:t>20</w:t>
            </w:r>
            <w:r w:rsidR="00AA4B91">
              <w:rPr>
                <w:webHidden/>
              </w:rPr>
              <w:fldChar w:fldCharType="end"/>
            </w:r>
          </w:hyperlink>
        </w:p>
        <w:p w14:paraId="37090EA7" w14:textId="44B0633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77" w:history="1">
            <w:r w:rsidR="00AA4B91" w:rsidRPr="00E8431C">
              <w:rPr>
                <w:rStyle w:val="Hyperlink"/>
              </w:rPr>
              <w:t>4.3.2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PostgreSQL</w:t>
            </w:r>
            <w:r w:rsidR="00AA4B91">
              <w:rPr>
                <w:webHidden/>
              </w:rPr>
              <w:tab/>
            </w:r>
            <w:r w:rsidR="00AA4B91">
              <w:rPr>
                <w:webHidden/>
              </w:rPr>
              <w:fldChar w:fldCharType="begin"/>
            </w:r>
            <w:r w:rsidR="00AA4B91">
              <w:rPr>
                <w:webHidden/>
              </w:rPr>
              <w:instrText xml:space="preserve"> PAGEREF _Toc167650577 \h </w:instrText>
            </w:r>
            <w:r w:rsidR="00AA4B91">
              <w:rPr>
                <w:webHidden/>
              </w:rPr>
            </w:r>
            <w:r w:rsidR="00AA4B91">
              <w:rPr>
                <w:webHidden/>
              </w:rPr>
              <w:fldChar w:fldCharType="separate"/>
            </w:r>
            <w:r w:rsidR="00AA4B91">
              <w:rPr>
                <w:webHidden/>
              </w:rPr>
              <w:t>21</w:t>
            </w:r>
            <w:r w:rsidR="00AA4B91">
              <w:rPr>
                <w:webHidden/>
              </w:rPr>
              <w:fldChar w:fldCharType="end"/>
            </w:r>
          </w:hyperlink>
        </w:p>
        <w:p w14:paraId="7183F59B" w14:textId="3331D8B6"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78" w:history="1">
            <w:r w:rsidR="00AA4B91" w:rsidRPr="00E8431C">
              <w:rPr>
                <w:rStyle w:val="Hyperlink"/>
              </w:rPr>
              <w:t>4.3.3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Adafruit Fingerprint Library</w:t>
            </w:r>
            <w:r w:rsidR="00AA4B91">
              <w:rPr>
                <w:webHidden/>
              </w:rPr>
              <w:tab/>
            </w:r>
            <w:r w:rsidR="00AA4B91">
              <w:rPr>
                <w:webHidden/>
              </w:rPr>
              <w:fldChar w:fldCharType="begin"/>
            </w:r>
            <w:r w:rsidR="00AA4B91">
              <w:rPr>
                <w:webHidden/>
              </w:rPr>
              <w:instrText xml:space="preserve"> PAGEREF _Toc167650578 \h </w:instrText>
            </w:r>
            <w:r w:rsidR="00AA4B91">
              <w:rPr>
                <w:webHidden/>
              </w:rPr>
            </w:r>
            <w:r w:rsidR="00AA4B91">
              <w:rPr>
                <w:webHidden/>
              </w:rPr>
              <w:fldChar w:fldCharType="separate"/>
            </w:r>
            <w:r w:rsidR="00AA4B91">
              <w:rPr>
                <w:webHidden/>
              </w:rPr>
              <w:t>22</w:t>
            </w:r>
            <w:r w:rsidR="00AA4B91">
              <w:rPr>
                <w:webHidden/>
              </w:rPr>
              <w:fldChar w:fldCharType="end"/>
            </w:r>
          </w:hyperlink>
        </w:p>
        <w:p w14:paraId="6E722C73" w14:textId="02FE0565"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79" w:history="1">
            <w:r w:rsidR="00AA4B91" w:rsidRPr="00E8431C">
              <w:rPr>
                <w:rStyle w:val="Hyperlink"/>
              </w:rPr>
              <w:t>4.3.4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Other Tools</w:t>
            </w:r>
            <w:r w:rsidR="00AA4B91">
              <w:rPr>
                <w:webHidden/>
              </w:rPr>
              <w:tab/>
            </w:r>
            <w:r w:rsidR="00AA4B91">
              <w:rPr>
                <w:webHidden/>
              </w:rPr>
              <w:fldChar w:fldCharType="begin"/>
            </w:r>
            <w:r w:rsidR="00AA4B91">
              <w:rPr>
                <w:webHidden/>
              </w:rPr>
              <w:instrText xml:space="preserve"> PAGEREF _Toc167650579 \h </w:instrText>
            </w:r>
            <w:r w:rsidR="00AA4B91">
              <w:rPr>
                <w:webHidden/>
              </w:rPr>
            </w:r>
            <w:r w:rsidR="00AA4B91">
              <w:rPr>
                <w:webHidden/>
              </w:rPr>
              <w:fldChar w:fldCharType="separate"/>
            </w:r>
            <w:r w:rsidR="00AA4B91">
              <w:rPr>
                <w:webHidden/>
              </w:rPr>
              <w:t>22</w:t>
            </w:r>
            <w:r w:rsidR="00AA4B91">
              <w:rPr>
                <w:webHidden/>
              </w:rPr>
              <w:fldChar w:fldCharType="end"/>
            </w:r>
          </w:hyperlink>
        </w:p>
        <w:p w14:paraId="2D201C68" w14:textId="5EAFB761"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80" w:history="1">
            <w:r w:rsidR="00AA4B91" w:rsidRPr="00E8431C">
              <w:rPr>
                <w:rStyle w:val="Hyperlink"/>
              </w:rPr>
              <w:t>4.4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Fingerprint Enhancement</w:t>
            </w:r>
            <w:r w:rsidR="00AA4B91">
              <w:rPr>
                <w:webHidden/>
              </w:rPr>
              <w:tab/>
            </w:r>
            <w:r w:rsidR="00AA4B91">
              <w:rPr>
                <w:webHidden/>
              </w:rPr>
              <w:fldChar w:fldCharType="begin"/>
            </w:r>
            <w:r w:rsidR="00AA4B91">
              <w:rPr>
                <w:webHidden/>
              </w:rPr>
              <w:instrText xml:space="preserve"> PAGEREF _Toc167650580 \h </w:instrText>
            </w:r>
            <w:r w:rsidR="00AA4B91">
              <w:rPr>
                <w:webHidden/>
              </w:rPr>
            </w:r>
            <w:r w:rsidR="00AA4B91">
              <w:rPr>
                <w:webHidden/>
              </w:rPr>
              <w:fldChar w:fldCharType="separate"/>
            </w:r>
            <w:r w:rsidR="00AA4B91">
              <w:rPr>
                <w:webHidden/>
              </w:rPr>
              <w:t>23</w:t>
            </w:r>
            <w:r w:rsidR="00AA4B91">
              <w:rPr>
                <w:webHidden/>
              </w:rPr>
              <w:fldChar w:fldCharType="end"/>
            </w:r>
          </w:hyperlink>
        </w:p>
        <w:p w14:paraId="43EE9986" w14:textId="5ABB1F70"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1" w:history="1">
            <w:r w:rsidR="00AA4B91" w:rsidRPr="00E8431C">
              <w:rPr>
                <w:rStyle w:val="Hyperlink"/>
              </w:rPr>
              <w:t>4.4.1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Segmentation</w:t>
            </w:r>
            <w:r w:rsidR="00AA4B91">
              <w:rPr>
                <w:webHidden/>
              </w:rPr>
              <w:tab/>
            </w:r>
            <w:r w:rsidR="00AA4B91">
              <w:rPr>
                <w:webHidden/>
              </w:rPr>
              <w:fldChar w:fldCharType="begin"/>
            </w:r>
            <w:r w:rsidR="00AA4B91">
              <w:rPr>
                <w:webHidden/>
              </w:rPr>
              <w:instrText xml:space="preserve"> PAGEREF _Toc167650581 \h </w:instrText>
            </w:r>
            <w:r w:rsidR="00AA4B91">
              <w:rPr>
                <w:webHidden/>
              </w:rPr>
            </w:r>
            <w:r w:rsidR="00AA4B91">
              <w:rPr>
                <w:webHidden/>
              </w:rPr>
              <w:fldChar w:fldCharType="separate"/>
            </w:r>
            <w:r w:rsidR="00AA4B91">
              <w:rPr>
                <w:webHidden/>
              </w:rPr>
              <w:t>23</w:t>
            </w:r>
            <w:r w:rsidR="00AA4B91">
              <w:rPr>
                <w:webHidden/>
              </w:rPr>
              <w:fldChar w:fldCharType="end"/>
            </w:r>
          </w:hyperlink>
        </w:p>
        <w:p w14:paraId="3384780E" w14:textId="5FB0861F"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2" w:history="1">
            <w:r w:rsidR="00AA4B91" w:rsidRPr="00E8431C">
              <w:rPr>
                <w:rStyle w:val="Hyperlink"/>
              </w:rPr>
              <w:t>4.4.2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Normalisation</w:t>
            </w:r>
            <w:r w:rsidR="00AA4B91">
              <w:rPr>
                <w:webHidden/>
              </w:rPr>
              <w:tab/>
            </w:r>
            <w:r w:rsidR="00AA4B91">
              <w:rPr>
                <w:webHidden/>
              </w:rPr>
              <w:fldChar w:fldCharType="begin"/>
            </w:r>
            <w:r w:rsidR="00AA4B91">
              <w:rPr>
                <w:webHidden/>
              </w:rPr>
              <w:instrText xml:space="preserve"> PAGEREF _Toc167650582 \h </w:instrText>
            </w:r>
            <w:r w:rsidR="00AA4B91">
              <w:rPr>
                <w:webHidden/>
              </w:rPr>
            </w:r>
            <w:r w:rsidR="00AA4B91">
              <w:rPr>
                <w:webHidden/>
              </w:rPr>
              <w:fldChar w:fldCharType="separate"/>
            </w:r>
            <w:r w:rsidR="00AA4B91">
              <w:rPr>
                <w:webHidden/>
              </w:rPr>
              <w:t>24</w:t>
            </w:r>
            <w:r w:rsidR="00AA4B91">
              <w:rPr>
                <w:webHidden/>
              </w:rPr>
              <w:fldChar w:fldCharType="end"/>
            </w:r>
          </w:hyperlink>
        </w:p>
        <w:p w14:paraId="7BFE8AC6" w14:textId="1A537F8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3" w:history="1">
            <w:r w:rsidR="00AA4B91" w:rsidRPr="00E8431C">
              <w:rPr>
                <w:rStyle w:val="Hyperlink"/>
              </w:rPr>
              <w:t>4.4.3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Orientation Estimation</w:t>
            </w:r>
            <w:r w:rsidR="00AA4B91">
              <w:rPr>
                <w:webHidden/>
              </w:rPr>
              <w:tab/>
            </w:r>
            <w:r w:rsidR="00AA4B91">
              <w:rPr>
                <w:webHidden/>
              </w:rPr>
              <w:fldChar w:fldCharType="begin"/>
            </w:r>
            <w:r w:rsidR="00AA4B91">
              <w:rPr>
                <w:webHidden/>
              </w:rPr>
              <w:instrText xml:space="preserve"> PAGEREF _Toc167650583 \h </w:instrText>
            </w:r>
            <w:r w:rsidR="00AA4B91">
              <w:rPr>
                <w:webHidden/>
              </w:rPr>
            </w:r>
            <w:r w:rsidR="00AA4B91">
              <w:rPr>
                <w:webHidden/>
              </w:rPr>
              <w:fldChar w:fldCharType="separate"/>
            </w:r>
            <w:r w:rsidR="00AA4B91">
              <w:rPr>
                <w:webHidden/>
              </w:rPr>
              <w:t>24</w:t>
            </w:r>
            <w:r w:rsidR="00AA4B91">
              <w:rPr>
                <w:webHidden/>
              </w:rPr>
              <w:fldChar w:fldCharType="end"/>
            </w:r>
          </w:hyperlink>
        </w:p>
        <w:p w14:paraId="6F1EB807" w14:textId="4D19A9EF"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4" w:history="1">
            <w:r w:rsidR="00AA4B91" w:rsidRPr="00E8431C">
              <w:rPr>
                <w:rStyle w:val="Hyperlink"/>
              </w:rPr>
              <w:t>4.4.4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Ridge Frequency Estimation</w:t>
            </w:r>
            <w:r w:rsidR="00AA4B91">
              <w:rPr>
                <w:webHidden/>
              </w:rPr>
              <w:tab/>
            </w:r>
            <w:r w:rsidR="00AA4B91">
              <w:rPr>
                <w:webHidden/>
              </w:rPr>
              <w:fldChar w:fldCharType="begin"/>
            </w:r>
            <w:r w:rsidR="00AA4B91">
              <w:rPr>
                <w:webHidden/>
              </w:rPr>
              <w:instrText xml:space="preserve"> PAGEREF _Toc167650584 \h </w:instrText>
            </w:r>
            <w:r w:rsidR="00AA4B91">
              <w:rPr>
                <w:webHidden/>
              </w:rPr>
            </w:r>
            <w:r w:rsidR="00AA4B91">
              <w:rPr>
                <w:webHidden/>
              </w:rPr>
              <w:fldChar w:fldCharType="separate"/>
            </w:r>
            <w:r w:rsidR="00AA4B91">
              <w:rPr>
                <w:webHidden/>
              </w:rPr>
              <w:t>25</w:t>
            </w:r>
            <w:r w:rsidR="00AA4B91">
              <w:rPr>
                <w:webHidden/>
              </w:rPr>
              <w:fldChar w:fldCharType="end"/>
            </w:r>
          </w:hyperlink>
        </w:p>
        <w:p w14:paraId="0886C62E" w14:textId="39C98422"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5" w:history="1">
            <w:r w:rsidR="00AA4B91" w:rsidRPr="00E8431C">
              <w:rPr>
                <w:rStyle w:val="Hyperlink"/>
              </w:rPr>
              <w:t>4.4.5</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Gabor Filtering</w:t>
            </w:r>
            <w:r w:rsidR="00AA4B91">
              <w:rPr>
                <w:webHidden/>
              </w:rPr>
              <w:tab/>
            </w:r>
            <w:r w:rsidR="00AA4B91">
              <w:rPr>
                <w:webHidden/>
              </w:rPr>
              <w:fldChar w:fldCharType="begin"/>
            </w:r>
            <w:r w:rsidR="00AA4B91">
              <w:rPr>
                <w:webHidden/>
              </w:rPr>
              <w:instrText xml:space="preserve"> PAGEREF _Toc167650585 \h </w:instrText>
            </w:r>
            <w:r w:rsidR="00AA4B91">
              <w:rPr>
                <w:webHidden/>
              </w:rPr>
            </w:r>
            <w:r w:rsidR="00AA4B91">
              <w:rPr>
                <w:webHidden/>
              </w:rPr>
              <w:fldChar w:fldCharType="separate"/>
            </w:r>
            <w:r w:rsidR="00AA4B91">
              <w:rPr>
                <w:webHidden/>
              </w:rPr>
              <w:t>26</w:t>
            </w:r>
            <w:r w:rsidR="00AA4B91">
              <w:rPr>
                <w:webHidden/>
              </w:rPr>
              <w:fldChar w:fldCharType="end"/>
            </w:r>
          </w:hyperlink>
        </w:p>
        <w:p w14:paraId="356D79E6" w14:textId="2B5CD4A4"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86" w:history="1">
            <w:r w:rsidR="00AA4B91" w:rsidRPr="00E8431C">
              <w:rPr>
                <w:rStyle w:val="Hyperlink"/>
                <w:lang w:val="en-GB"/>
              </w:rPr>
              <w:t>4.5</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Features Extraction</w:t>
            </w:r>
            <w:r w:rsidR="00AA4B91">
              <w:rPr>
                <w:webHidden/>
              </w:rPr>
              <w:tab/>
            </w:r>
            <w:r w:rsidR="00AA4B91">
              <w:rPr>
                <w:webHidden/>
              </w:rPr>
              <w:fldChar w:fldCharType="begin"/>
            </w:r>
            <w:r w:rsidR="00AA4B91">
              <w:rPr>
                <w:webHidden/>
              </w:rPr>
              <w:instrText xml:space="preserve"> PAGEREF _Toc167650586 \h </w:instrText>
            </w:r>
            <w:r w:rsidR="00AA4B91">
              <w:rPr>
                <w:webHidden/>
              </w:rPr>
            </w:r>
            <w:r w:rsidR="00AA4B91">
              <w:rPr>
                <w:webHidden/>
              </w:rPr>
              <w:fldChar w:fldCharType="separate"/>
            </w:r>
            <w:r w:rsidR="00AA4B91">
              <w:rPr>
                <w:webHidden/>
              </w:rPr>
              <w:t>27</w:t>
            </w:r>
            <w:r w:rsidR="00AA4B91">
              <w:rPr>
                <w:webHidden/>
              </w:rPr>
              <w:fldChar w:fldCharType="end"/>
            </w:r>
          </w:hyperlink>
        </w:p>
        <w:p w14:paraId="43EA4652" w14:textId="37FD17BE"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7" w:history="1">
            <w:r w:rsidR="00AA4B91" w:rsidRPr="00E8431C">
              <w:rPr>
                <w:rStyle w:val="Hyperlink"/>
                <w:lang w:val="en-GB"/>
              </w:rPr>
              <w:t>4.5.1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Thinning</w:t>
            </w:r>
            <w:r w:rsidR="00AA4B91">
              <w:rPr>
                <w:webHidden/>
              </w:rPr>
              <w:tab/>
            </w:r>
            <w:r w:rsidR="00AA4B91">
              <w:rPr>
                <w:webHidden/>
              </w:rPr>
              <w:fldChar w:fldCharType="begin"/>
            </w:r>
            <w:r w:rsidR="00AA4B91">
              <w:rPr>
                <w:webHidden/>
              </w:rPr>
              <w:instrText xml:space="preserve"> PAGEREF _Toc167650587 \h </w:instrText>
            </w:r>
            <w:r w:rsidR="00AA4B91">
              <w:rPr>
                <w:webHidden/>
              </w:rPr>
            </w:r>
            <w:r w:rsidR="00AA4B91">
              <w:rPr>
                <w:webHidden/>
              </w:rPr>
              <w:fldChar w:fldCharType="separate"/>
            </w:r>
            <w:r w:rsidR="00AA4B91">
              <w:rPr>
                <w:webHidden/>
              </w:rPr>
              <w:t>27</w:t>
            </w:r>
            <w:r w:rsidR="00AA4B91">
              <w:rPr>
                <w:webHidden/>
              </w:rPr>
              <w:fldChar w:fldCharType="end"/>
            </w:r>
          </w:hyperlink>
        </w:p>
        <w:p w14:paraId="0D98827F" w14:textId="690C5DA4"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8" w:history="1">
            <w:r w:rsidR="00AA4B91" w:rsidRPr="00E8431C">
              <w:rPr>
                <w:rStyle w:val="Hyperlink"/>
                <w:lang w:val="en-GB"/>
              </w:rPr>
              <w:t>4.5.2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Minutiae Extraction</w:t>
            </w:r>
            <w:r w:rsidR="00AA4B91">
              <w:rPr>
                <w:webHidden/>
              </w:rPr>
              <w:tab/>
            </w:r>
            <w:r w:rsidR="00AA4B91">
              <w:rPr>
                <w:webHidden/>
              </w:rPr>
              <w:fldChar w:fldCharType="begin"/>
            </w:r>
            <w:r w:rsidR="00AA4B91">
              <w:rPr>
                <w:webHidden/>
              </w:rPr>
              <w:instrText xml:space="preserve"> PAGEREF _Toc167650588 \h </w:instrText>
            </w:r>
            <w:r w:rsidR="00AA4B91">
              <w:rPr>
                <w:webHidden/>
              </w:rPr>
            </w:r>
            <w:r w:rsidR="00AA4B91">
              <w:rPr>
                <w:webHidden/>
              </w:rPr>
              <w:fldChar w:fldCharType="separate"/>
            </w:r>
            <w:r w:rsidR="00AA4B91">
              <w:rPr>
                <w:webHidden/>
              </w:rPr>
              <w:t>27</w:t>
            </w:r>
            <w:r w:rsidR="00AA4B91">
              <w:rPr>
                <w:webHidden/>
              </w:rPr>
              <w:fldChar w:fldCharType="end"/>
            </w:r>
          </w:hyperlink>
        </w:p>
        <w:p w14:paraId="2ED2F949" w14:textId="44E8AB18"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89" w:history="1">
            <w:r w:rsidR="00AA4B91" w:rsidRPr="00E8431C">
              <w:rPr>
                <w:rStyle w:val="Hyperlink"/>
              </w:rPr>
              <w:t>4.5.3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Cleaning</w:t>
            </w:r>
            <w:r w:rsidR="00AA4B91">
              <w:rPr>
                <w:webHidden/>
              </w:rPr>
              <w:tab/>
            </w:r>
            <w:r w:rsidR="00AA4B91">
              <w:rPr>
                <w:webHidden/>
              </w:rPr>
              <w:fldChar w:fldCharType="begin"/>
            </w:r>
            <w:r w:rsidR="00AA4B91">
              <w:rPr>
                <w:webHidden/>
              </w:rPr>
              <w:instrText xml:space="preserve"> PAGEREF _Toc167650589 \h </w:instrText>
            </w:r>
            <w:r w:rsidR="00AA4B91">
              <w:rPr>
                <w:webHidden/>
              </w:rPr>
            </w:r>
            <w:r w:rsidR="00AA4B91">
              <w:rPr>
                <w:webHidden/>
              </w:rPr>
              <w:fldChar w:fldCharType="separate"/>
            </w:r>
            <w:r w:rsidR="00AA4B91">
              <w:rPr>
                <w:webHidden/>
              </w:rPr>
              <w:t>28</w:t>
            </w:r>
            <w:r w:rsidR="00AA4B91">
              <w:rPr>
                <w:webHidden/>
              </w:rPr>
              <w:fldChar w:fldCharType="end"/>
            </w:r>
          </w:hyperlink>
        </w:p>
        <w:p w14:paraId="6EB2335E" w14:textId="3A987E1E"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0" w:history="1">
            <w:r w:rsidR="00AA4B91" w:rsidRPr="00E8431C">
              <w:rPr>
                <w:rStyle w:val="Hyperlink"/>
              </w:rPr>
              <w:t>4.5.4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Orientation Calculation</w:t>
            </w:r>
            <w:r w:rsidR="00AA4B91">
              <w:rPr>
                <w:webHidden/>
              </w:rPr>
              <w:tab/>
            </w:r>
            <w:r w:rsidR="00AA4B91">
              <w:rPr>
                <w:webHidden/>
              </w:rPr>
              <w:fldChar w:fldCharType="begin"/>
            </w:r>
            <w:r w:rsidR="00AA4B91">
              <w:rPr>
                <w:webHidden/>
              </w:rPr>
              <w:instrText xml:space="preserve"> PAGEREF _Toc167650590 \h </w:instrText>
            </w:r>
            <w:r w:rsidR="00AA4B91">
              <w:rPr>
                <w:webHidden/>
              </w:rPr>
            </w:r>
            <w:r w:rsidR="00AA4B91">
              <w:rPr>
                <w:webHidden/>
              </w:rPr>
              <w:fldChar w:fldCharType="separate"/>
            </w:r>
            <w:r w:rsidR="00AA4B91">
              <w:rPr>
                <w:webHidden/>
              </w:rPr>
              <w:t>28</w:t>
            </w:r>
            <w:r w:rsidR="00AA4B91">
              <w:rPr>
                <w:webHidden/>
              </w:rPr>
              <w:fldChar w:fldCharType="end"/>
            </w:r>
          </w:hyperlink>
        </w:p>
        <w:p w14:paraId="456992C9" w14:textId="17D04C11"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91" w:history="1">
            <w:r w:rsidR="00AA4B91" w:rsidRPr="00E8431C">
              <w:rPr>
                <w:rStyle w:val="Hyperlink"/>
              </w:rPr>
              <w:t>4.6</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Fingerprint Matching</w:t>
            </w:r>
            <w:r w:rsidR="00AA4B91">
              <w:rPr>
                <w:webHidden/>
              </w:rPr>
              <w:tab/>
            </w:r>
            <w:r w:rsidR="00AA4B91">
              <w:rPr>
                <w:webHidden/>
              </w:rPr>
              <w:fldChar w:fldCharType="begin"/>
            </w:r>
            <w:r w:rsidR="00AA4B91">
              <w:rPr>
                <w:webHidden/>
              </w:rPr>
              <w:instrText xml:space="preserve"> PAGEREF _Toc167650591 \h </w:instrText>
            </w:r>
            <w:r w:rsidR="00AA4B91">
              <w:rPr>
                <w:webHidden/>
              </w:rPr>
            </w:r>
            <w:r w:rsidR="00AA4B91">
              <w:rPr>
                <w:webHidden/>
              </w:rPr>
              <w:fldChar w:fldCharType="separate"/>
            </w:r>
            <w:r w:rsidR="00AA4B91">
              <w:rPr>
                <w:webHidden/>
              </w:rPr>
              <w:t>30</w:t>
            </w:r>
            <w:r w:rsidR="00AA4B91">
              <w:rPr>
                <w:webHidden/>
              </w:rPr>
              <w:fldChar w:fldCharType="end"/>
            </w:r>
          </w:hyperlink>
        </w:p>
        <w:p w14:paraId="7E3109C0" w14:textId="0F245BF0"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92" w:history="1">
            <w:r w:rsidR="00AA4B91" w:rsidRPr="00E8431C">
              <w:rPr>
                <w:rStyle w:val="Hyperlink"/>
              </w:rPr>
              <w:t>4.7</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Security Measure</w:t>
            </w:r>
            <w:r w:rsidR="00AA4B91">
              <w:rPr>
                <w:webHidden/>
              </w:rPr>
              <w:tab/>
            </w:r>
            <w:r w:rsidR="00AA4B91">
              <w:rPr>
                <w:webHidden/>
              </w:rPr>
              <w:fldChar w:fldCharType="begin"/>
            </w:r>
            <w:r w:rsidR="00AA4B91">
              <w:rPr>
                <w:webHidden/>
              </w:rPr>
              <w:instrText xml:space="preserve"> PAGEREF _Toc167650592 \h </w:instrText>
            </w:r>
            <w:r w:rsidR="00AA4B91">
              <w:rPr>
                <w:webHidden/>
              </w:rPr>
            </w:r>
            <w:r w:rsidR="00AA4B91">
              <w:rPr>
                <w:webHidden/>
              </w:rPr>
              <w:fldChar w:fldCharType="separate"/>
            </w:r>
            <w:r w:rsidR="00AA4B91">
              <w:rPr>
                <w:webHidden/>
              </w:rPr>
              <w:t>32</w:t>
            </w:r>
            <w:r w:rsidR="00AA4B91">
              <w:rPr>
                <w:webHidden/>
              </w:rPr>
              <w:fldChar w:fldCharType="end"/>
            </w:r>
          </w:hyperlink>
        </w:p>
        <w:p w14:paraId="3A4FF7B2" w14:textId="5991FE0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3" w:history="1">
            <w:r w:rsidR="00AA4B91" w:rsidRPr="00E8431C">
              <w:rPr>
                <w:rStyle w:val="Hyperlink"/>
                <w:lang w:val="en-GB"/>
              </w:rPr>
              <w:t>4.7.1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Biometrics Data Hiding</w:t>
            </w:r>
            <w:r w:rsidR="00AA4B91">
              <w:rPr>
                <w:webHidden/>
              </w:rPr>
              <w:tab/>
            </w:r>
            <w:r w:rsidR="00AA4B91">
              <w:rPr>
                <w:webHidden/>
              </w:rPr>
              <w:fldChar w:fldCharType="begin"/>
            </w:r>
            <w:r w:rsidR="00AA4B91">
              <w:rPr>
                <w:webHidden/>
              </w:rPr>
              <w:instrText xml:space="preserve"> PAGEREF _Toc167650593 \h </w:instrText>
            </w:r>
            <w:r w:rsidR="00AA4B91">
              <w:rPr>
                <w:webHidden/>
              </w:rPr>
            </w:r>
            <w:r w:rsidR="00AA4B91">
              <w:rPr>
                <w:webHidden/>
              </w:rPr>
              <w:fldChar w:fldCharType="separate"/>
            </w:r>
            <w:r w:rsidR="00AA4B91">
              <w:rPr>
                <w:webHidden/>
              </w:rPr>
              <w:t>32</w:t>
            </w:r>
            <w:r w:rsidR="00AA4B91">
              <w:rPr>
                <w:webHidden/>
              </w:rPr>
              <w:fldChar w:fldCharType="end"/>
            </w:r>
          </w:hyperlink>
        </w:p>
        <w:p w14:paraId="28DE45B3" w14:textId="65B2AF1F"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4" w:history="1">
            <w:r w:rsidR="00AA4B91" w:rsidRPr="00E8431C">
              <w:rPr>
                <w:rStyle w:val="Hyperlink"/>
                <w:lang w:val="en-GB"/>
              </w:rPr>
              <w:t>4.7.1.1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Username String into Binary Conversion</w:t>
            </w:r>
            <w:r w:rsidR="00AA4B91">
              <w:rPr>
                <w:webHidden/>
              </w:rPr>
              <w:tab/>
            </w:r>
            <w:r w:rsidR="00AA4B91">
              <w:rPr>
                <w:webHidden/>
              </w:rPr>
              <w:fldChar w:fldCharType="begin"/>
            </w:r>
            <w:r w:rsidR="00AA4B91">
              <w:rPr>
                <w:webHidden/>
              </w:rPr>
              <w:instrText xml:space="preserve"> PAGEREF _Toc167650594 \h </w:instrText>
            </w:r>
            <w:r w:rsidR="00AA4B91">
              <w:rPr>
                <w:webHidden/>
              </w:rPr>
            </w:r>
            <w:r w:rsidR="00AA4B91">
              <w:rPr>
                <w:webHidden/>
              </w:rPr>
              <w:fldChar w:fldCharType="separate"/>
            </w:r>
            <w:r w:rsidR="00AA4B91">
              <w:rPr>
                <w:webHidden/>
              </w:rPr>
              <w:t>33</w:t>
            </w:r>
            <w:r w:rsidR="00AA4B91">
              <w:rPr>
                <w:webHidden/>
              </w:rPr>
              <w:fldChar w:fldCharType="end"/>
            </w:r>
          </w:hyperlink>
        </w:p>
        <w:p w14:paraId="7224BC4A" w14:textId="7253BD5C"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5" w:history="1">
            <w:r w:rsidR="00AA4B91" w:rsidRPr="00E8431C">
              <w:rPr>
                <w:rStyle w:val="Hyperlink"/>
              </w:rPr>
              <w:t>4.7.1.2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Data embedding</w:t>
            </w:r>
            <w:r w:rsidR="00AA4B91">
              <w:rPr>
                <w:webHidden/>
              </w:rPr>
              <w:tab/>
            </w:r>
            <w:r w:rsidR="00AA4B91">
              <w:rPr>
                <w:webHidden/>
              </w:rPr>
              <w:fldChar w:fldCharType="begin"/>
            </w:r>
            <w:r w:rsidR="00AA4B91">
              <w:rPr>
                <w:webHidden/>
              </w:rPr>
              <w:instrText xml:space="preserve"> PAGEREF _Toc167650595 \h </w:instrText>
            </w:r>
            <w:r w:rsidR="00AA4B91">
              <w:rPr>
                <w:webHidden/>
              </w:rPr>
            </w:r>
            <w:r w:rsidR="00AA4B91">
              <w:rPr>
                <w:webHidden/>
              </w:rPr>
              <w:fldChar w:fldCharType="separate"/>
            </w:r>
            <w:r w:rsidR="00AA4B91">
              <w:rPr>
                <w:webHidden/>
              </w:rPr>
              <w:t>33</w:t>
            </w:r>
            <w:r w:rsidR="00AA4B91">
              <w:rPr>
                <w:webHidden/>
              </w:rPr>
              <w:fldChar w:fldCharType="end"/>
            </w:r>
          </w:hyperlink>
        </w:p>
        <w:p w14:paraId="0658620A" w14:textId="5FD91FC1"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6" w:history="1">
            <w:r w:rsidR="00AA4B91" w:rsidRPr="00E8431C">
              <w:rPr>
                <w:rStyle w:val="Hyperlink"/>
              </w:rPr>
              <w:t>4.7.1.3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Data Extraction</w:t>
            </w:r>
            <w:r w:rsidR="00AA4B91">
              <w:rPr>
                <w:webHidden/>
              </w:rPr>
              <w:tab/>
            </w:r>
            <w:r w:rsidR="00AA4B91">
              <w:rPr>
                <w:webHidden/>
              </w:rPr>
              <w:fldChar w:fldCharType="begin"/>
            </w:r>
            <w:r w:rsidR="00AA4B91">
              <w:rPr>
                <w:webHidden/>
              </w:rPr>
              <w:instrText xml:space="preserve"> PAGEREF _Toc167650596 \h </w:instrText>
            </w:r>
            <w:r w:rsidR="00AA4B91">
              <w:rPr>
                <w:webHidden/>
              </w:rPr>
            </w:r>
            <w:r w:rsidR="00AA4B91">
              <w:rPr>
                <w:webHidden/>
              </w:rPr>
              <w:fldChar w:fldCharType="separate"/>
            </w:r>
            <w:r w:rsidR="00AA4B91">
              <w:rPr>
                <w:webHidden/>
              </w:rPr>
              <w:t>34</w:t>
            </w:r>
            <w:r w:rsidR="00AA4B91">
              <w:rPr>
                <w:webHidden/>
              </w:rPr>
              <w:fldChar w:fldCharType="end"/>
            </w:r>
          </w:hyperlink>
        </w:p>
        <w:p w14:paraId="07B5D68E" w14:textId="5C7133BE"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597" w:history="1">
            <w:r w:rsidR="00AA4B91" w:rsidRPr="00E8431C">
              <w:rPr>
                <w:rStyle w:val="Hyperlink"/>
                <w:lang w:val="en-US"/>
              </w:rPr>
              <w:t>4.7.2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Biometric Encryption</w:t>
            </w:r>
            <w:r w:rsidR="00AA4B91">
              <w:rPr>
                <w:webHidden/>
              </w:rPr>
              <w:tab/>
            </w:r>
            <w:r w:rsidR="00AA4B91">
              <w:rPr>
                <w:webHidden/>
              </w:rPr>
              <w:fldChar w:fldCharType="begin"/>
            </w:r>
            <w:r w:rsidR="00AA4B91">
              <w:rPr>
                <w:webHidden/>
              </w:rPr>
              <w:instrText xml:space="preserve"> PAGEREF _Toc167650597 \h </w:instrText>
            </w:r>
            <w:r w:rsidR="00AA4B91">
              <w:rPr>
                <w:webHidden/>
              </w:rPr>
            </w:r>
            <w:r w:rsidR="00AA4B91">
              <w:rPr>
                <w:webHidden/>
              </w:rPr>
              <w:fldChar w:fldCharType="separate"/>
            </w:r>
            <w:r w:rsidR="00AA4B91">
              <w:rPr>
                <w:webHidden/>
              </w:rPr>
              <w:t>35</w:t>
            </w:r>
            <w:r w:rsidR="00AA4B91">
              <w:rPr>
                <w:webHidden/>
              </w:rPr>
              <w:fldChar w:fldCharType="end"/>
            </w:r>
          </w:hyperlink>
        </w:p>
        <w:p w14:paraId="65F4AC8C" w14:textId="7AEA7FD3"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598" w:history="1">
            <w:r w:rsidR="00AA4B91" w:rsidRPr="00E8431C">
              <w:rPr>
                <w:rStyle w:val="Hyperlink"/>
              </w:rPr>
              <w:t>Chapter 5:</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Evaluation</w:t>
            </w:r>
            <w:r w:rsidR="00AA4B91">
              <w:rPr>
                <w:webHidden/>
              </w:rPr>
              <w:tab/>
            </w:r>
            <w:r w:rsidR="00AA4B91">
              <w:rPr>
                <w:webHidden/>
              </w:rPr>
              <w:fldChar w:fldCharType="begin"/>
            </w:r>
            <w:r w:rsidR="00AA4B91">
              <w:rPr>
                <w:webHidden/>
              </w:rPr>
              <w:instrText xml:space="preserve"> PAGEREF _Toc167650598 \h </w:instrText>
            </w:r>
            <w:r w:rsidR="00AA4B91">
              <w:rPr>
                <w:webHidden/>
              </w:rPr>
            </w:r>
            <w:r w:rsidR="00AA4B91">
              <w:rPr>
                <w:webHidden/>
              </w:rPr>
              <w:fldChar w:fldCharType="separate"/>
            </w:r>
            <w:r w:rsidR="00AA4B91">
              <w:rPr>
                <w:webHidden/>
              </w:rPr>
              <w:t>37</w:t>
            </w:r>
            <w:r w:rsidR="00AA4B91">
              <w:rPr>
                <w:webHidden/>
              </w:rPr>
              <w:fldChar w:fldCharType="end"/>
            </w:r>
          </w:hyperlink>
        </w:p>
        <w:p w14:paraId="768C6214" w14:textId="71E57463"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599" w:history="1">
            <w:r w:rsidR="00AA4B91" w:rsidRPr="00E8431C">
              <w:rPr>
                <w:rStyle w:val="Hyperlink"/>
              </w:rPr>
              <w:t>5.1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Data Quality</w:t>
            </w:r>
            <w:r w:rsidR="00AA4B91">
              <w:rPr>
                <w:webHidden/>
              </w:rPr>
              <w:tab/>
            </w:r>
            <w:r w:rsidR="00AA4B91">
              <w:rPr>
                <w:webHidden/>
              </w:rPr>
              <w:fldChar w:fldCharType="begin"/>
            </w:r>
            <w:r w:rsidR="00AA4B91">
              <w:rPr>
                <w:webHidden/>
              </w:rPr>
              <w:instrText xml:space="preserve"> PAGEREF _Toc167650599 \h </w:instrText>
            </w:r>
            <w:r w:rsidR="00AA4B91">
              <w:rPr>
                <w:webHidden/>
              </w:rPr>
            </w:r>
            <w:r w:rsidR="00AA4B91">
              <w:rPr>
                <w:webHidden/>
              </w:rPr>
              <w:fldChar w:fldCharType="separate"/>
            </w:r>
            <w:r w:rsidR="00AA4B91">
              <w:rPr>
                <w:webHidden/>
              </w:rPr>
              <w:t>37</w:t>
            </w:r>
            <w:r w:rsidR="00AA4B91">
              <w:rPr>
                <w:webHidden/>
              </w:rPr>
              <w:fldChar w:fldCharType="end"/>
            </w:r>
          </w:hyperlink>
        </w:p>
        <w:p w14:paraId="029B96B3" w14:textId="6B31B820"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0" w:history="1">
            <w:r w:rsidR="00AA4B91" w:rsidRPr="00E8431C">
              <w:rPr>
                <w:rStyle w:val="Hyperlink"/>
              </w:rPr>
              <w:t>5.2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Performance</w:t>
            </w:r>
            <w:r w:rsidR="00AA4B91">
              <w:rPr>
                <w:webHidden/>
              </w:rPr>
              <w:tab/>
            </w:r>
            <w:r w:rsidR="00AA4B91">
              <w:rPr>
                <w:webHidden/>
              </w:rPr>
              <w:fldChar w:fldCharType="begin"/>
            </w:r>
            <w:r w:rsidR="00AA4B91">
              <w:rPr>
                <w:webHidden/>
              </w:rPr>
              <w:instrText xml:space="preserve"> PAGEREF _Toc167650600 \h </w:instrText>
            </w:r>
            <w:r w:rsidR="00AA4B91">
              <w:rPr>
                <w:webHidden/>
              </w:rPr>
            </w:r>
            <w:r w:rsidR="00AA4B91">
              <w:rPr>
                <w:webHidden/>
              </w:rPr>
              <w:fldChar w:fldCharType="separate"/>
            </w:r>
            <w:r w:rsidR="00AA4B91">
              <w:rPr>
                <w:webHidden/>
              </w:rPr>
              <w:t>38</w:t>
            </w:r>
            <w:r w:rsidR="00AA4B91">
              <w:rPr>
                <w:webHidden/>
              </w:rPr>
              <w:fldChar w:fldCharType="end"/>
            </w:r>
          </w:hyperlink>
        </w:p>
        <w:p w14:paraId="25F10734" w14:textId="1BC3F422"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1" w:history="1">
            <w:r w:rsidR="00AA4B91" w:rsidRPr="00E8431C">
              <w:rPr>
                <w:rStyle w:val="Hyperlink"/>
              </w:rPr>
              <w:t>5.3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rPr>
              <w:t>Security</w:t>
            </w:r>
            <w:r w:rsidR="00AA4B91">
              <w:rPr>
                <w:webHidden/>
              </w:rPr>
              <w:tab/>
            </w:r>
            <w:r w:rsidR="00AA4B91">
              <w:rPr>
                <w:webHidden/>
              </w:rPr>
              <w:fldChar w:fldCharType="begin"/>
            </w:r>
            <w:r w:rsidR="00AA4B91">
              <w:rPr>
                <w:webHidden/>
              </w:rPr>
              <w:instrText xml:space="preserve"> PAGEREF _Toc167650601 \h </w:instrText>
            </w:r>
            <w:r w:rsidR="00AA4B91">
              <w:rPr>
                <w:webHidden/>
              </w:rPr>
            </w:r>
            <w:r w:rsidR="00AA4B91">
              <w:rPr>
                <w:webHidden/>
              </w:rPr>
              <w:fldChar w:fldCharType="separate"/>
            </w:r>
            <w:r w:rsidR="00AA4B91">
              <w:rPr>
                <w:webHidden/>
              </w:rPr>
              <w:t>39</w:t>
            </w:r>
            <w:r w:rsidR="00AA4B91">
              <w:rPr>
                <w:webHidden/>
              </w:rPr>
              <w:fldChar w:fldCharType="end"/>
            </w:r>
          </w:hyperlink>
        </w:p>
        <w:p w14:paraId="2AAE15E2" w14:textId="65BE4A81"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602" w:history="1">
            <w:r w:rsidR="00AA4B91" w:rsidRPr="00E8431C">
              <w:rPr>
                <w:rStyle w:val="Hyperlink"/>
                <w:lang w:val="en-US"/>
              </w:rPr>
              <w:t>Chapter 6:</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lang w:val="en-US"/>
              </w:rPr>
              <w:t>Result</w:t>
            </w:r>
            <w:r w:rsidR="00AA4B91">
              <w:rPr>
                <w:webHidden/>
              </w:rPr>
              <w:tab/>
            </w:r>
            <w:r w:rsidR="00AA4B91">
              <w:rPr>
                <w:webHidden/>
              </w:rPr>
              <w:fldChar w:fldCharType="begin"/>
            </w:r>
            <w:r w:rsidR="00AA4B91">
              <w:rPr>
                <w:webHidden/>
              </w:rPr>
              <w:instrText xml:space="preserve"> PAGEREF _Toc167650602 \h </w:instrText>
            </w:r>
            <w:r w:rsidR="00AA4B91">
              <w:rPr>
                <w:webHidden/>
              </w:rPr>
            </w:r>
            <w:r w:rsidR="00AA4B91">
              <w:rPr>
                <w:webHidden/>
              </w:rPr>
              <w:fldChar w:fldCharType="separate"/>
            </w:r>
            <w:r w:rsidR="00AA4B91">
              <w:rPr>
                <w:webHidden/>
              </w:rPr>
              <w:t>41</w:t>
            </w:r>
            <w:r w:rsidR="00AA4B91">
              <w:rPr>
                <w:webHidden/>
              </w:rPr>
              <w:fldChar w:fldCharType="end"/>
            </w:r>
          </w:hyperlink>
        </w:p>
        <w:p w14:paraId="738A4E39" w14:textId="261CC606"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3" w:history="1">
            <w:r w:rsidR="00AA4B91" w:rsidRPr="00E8431C">
              <w:rPr>
                <w:rStyle w:val="Hyperlink"/>
                <w:lang w:val="en-US"/>
              </w:rPr>
              <w:t>6.1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Data Collection</w:t>
            </w:r>
            <w:r w:rsidR="00AA4B91">
              <w:rPr>
                <w:webHidden/>
              </w:rPr>
              <w:tab/>
            </w:r>
            <w:r w:rsidR="00AA4B91">
              <w:rPr>
                <w:webHidden/>
              </w:rPr>
              <w:fldChar w:fldCharType="begin"/>
            </w:r>
            <w:r w:rsidR="00AA4B91">
              <w:rPr>
                <w:webHidden/>
              </w:rPr>
              <w:instrText xml:space="preserve"> PAGEREF _Toc167650603 \h </w:instrText>
            </w:r>
            <w:r w:rsidR="00AA4B91">
              <w:rPr>
                <w:webHidden/>
              </w:rPr>
            </w:r>
            <w:r w:rsidR="00AA4B91">
              <w:rPr>
                <w:webHidden/>
              </w:rPr>
              <w:fldChar w:fldCharType="separate"/>
            </w:r>
            <w:r w:rsidR="00AA4B91">
              <w:rPr>
                <w:webHidden/>
              </w:rPr>
              <w:t>41</w:t>
            </w:r>
            <w:r w:rsidR="00AA4B91">
              <w:rPr>
                <w:webHidden/>
              </w:rPr>
              <w:fldChar w:fldCharType="end"/>
            </w:r>
          </w:hyperlink>
        </w:p>
        <w:p w14:paraId="1BE7D9B8" w14:textId="679F49CC"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4" w:history="1">
            <w:r w:rsidR="00AA4B91" w:rsidRPr="00E8431C">
              <w:rPr>
                <w:rStyle w:val="Hyperlink"/>
                <w:lang w:val="en-US"/>
              </w:rPr>
              <w:t>6.2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Data Quality</w:t>
            </w:r>
            <w:r w:rsidR="00AA4B91">
              <w:rPr>
                <w:webHidden/>
              </w:rPr>
              <w:tab/>
            </w:r>
            <w:r w:rsidR="00AA4B91">
              <w:rPr>
                <w:webHidden/>
              </w:rPr>
              <w:fldChar w:fldCharType="begin"/>
            </w:r>
            <w:r w:rsidR="00AA4B91">
              <w:rPr>
                <w:webHidden/>
              </w:rPr>
              <w:instrText xml:space="preserve"> PAGEREF _Toc167650604 \h </w:instrText>
            </w:r>
            <w:r w:rsidR="00AA4B91">
              <w:rPr>
                <w:webHidden/>
              </w:rPr>
            </w:r>
            <w:r w:rsidR="00AA4B91">
              <w:rPr>
                <w:webHidden/>
              </w:rPr>
              <w:fldChar w:fldCharType="separate"/>
            </w:r>
            <w:r w:rsidR="00AA4B91">
              <w:rPr>
                <w:webHidden/>
              </w:rPr>
              <w:t>41</w:t>
            </w:r>
            <w:r w:rsidR="00AA4B91">
              <w:rPr>
                <w:webHidden/>
              </w:rPr>
              <w:fldChar w:fldCharType="end"/>
            </w:r>
          </w:hyperlink>
        </w:p>
        <w:p w14:paraId="289828CF" w14:textId="1AD2FFB5"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605" w:history="1">
            <w:r w:rsidR="00AA4B91" w:rsidRPr="00E8431C">
              <w:rPr>
                <w:rStyle w:val="Hyperlink"/>
                <w:lang w:val="en-US"/>
              </w:rPr>
              <w:t>6.2.1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Average Image Quality</w:t>
            </w:r>
            <w:r w:rsidR="00AA4B91">
              <w:rPr>
                <w:webHidden/>
              </w:rPr>
              <w:tab/>
            </w:r>
            <w:r w:rsidR="00AA4B91">
              <w:rPr>
                <w:webHidden/>
              </w:rPr>
              <w:fldChar w:fldCharType="begin"/>
            </w:r>
            <w:r w:rsidR="00AA4B91">
              <w:rPr>
                <w:webHidden/>
              </w:rPr>
              <w:instrText xml:space="preserve"> PAGEREF _Toc167650605 \h </w:instrText>
            </w:r>
            <w:r w:rsidR="00AA4B91">
              <w:rPr>
                <w:webHidden/>
              </w:rPr>
            </w:r>
            <w:r w:rsidR="00AA4B91">
              <w:rPr>
                <w:webHidden/>
              </w:rPr>
              <w:fldChar w:fldCharType="separate"/>
            </w:r>
            <w:r w:rsidR="00AA4B91">
              <w:rPr>
                <w:webHidden/>
              </w:rPr>
              <w:t>41</w:t>
            </w:r>
            <w:r w:rsidR="00AA4B91">
              <w:rPr>
                <w:webHidden/>
              </w:rPr>
              <w:fldChar w:fldCharType="end"/>
            </w:r>
          </w:hyperlink>
        </w:p>
        <w:p w14:paraId="7062532E" w14:textId="54C05C52"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606" w:history="1">
            <w:r w:rsidR="00AA4B91" w:rsidRPr="00E8431C">
              <w:rPr>
                <w:rStyle w:val="Hyperlink"/>
                <w:lang w:val="en-US"/>
              </w:rPr>
              <w:t>6.2.2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Usable Range</w:t>
            </w:r>
            <w:r w:rsidR="00AA4B91">
              <w:rPr>
                <w:webHidden/>
              </w:rPr>
              <w:tab/>
            </w:r>
            <w:r w:rsidR="00AA4B91">
              <w:rPr>
                <w:webHidden/>
              </w:rPr>
              <w:fldChar w:fldCharType="begin"/>
            </w:r>
            <w:r w:rsidR="00AA4B91">
              <w:rPr>
                <w:webHidden/>
              </w:rPr>
              <w:instrText xml:space="preserve"> PAGEREF _Toc167650606 \h </w:instrText>
            </w:r>
            <w:r w:rsidR="00AA4B91">
              <w:rPr>
                <w:webHidden/>
              </w:rPr>
            </w:r>
            <w:r w:rsidR="00AA4B91">
              <w:rPr>
                <w:webHidden/>
              </w:rPr>
              <w:fldChar w:fldCharType="separate"/>
            </w:r>
            <w:r w:rsidR="00AA4B91">
              <w:rPr>
                <w:webHidden/>
              </w:rPr>
              <w:t>42</w:t>
            </w:r>
            <w:r w:rsidR="00AA4B91">
              <w:rPr>
                <w:webHidden/>
              </w:rPr>
              <w:fldChar w:fldCharType="end"/>
            </w:r>
          </w:hyperlink>
        </w:p>
        <w:p w14:paraId="071DFE94" w14:textId="273CD6F2" w:rsidR="00AA4B91" w:rsidRDefault="002A3D11">
          <w:pPr>
            <w:pStyle w:val="TOC3"/>
            <w:rPr>
              <w:rFonts w:asciiTheme="minorHAnsi" w:eastAsiaTheme="minorEastAsia" w:hAnsiTheme="minorHAnsi" w:cstheme="minorBidi"/>
              <w:kern w:val="2"/>
              <w:sz w:val="24"/>
              <w:szCs w:val="24"/>
              <w:lang w:val="en-GB" w:eastAsia="en-GB"/>
              <w14:ligatures w14:val="standardContextual"/>
            </w:rPr>
          </w:pPr>
          <w:hyperlink w:anchor="_Toc167650607" w:history="1">
            <w:r w:rsidR="00AA4B91" w:rsidRPr="00E8431C">
              <w:rPr>
                <w:rStyle w:val="Hyperlink"/>
                <w:lang w:val="en-US"/>
              </w:rPr>
              <w:t>6.2.3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Consistency</w:t>
            </w:r>
            <w:r w:rsidR="00AA4B91">
              <w:rPr>
                <w:webHidden/>
              </w:rPr>
              <w:tab/>
            </w:r>
            <w:r w:rsidR="00AA4B91">
              <w:rPr>
                <w:webHidden/>
              </w:rPr>
              <w:fldChar w:fldCharType="begin"/>
            </w:r>
            <w:r w:rsidR="00AA4B91">
              <w:rPr>
                <w:webHidden/>
              </w:rPr>
              <w:instrText xml:space="preserve"> PAGEREF _Toc167650607 \h </w:instrText>
            </w:r>
            <w:r w:rsidR="00AA4B91">
              <w:rPr>
                <w:webHidden/>
              </w:rPr>
            </w:r>
            <w:r w:rsidR="00AA4B91">
              <w:rPr>
                <w:webHidden/>
              </w:rPr>
              <w:fldChar w:fldCharType="separate"/>
            </w:r>
            <w:r w:rsidR="00AA4B91">
              <w:rPr>
                <w:webHidden/>
              </w:rPr>
              <w:t>42</w:t>
            </w:r>
            <w:r w:rsidR="00AA4B91">
              <w:rPr>
                <w:webHidden/>
              </w:rPr>
              <w:fldChar w:fldCharType="end"/>
            </w:r>
          </w:hyperlink>
        </w:p>
        <w:p w14:paraId="24BC38C7" w14:textId="3FD65481"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8" w:history="1">
            <w:r w:rsidR="00AA4B91" w:rsidRPr="00E8431C">
              <w:rPr>
                <w:rStyle w:val="Hyperlink"/>
                <w:lang w:val="en-US"/>
              </w:rPr>
              <w:t>6.3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Performance</w:t>
            </w:r>
            <w:r w:rsidR="00AA4B91">
              <w:rPr>
                <w:webHidden/>
              </w:rPr>
              <w:tab/>
            </w:r>
            <w:r w:rsidR="00AA4B91">
              <w:rPr>
                <w:webHidden/>
              </w:rPr>
              <w:fldChar w:fldCharType="begin"/>
            </w:r>
            <w:r w:rsidR="00AA4B91">
              <w:rPr>
                <w:webHidden/>
              </w:rPr>
              <w:instrText xml:space="preserve"> PAGEREF _Toc167650608 \h </w:instrText>
            </w:r>
            <w:r w:rsidR="00AA4B91">
              <w:rPr>
                <w:webHidden/>
              </w:rPr>
            </w:r>
            <w:r w:rsidR="00AA4B91">
              <w:rPr>
                <w:webHidden/>
              </w:rPr>
              <w:fldChar w:fldCharType="separate"/>
            </w:r>
            <w:r w:rsidR="00AA4B91">
              <w:rPr>
                <w:webHidden/>
              </w:rPr>
              <w:t>43</w:t>
            </w:r>
            <w:r w:rsidR="00AA4B91">
              <w:rPr>
                <w:webHidden/>
              </w:rPr>
              <w:fldChar w:fldCharType="end"/>
            </w:r>
          </w:hyperlink>
        </w:p>
        <w:p w14:paraId="63DAE8EE" w14:textId="64E283B3"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09" w:history="1">
            <w:r w:rsidR="00AA4B91" w:rsidRPr="00E8431C">
              <w:rPr>
                <w:rStyle w:val="Hyperlink"/>
                <w:lang w:val="en-US"/>
              </w:rPr>
              <w:t>6.4</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US"/>
              </w:rPr>
              <w:t>Security</w:t>
            </w:r>
            <w:r w:rsidR="00AA4B91">
              <w:rPr>
                <w:webHidden/>
              </w:rPr>
              <w:tab/>
            </w:r>
            <w:r w:rsidR="00AA4B91">
              <w:rPr>
                <w:webHidden/>
              </w:rPr>
              <w:fldChar w:fldCharType="begin"/>
            </w:r>
            <w:r w:rsidR="00AA4B91">
              <w:rPr>
                <w:webHidden/>
              </w:rPr>
              <w:instrText xml:space="preserve"> PAGEREF _Toc167650609 \h </w:instrText>
            </w:r>
            <w:r w:rsidR="00AA4B91">
              <w:rPr>
                <w:webHidden/>
              </w:rPr>
            </w:r>
            <w:r w:rsidR="00AA4B91">
              <w:rPr>
                <w:webHidden/>
              </w:rPr>
              <w:fldChar w:fldCharType="separate"/>
            </w:r>
            <w:r w:rsidR="00AA4B91">
              <w:rPr>
                <w:webHidden/>
              </w:rPr>
              <w:t>44</w:t>
            </w:r>
            <w:r w:rsidR="00AA4B91">
              <w:rPr>
                <w:webHidden/>
              </w:rPr>
              <w:fldChar w:fldCharType="end"/>
            </w:r>
          </w:hyperlink>
        </w:p>
        <w:p w14:paraId="6026ECF8" w14:textId="063138A5"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610" w:history="1">
            <w:r w:rsidR="00AA4B91" w:rsidRPr="00E8431C">
              <w:rPr>
                <w:rStyle w:val="Hyperlink"/>
                <w:lang w:val="en-GB"/>
              </w:rPr>
              <w:t>Chapter 7:</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lang w:val="en-GB"/>
              </w:rPr>
              <w:t>Analysis</w:t>
            </w:r>
            <w:r w:rsidR="00AA4B91">
              <w:rPr>
                <w:webHidden/>
              </w:rPr>
              <w:tab/>
            </w:r>
            <w:r w:rsidR="00AA4B91">
              <w:rPr>
                <w:webHidden/>
              </w:rPr>
              <w:fldChar w:fldCharType="begin"/>
            </w:r>
            <w:r w:rsidR="00AA4B91">
              <w:rPr>
                <w:webHidden/>
              </w:rPr>
              <w:instrText xml:space="preserve"> PAGEREF _Toc167650610 \h </w:instrText>
            </w:r>
            <w:r w:rsidR="00AA4B91">
              <w:rPr>
                <w:webHidden/>
              </w:rPr>
            </w:r>
            <w:r w:rsidR="00AA4B91">
              <w:rPr>
                <w:webHidden/>
              </w:rPr>
              <w:fldChar w:fldCharType="separate"/>
            </w:r>
            <w:r w:rsidR="00AA4B91">
              <w:rPr>
                <w:webHidden/>
              </w:rPr>
              <w:t>45</w:t>
            </w:r>
            <w:r w:rsidR="00AA4B91">
              <w:rPr>
                <w:webHidden/>
              </w:rPr>
              <w:fldChar w:fldCharType="end"/>
            </w:r>
          </w:hyperlink>
        </w:p>
        <w:p w14:paraId="505DBF42" w14:textId="2B2E4E19"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11" w:history="1">
            <w:r w:rsidR="00AA4B91" w:rsidRPr="00E8431C">
              <w:rPr>
                <w:rStyle w:val="Hyperlink"/>
                <w:lang w:val="en-GB"/>
              </w:rPr>
              <w:t>7.1</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Result Analysis</w:t>
            </w:r>
            <w:r w:rsidR="00AA4B91">
              <w:rPr>
                <w:webHidden/>
              </w:rPr>
              <w:tab/>
            </w:r>
            <w:r w:rsidR="00AA4B91">
              <w:rPr>
                <w:webHidden/>
              </w:rPr>
              <w:fldChar w:fldCharType="begin"/>
            </w:r>
            <w:r w:rsidR="00AA4B91">
              <w:rPr>
                <w:webHidden/>
              </w:rPr>
              <w:instrText xml:space="preserve"> PAGEREF _Toc167650611 \h </w:instrText>
            </w:r>
            <w:r w:rsidR="00AA4B91">
              <w:rPr>
                <w:webHidden/>
              </w:rPr>
            </w:r>
            <w:r w:rsidR="00AA4B91">
              <w:rPr>
                <w:webHidden/>
              </w:rPr>
              <w:fldChar w:fldCharType="separate"/>
            </w:r>
            <w:r w:rsidR="00AA4B91">
              <w:rPr>
                <w:webHidden/>
              </w:rPr>
              <w:t>45</w:t>
            </w:r>
            <w:r w:rsidR="00AA4B91">
              <w:rPr>
                <w:webHidden/>
              </w:rPr>
              <w:fldChar w:fldCharType="end"/>
            </w:r>
          </w:hyperlink>
        </w:p>
        <w:p w14:paraId="377F26A9" w14:textId="462D031B"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12" w:history="1">
            <w:r w:rsidR="00AA4B91" w:rsidRPr="00E8431C">
              <w:rPr>
                <w:rStyle w:val="Hyperlink"/>
                <w:lang w:val="en-GB"/>
              </w:rPr>
              <w:t>7.2</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Methodology Discussion</w:t>
            </w:r>
            <w:r w:rsidR="00AA4B91">
              <w:rPr>
                <w:webHidden/>
              </w:rPr>
              <w:tab/>
            </w:r>
            <w:r w:rsidR="00AA4B91">
              <w:rPr>
                <w:webHidden/>
              </w:rPr>
              <w:fldChar w:fldCharType="begin"/>
            </w:r>
            <w:r w:rsidR="00AA4B91">
              <w:rPr>
                <w:webHidden/>
              </w:rPr>
              <w:instrText xml:space="preserve"> PAGEREF _Toc167650612 \h </w:instrText>
            </w:r>
            <w:r w:rsidR="00AA4B91">
              <w:rPr>
                <w:webHidden/>
              </w:rPr>
            </w:r>
            <w:r w:rsidR="00AA4B91">
              <w:rPr>
                <w:webHidden/>
              </w:rPr>
              <w:fldChar w:fldCharType="separate"/>
            </w:r>
            <w:r w:rsidR="00AA4B91">
              <w:rPr>
                <w:webHidden/>
              </w:rPr>
              <w:t>46</w:t>
            </w:r>
            <w:r w:rsidR="00AA4B91">
              <w:rPr>
                <w:webHidden/>
              </w:rPr>
              <w:fldChar w:fldCharType="end"/>
            </w:r>
          </w:hyperlink>
        </w:p>
        <w:p w14:paraId="23FAF983" w14:textId="0D6252D9" w:rsidR="00AA4B91" w:rsidRDefault="002A3D11">
          <w:pPr>
            <w:pStyle w:val="TOC2"/>
            <w:rPr>
              <w:rFonts w:asciiTheme="minorHAnsi" w:eastAsiaTheme="minorEastAsia" w:hAnsiTheme="minorHAnsi" w:cstheme="minorBidi"/>
              <w:kern w:val="2"/>
              <w:sz w:val="24"/>
              <w:szCs w:val="24"/>
              <w:lang w:val="en-GB" w:eastAsia="en-GB"/>
              <w14:ligatures w14:val="standardContextual"/>
            </w:rPr>
          </w:pPr>
          <w:hyperlink w:anchor="_Toc167650613" w:history="1">
            <w:r w:rsidR="00AA4B91" w:rsidRPr="00E8431C">
              <w:rPr>
                <w:rStyle w:val="Hyperlink"/>
                <w:lang w:val="en-GB"/>
              </w:rPr>
              <w:t>7.3</w:t>
            </w:r>
            <w:r w:rsidR="00AA4B91">
              <w:rPr>
                <w:rFonts w:asciiTheme="minorHAnsi" w:eastAsiaTheme="minorEastAsia" w:hAnsiTheme="minorHAnsi" w:cstheme="minorBidi"/>
                <w:kern w:val="2"/>
                <w:sz w:val="24"/>
                <w:szCs w:val="24"/>
                <w:lang w:val="en-GB" w:eastAsia="en-GB"/>
                <w14:ligatures w14:val="standardContextual"/>
              </w:rPr>
              <w:tab/>
            </w:r>
            <w:r w:rsidR="00AA4B91" w:rsidRPr="00E8431C">
              <w:rPr>
                <w:rStyle w:val="Hyperlink"/>
                <w:lang w:val="en-GB"/>
              </w:rPr>
              <w:t>Future Work</w:t>
            </w:r>
            <w:r w:rsidR="00AA4B91">
              <w:rPr>
                <w:webHidden/>
              </w:rPr>
              <w:tab/>
            </w:r>
            <w:r w:rsidR="00AA4B91">
              <w:rPr>
                <w:webHidden/>
              </w:rPr>
              <w:fldChar w:fldCharType="begin"/>
            </w:r>
            <w:r w:rsidR="00AA4B91">
              <w:rPr>
                <w:webHidden/>
              </w:rPr>
              <w:instrText xml:space="preserve"> PAGEREF _Toc167650613 \h </w:instrText>
            </w:r>
            <w:r w:rsidR="00AA4B91">
              <w:rPr>
                <w:webHidden/>
              </w:rPr>
            </w:r>
            <w:r w:rsidR="00AA4B91">
              <w:rPr>
                <w:webHidden/>
              </w:rPr>
              <w:fldChar w:fldCharType="separate"/>
            </w:r>
            <w:r w:rsidR="00AA4B91">
              <w:rPr>
                <w:webHidden/>
              </w:rPr>
              <w:t>46</w:t>
            </w:r>
            <w:r w:rsidR="00AA4B91">
              <w:rPr>
                <w:webHidden/>
              </w:rPr>
              <w:fldChar w:fldCharType="end"/>
            </w:r>
          </w:hyperlink>
        </w:p>
        <w:p w14:paraId="6E42E171" w14:textId="1FA2DB5D"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614" w:history="1">
            <w:r w:rsidR="00AA4B91" w:rsidRPr="00E8431C">
              <w:rPr>
                <w:rStyle w:val="Hyperlink"/>
              </w:rPr>
              <w:t>Chapter 8:</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Conclusions</w:t>
            </w:r>
            <w:r w:rsidR="00AA4B91">
              <w:rPr>
                <w:webHidden/>
              </w:rPr>
              <w:tab/>
            </w:r>
            <w:r w:rsidR="00AA4B91">
              <w:rPr>
                <w:webHidden/>
              </w:rPr>
              <w:fldChar w:fldCharType="begin"/>
            </w:r>
            <w:r w:rsidR="00AA4B91">
              <w:rPr>
                <w:webHidden/>
              </w:rPr>
              <w:instrText xml:space="preserve"> PAGEREF _Toc167650614 \h </w:instrText>
            </w:r>
            <w:r w:rsidR="00AA4B91">
              <w:rPr>
                <w:webHidden/>
              </w:rPr>
            </w:r>
            <w:r w:rsidR="00AA4B91">
              <w:rPr>
                <w:webHidden/>
              </w:rPr>
              <w:fldChar w:fldCharType="separate"/>
            </w:r>
            <w:r w:rsidR="00AA4B91">
              <w:rPr>
                <w:webHidden/>
              </w:rPr>
              <w:t>47</w:t>
            </w:r>
            <w:r w:rsidR="00AA4B91">
              <w:rPr>
                <w:webHidden/>
              </w:rPr>
              <w:fldChar w:fldCharType="end"/>
            </w:r>
          </w:hyperlink>
        </w:p>
        <w:p w14:paraId="16CF9780" w14:textId="387275CC" w:rsidR="00AA4B91" w:rsidRDefault="002A3D11">
          <w:pPr>
            <w:pStyle w:val="TOC1"/>
            <w:tabs>
              <w:tab w:val="left" w:pos="1540"/>
            </w:tabs>
            <w:rPr>
              <w:rFonts w:asciiTheme="minorHAnsi" w:eastAsiaTheme="minorEastAsia" w:hAnsiTheme="minorHAnsi" w:cstheme="minorBidi"/>
              <w:b w:val="0"/>
              <w:kern w:val="2"/>
              <w:szCs w:val="24"/>
              <w:lang w:val="en-GB" w:eastAsia="en-GB"/>
              <w14:ligatures w14:val="standardContextual"/>
            </w:rPr>
          </w:pPr>
          <w:hyperlink w:anchor="_Toc167650615" w:history="1">
            <w:r w:rsidR="00AA4B91" w:rsidRPr="00E8431C">
              <w:rPr>
                <w:rStyle w:val="Hyperlink"/>
              </w:rPr>
              <w:t>Chapter 9:</w:t>
            </w:r>
            <w:r w:rsidR="00AA4B91">
              <w:rPr>
                <w:rFonts w:asciiTheme="minorHAnsi" w:eastAsiaTheme="minorEastAsia" w:hAnsiTheme="minorHAnsi" w:cstheme="minorBidi"/>
                <w:b w:val="0"/>
                <w:kern w:val="2"/>
                <w:szCs w:val="24"/>
                <w:lang w:val="en-GB" w:eastAsia="en-GB"/>
                <w14:ligatures w14:val="standardContextual"/>
              </w:rPr>
              <w:tab/>
            </w:r>
            <w:r w:rsidR="00AA4B91" w:rsidRPr="00E8431C">
              <w:rPr>
                <w:rStyle w:val="Hyperlink"/>
              </w:rPr>
              <w:t>References</w:t>
            </w:r>
            <w:r w:rsidR="00AA4B91">
              <w:rPr>
                <w:webHidden/>
              </w:rPr>
              <w:tab/>
            </w:r>
            <w:r w:rsidR="00AA4B91">
              <w:rPr>
                <w:webHidden/>
              </w:rPr>
              <w:fldChar w:fldCharType="begin"/>
            </w:r>
            <w:r w:rsidR="00AA4B91">
              <w:rPr>
                <w:webHidden/>
              </w:rPr>
              <w:instrText xml:space="preserve"> PAGEREF _Toc167650615 \h </w:instrText>
            </w:r>
            <w:r w:rsidR="00AA4B91">
              <w:rPr>
                <w:webHidden/>
              </w:rPr>
            </w:r>
            <w:r w:rsidR="00AA4B91">
              <w:rPr>
                <w:webHidden/>
              </w:rPr>
              <w:fldChar w:fldCharType="separate"/>
            </w:r>
            <w:r w:rsidR="00AA4B91">
              <w:rPr>
                <w:webHidden/>
              </w:rPr>
              <w:t>51</w:t>
            </w:r>
            <w:r w:rsidR="00AA4B91">
              <w:rPr>
                <w:webHidden/>
              </w:rPr>
              <w:fldChar w:fldCharType="end"/>
            </w:r>
          </w:hyperlink>
        </w:p>
        <w:p w14:paraId="34F3CF42" w14:textId="7DA2022D" w:rsidR="00AA4B91" w:rsidRDefault="002A3D11">
          <w:pPr>
            <w:pStyle w:val="TOC1"/>
            <w:rPr>
              <w:rFonts w:asciiTheme="minorHAnsi" w:eastAsiaTheme="minorEastAsia" w:hAnsiTheme="minorHAnsi" w:cstheme="minorBidi"/>
              <w:b w:val="0"/>
              <w:kern w:val="2"/>
              <w:szCs w:val="24"/>
              <w:lang w:val="en-GB" w:eastAsia="en-GB"/>
              <w14:ligatures w14:val="standardContextual"/>
            </w:rPr>
          </w:pPr>
          <w:hyperlink w:anchor="_Toc167650616" w:history="1">
            <w:r w:rsidR="00AA4B91" w:rsidRPr="00E8431C">
              <w:rPr>
                <w:rStyle w:val="Hyperlink"/>
              </w:rPr>
              <w:t>Appendices</w:t>
            </w:r>
            <w:r w:rsidR="00AA4B91">
              <w:rPr>
                <w:webHidden/>
              </w:rPr>
              <w:tab/>
            </w:r>
            <w:r w:rsidR="00AA4B91">
              <w:rPr>
                <w:webHidden/>
              </w:rPr>
              <w:fldChar w:fldCharType="begin"/>
            </w:r>
            <w:r w:rsidR="00AA4B91">
              <w:rPr>
                <w:webHidden/>
              </w:rPr>
              <w:instrText xml:space="preserve"> PAGEREF _Toc167650616 \h </w:instrText>
            </w:r>
            <w:r w:rsidR="00AA4B91">
              <w:rPr>
                <w:webHidden/>
              </w:rPr>
            </w:r>
            <w:r w:rsidR="00AA4B91">
              <w:rPr>
                <w:webHidden/>
              </w:rPr>
              <w:fldChar w:fldCharType="separate"/>
            </w:r>
            <w:r w:rsidR="00AA4B91">
              <w:rPr>
                <w:webHidden/>
              </w:rPr>
              <w:t>i</w:t>
            </w:r>
            <w:r w:rsidR="00AA4B91">
              <w:rPr>
                <w:webHidden/>
              </w:rPr>
              <w:fldChar w:fldCharType="end"/>
            </w:r>
          </w:hyperlink>
        </w:p>
        <w:p w14:paraId="3CBD99CE" w14:textId="0862F4F1" w:rsidR="0006395B" w:rsidRDefault="0006395B">
          <w:r>
            <w:rPr>
              <w:b/>
              <w:bCs/>
              <w:noProof/>
            </w:rPr>
            <w:fldChar w:fldCharType="end"/>
          </w:r>
        </w:p>
      </w:sdtContent>
    </w:sdt>
    <w:p w14:paraId="6DACEA37" w14:textId="13C30A22" w:rsidR="008A720C" w:rsidRDefault="008A720C" w:rsidP="008A720C">
      <w:pPr>
        <w:pStyle w:val="TOC2"/>
        <w:rPr>
          <w:b/>
        </w:rPr>
      </w:pPr>
    </w:p>
    <w:p w14:paraId="1DA22536" w14:textId="77777777" w:rsidR="00663A40" w:rsidRDefault="00015049" w:rsidP="00D262B1">
      <w:pPr>
        <w:pStyle w:val="PhDPreliminaryHeading"/>
      </w:pPr>
      <w:r>
        <w:br w:type="page"/>
      </w:r>
      <w:bookmarkStart w:id="9" w:name="_Toc400459737"/>
      <w:bookmarkStart w:id="10" w:name="_Toc439680668"/>
      <w:bookmarkStart w:id="11" w:name="_Toc167650552"/>
      <w:r w:rsidRPr="00B5490C">
        <w:lastRenderedPageBreak/>
        <w:t>List</w:t>
      </w:r>
      <w:r>
        <w:t xml:space="preserve"> </w:t>
      </w:r>
      <w:r w:rsidRPr="00B5490C">
        <w:t>of</w:t>
      </w:r>
      <w:r>
        <w:t xml:space="preserve"> </w:t>
      </w:r>
      <w:r w:rsidRPr="00B5490C">
        <w:t>Figures</w:t>
      </w:r>
      <w:bookmarkEnd w:id="9"/>
      <w:bookmarkEnd w:id="10"/>
      <w:bookmarkEnd w:id="11"/>
    </w:p>
    <w:p w14:paraId="1EAA9C03" w14:textId="77777777" w:rsidR="00E22349" w:rsidRPr="004A344C" w:rsidRDefault="0035105E" w:rsidP="005A2DC9">
      <w:pPr>
        <w:pStyle w:val="TableofFigures"/>
      </w:pPr>
      <w:r>
        <w:fldChar w:fldCharType="begin"/>
      </w:r>
      <w:r>
        <w:instrText xml:space="preserve"> TOC \h \z \c "Figure" </w:instrText>
      </w:r>
      <w:r>
        <w:fldChar w:fldCharType="separate"/>
      </w:r>
      <w:r w:rsidR="004A344C" w:rsidRPr="004A344C">
        <w:rPr>
          <w:bCs/>
          <w:noProof/>
          <w:lang w:val="en-US"/>
        </w:rPr>
        <w:t>No table of figures entries found.</w:t>
      </w:r>
      <w:r>
        <w:rPr>
          <w:bCs/>
          <w:noProof/>
          <w:lang w:val="en-US"/>
        </w:rPr>
        <w:fldChar w:fldCharType="end"/>
      </w:r>
    </w:p>
    <w:p w14:paraId="122FD591" w14:textId="77777777" w:rsidR="00E22349" w:rsidRDefault="00E22349" w:rsidP="0074720A">
      <w:pPr>
        <w:pStyle w:val="PhDPreliminaryHeading"/>
      </w:pPr>
      <w:r>
        <w:br w:type="page"/>
      </w:r>
      <w:bookmarkStart w:id="12" w:name="_Toc400459738"/>
      <w:bookmarkStart w:id="13" w:name="_Toc439680669"/>
      <w:bookmarkStart w:id="14" w:name="_Toc167650553"/>
      <w:r w:rsidRPr="00B5490C">
        <w:lastRenderedPageBreak/>
        <w:t>List</w:t>
      </w:r>
      <w:r>
        <w:t xml:space="preserve"> </w:t>
      </w:r>
      <w:r w:rsidRPr="00B5490C">
        <w:t>of</w:t>
      </w:r>
      <w:r>
        <w:t xml:space="preserve"> </w:t>
      </w:r>
      <w:r w:rsidRPr="00B5490C">
        <w:t>Tables</w:t>
      </w:r>
      <w:bookmarkEnd w:id="12"/>
      <w:bookmarkEnd w:id="13"/>
      <w:bookmarkEnd w:id="14"/>
    </w:p>
    <w:p w14:paraId="1605795A" w14:textId="77777777" w:rsidR="000F0308" w:rsidRPr="004A344C" w:rsidRDefault="0035105E" w:rsidP="005A2DC9">
      <w:pPr>
        <w:pStyle w:val="TableofFigures"/>
      </w:pPr>
      <w:r>
        <w:fldChar w:fldCharType="begin"/>
      </w:r>
      <w:r>
        <w:instrText xml:space="preserve"> TOC \h \z \c "Table" </w:instrText>
      </w:r>
      <w:r>
        <w:fldChar w:fldCharType="separate"/>
      </w:r>
      <w:r w:rsidR="005A2DC9" w:rsidRPr="004A344C">
        <w:t>No table of figures entries found.</w:t>
      </w:r>
      <w:r>
        <w:fldChar w:fldCharType="end"/>
      </w:r>
    </w:p>
    <w:p w14:paraId="6B0D288A" w14:textId="77777777" w:rsidR="00D334DB" w:rsidRDefault="00D334DB" w:rsidP="0074720A">
      <w:pPr>
        <w:pStyle w:val="PhDPreliminaryHeading"/>
      </w:pPr>
      <w:r>
        <w:br w:type="page"/>
      </w:r>
      <w:bookmarkStart w:id="15" w:name="_Toc400459739"/>
      <w:bookmarkStart w:id="16" w:name="_Toc439680670"/>
      <w:bookmarkStart w:id="17" w:name="_Toc167650554"/>
      <w:r w:rsidRPr="00B5490C">
        <w:lastRenderedPageBreak/>
        <w:t>List</w:t>
      </w:r>
      <w:r>
        <w:t xml:space="preserve"> </w:t>
      </w:r>
      <w:r w:rsidRPr="00B5490C">
        <w:t>of</w:t>
      </w:r>
      <w:r>
        <w:t xml:space="preserve"> </w:t>
      </w:r>
      <w:r w:rsidRPr="00B5490C">
        <w:t>Abbreviations</w:t>
      </w:r>
      <w:bookmarkEnd w:id="15"/>
      <w:bookmarkEnd w:id="16"/>
      <w:bookmarkEnd w:id="17"/>
    </w:p>
    <w:p w14:paraId="72D934D5" w14:textId="77777777" w:rsidR="00D334DB" w:rsidRPr="00D334DB" w:rsidRDefault="00D334DB" w:rsidP="001F1FD5">
      <w:r>
        <w:t>If appropriate, list any abbreviations used in the thesis.</w:t>
      </w:r>
    </w:p>
    <w:p w14:paraId="11CCD594" w14:textId="77777777" w:rsidR="0001187E" w:rsidRDefault="0001187E" w:rsidP="0074720A">
      <w:pPr>
        <w:pStyle w:val="PhDPreliminaryHeading"/>
      </w:pPr>
      <w:r>
        <w:br w:type="page"/>
      </w:r>
      <w:bookmarkStart w:id="18" w:name="_Toc400459740"/>
      <w:bookmarkStart w:id="19" w:name="_Toc439680671"/>
      <w:bookmarkStart w:id="20" w:name="_Toc167650555"/>
      <w:r w:rsidR="00F11C2C" w:rsidRPr="00B5490C">
        <w:lastRenderedPageBreak/>
        <w:t>Statement</w:t>
      </w:r>
      <w:r w:rsidR="00F11C2C">
        <w:t xml:space="preserve"> </w:t>
      </w:r>
      <w:r w:rsidR="00F11C2C" w:rsidRPr="00B5490C">
        <w:t>of</w:t>
      </w:r>
      <w:r w:rsidR="00F11C2C">
        <w:t xml:space="preserve"> </w:t>
      </w:r>
      <w:r w:rsidR="00F11C2C" w:rsidRPr="00B5490C">
        <w:t>Original</w:t>
      </w:r>
      <w:r w:rsidR="00F11C2C">
        <w:t xml:space="preserve"> </w:t>
      </w:r>
      <w:r w:rsidR="00F11C2C" w:rsidRPr="00B5490C">
        <w:t>Authorship</w:t>
      </w:r>
      <w:bookmarkEnd w:id="18"/>
      <w:bookmarkEnd w:id="19"/>
      <w:bookmarkEnd w:id="20"/>
    </w:p>
    <w:p w14:paraId="7A2A4E87" w14:textId="77777777" w:rsidR="00F11C2C" w:rsidRDefault="00F11C2C" w:rsidP="00F11C2C">
      <w:pPr>
        <w:pStyle w:val="PhDNormal"/>
      </w:pPr>
      <w: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441380FC" w14:textId="77777777" w:rsidR="00F11C2C" w:rsidRDefault="00F11C2C" w:rsidP="00F11C2C">
      <w:pPr>
        <w:pStyle w:val="PhDNormal"/>
      </w:pPr>
    </w:p>
    <w:p w14:paraId="3B482BC6" w14:textId="77777777" w:rsidR="00F11C2C" w:rsidRDefault="00F11C2C" w:rsidP="00F11C2C">
      <w:pPr>
        <w:pStyle w:val="PhDNormal"/>
      </w:pPr>
    </w:p>
    <w:p w14:paraId="5AC417CE" w14:textId="77777777" w:rsidR="00CB2B0D" w:rsidRDefault="00CB2B0D" w:rsidP="00F11C2C">
      <w:pPr>
        <w:pStyle w:val="PhDNormal"/>
      </w:pPr>
    </w:p>
    <w:p w14:paraId="2FD2219D" w14:textId="77777777" w:rsidR="00F11C2C" w:rsidRDefault="00F11C2C" w:rsidP="00F11C2C">
      <w:pPr>
        <w:pStyle w:val="PhDNormal"/>
      </w:pPr>
    </w:p>
    <w:p w14:paraId="2B604D77" w14:textId="77777777" w:rsidR="00F11C2C" w:rsidRDefault="00F11C2C" w:rsidP="00F11C2C">
      <w:pPr>
        <w:pStyle w:val="PhDNormal"/>
      </w:pPr>
      <w:r>
        <w:t>Signature:</w:t>
      </w:r>
      <w:r>
        <w:tab/>
        <w:t>_________________________</w:t>
      </w:r>
    </w:p>
    <w:p w14:paraId="2888A85F" w14:textId="77777777" w:rsidR="00F11C2C" w:rsidRDefault="00F11C2C" w:rsidP="00F11C2C">
      <w:pPr>
        <w:pStyle w:val="PhDNormal"/>
      </w:pPr>
    </w:p>
    <w:p w14:paraId="1DB00BB2" w14:textId="77777777" w:rsidR="00F11C2C" w:rsidRDefault="00F11C2C" w:rsidP="00F11C2C">
      <w:pPr>
        <w:pStyle w:val="PhDNormal"/>
      </w:pPr>
      <w:r>
        <w:t>Date:</w:t>
      </w:r>
      <w:r>
        <w:tab/>
      </w:r>
      <w:r>
        <w:tab/>
        <w:t>_________________________</w:t>
      </w:r>
    </w:p>
    <w:p w14:paraId="05BD7493" w14:textId="77777777" w:rsidR="00F11C2C" w:rsidRDefault="00637F6B" w:rsidP="0074720A">
      <w:pPr>
        <w:pStyle w:val="PhDPreliminaryHeading"/>
      </w:pPr>
      <w:r>
        <w:br w:type="page"/>
      </w:r>
      <w:bookmarkStart w:id="21" w:name="_Toc400459741"/>
      <w:bookmarkStart w:id="22" w:name="_Toc439680672"/>
      <w:bookmarkStart w:id="23" w:name="_Toc167650556"/>
      <w:r w:rsidR="007F25C8" w:rsidRPr="00B5490C">
        <w:lastRenderedPageBreak/>
        <w:t>Acknowledg</w:t>
      </w:r>
      <w:r w:rsidR="001606C4">
        <w:t>e</w:t>
      </w:r>
      <w:r w:rsidRPr="00B5490C">
        <w:t>ments</w:t>
      </w:r>
      <w:bookmarkEnd w:id="21"/>
      <w:bookmarkEnd w:id="22"/>
      <w:bookmarkEnd w:id="23"/>
    </w:p>
    <w:p w14:paraId="502DD4C3" w14:textId="77777777" w:rsidR="00F80971" w:rsidRPr="00F80971" w:rsidRDefault="00F80971" w:rsidP="00F80971">
      <w:pPr>
        <w:pStyle w:val="PhDNormal"/>
      </w:pPr>
    </w:p>
    <w:p w14:paraId="094820DF" w14:textId="3C3A9A12" w:rsidR="001D1804" w:rsidRDefault="006602B6" w:rsidP="006602B6">
      <w:pPr>
        <w:pStyle w:val="PhDNormal"/>
        <w:sectPr w:rsidR="001D1804" w:rsidSect="00041B1C">
          <w:headerReference w:type="even" r:id="rId14"/>
          <w:headerReference w:type="default" r:id="rId15"/>
          <w:footerReference w:type="even" r:id="rId16"/>
          <w:footerReference w:type="default" r:id="rId17"/>
          <w:type w:val="oddPage"/>
          <w:pgSz w:w="11907" w:h="16840" w:code="9"/>
          <w:pgMar w:top="1418" w:right="1418" w:bottom="1418" w:left="2268" w:header="720" w:footer="720" w:gutter="0"/>
          <w:pgNumType w:fmt="lowerRoman" w:start="1"/>
          <w:cols w:space="720"/>
          <w:docGrid w:linePitch="326"/>
        </w:sectPr>
      </w:pPr>
      <w:r>
        <w:t>sayang tolong iwan banyak.tqq</w:t>
      </w:r>
    </w:p>
    <w:p w14:paraId="2F21D14C" w14:textId="77777777" w:rsidR="00637F6B" w:rsidRDefault="0064718E" w:rsidP="006D69BF">
      <w:pPr>
        <w:pStyle w:val="Heading1"/>
        <w:numPr>
          <w:ilvl w:val="0"/>
          <w:numId w:val="5"/>
        </w:numPr>
      </w:pPr>
      <w:bookmarkStart w:id="24" w:name="_Toc400459742"/>
      <w:bookmarkStart w:id="25" w:name="_Toc439680673"/>
      <w:bookmarkStart w:id="26" w:name="_Toc167650557"/>
      <w:r>
        <w:lastRenderedPageBreak/>
        <w:t>I</w:t>
      </w:r>
      <w:r w:rsidR="005356DD">
        <w:t>ntroduction</w:t>
      </w:r>
      <w:bookmarkEnd w:id="24"/>
      <w:bookmarkEnd w:id="25"/>
      <w:bookmarkEnd w:id="26"/>
    </w:p>
    <w:p w14:paraId="2ADAEFDA" w14:textId="03D0E7D2" w:rsidR="001E21F4" w:rsidRDefault="001D52F8" w:rsidP="00E343F4">
      <w:pPr>
        <w:pStyle w:val="PhDNormal"/>
      </w:pPr>
      <w:r>
        <w:t xml:space="preserve">As the world technology advances, the </w:t>
      </w:r>
      <w:r w:rsidR="005318AE">
        <w:t>need</w:t>
      </w:r>
      <w:r w:rsidR="00C9292A">
        <w:t>s of a reliable and secure authentication system increase in demand</w:t>
      </w:r>
      <w:r w:rsidR="007A1ABF">
        <w:t xml:space="preserve">s. This </w:t>
      </w:r>
      <w:r w:rsidR="00AB04C9">
        <w:t>led</w:t>
      </w:r>
      <w:r w:rsidR="007A1ABF">
        <w:t xml:space="preserve"> to introduction of biometric system</w:t>
      </w:r>
      <w:r w:rsidR="0008156E">
        <w:t xml:space="preserve"> whether used a standalone or </w:t>
      </w:r>
      <w:r w:rsidR="00E17465">
        <w:t xml:space="preserve">additional </w:t>
      </w:r>
      <w:r w:rsidR="00780254">
        <w:t xml:space="preserve">feature </w:t>
      </w:r>
      <w:r w:rsidR="00E17465">
        <w:t>in a multi-modal authentication system</w:t>
      </w:r>
      <w:r w:rsidR="00780254">
        <w:t xml:space="preserve"> to further enhance the s</w:t>
      </w:r>
      <w:r w:rsidR="00F02647">
        <w:t xml:space="preserve">ecurity of a web service. </w:t>
      </w:r>
      <w:r w:rsidR="00A53951">
        <w:t>Based o</w:t>
      </w:r>
      <w:r w:rsidR="00855741">
        <w:t xml:space="preserve">n the </w:t>
      </w:r>
      <w:r w:rsidR="003229B1">
        <w:t>research</w:t>
      </w:r>
      <w:r w:rsidR="00855741">
        <w:t xml:space="preserve"> </w:t>
      </w:r>
      <w:r w:rsidR="00A45934">
        <w:t xml:space="preserve">made </w:t>
      </w:r>
      <w:r w:rsidR="000D611C">
        <w:t>by Rachel German et. al</w:t>
      </w:r>
      <w:r w:rsidR="003229B1">
        <w:t>,</w:t>
      </w:r>
      <w:r w:rsidR="000D611C">
        <w:t xml:space="preserve"> the adoption of biometric mainly fingerprint</w:t>
      </w:r>
      <w:r w:rsidR="00273E09">
        <w:t xml:space="preserve"> in authentication</w:t>
      </w:r>
      <w:r w:rsidR="003229B1">
        <w:t xml:space="preserve"> has significantly</w:t>
      </w:r>
      <w:r w:rsidR="00783662">
        <w:t xml:space="preserve"> increase</w:t>
      </w:r>
      <w:r w:rsidR="003229B1">
        <w:t xml:space="preserve"> </w:t>
      </w:r>
      <w:r w:rsidR="00783662">
        <w:t>since</w:t>
      </w:r>
      <w:r w:rsidR="003229B1">
        <w:t xml:space="preserve"> 20</w:t>
      </w:r>
      <w:r w:rsidR="00783662">
        <w:t xml:space="preserve">12 </w:t>
      </w:r>
      <w:r w:rsidR="000A62FA">
        <w:t>especially in IT sector</w:t>
      </w:r>
      <w:r w:rsidR="000C7D48">
        <w:t xml:space="preserve"> </w:t>
      </w:r>
      <w:sdt>
        <w:sdtPr>
          <w:alias w:val="To edit, see citavi.com/edit"/>
          <w:tag w:val="CitaviPlaceholder#3a952456-4ddf-4951-9500-39fc99fc88c8"/>
          <w:id w:val="91441552"/>
          <w:placeholder>
            <w:docPart w:val="DefaultPlaceholder_-1854013440"/>
          </w:placeholder>
        </w:sdtPr>
        <w:sdtEndPr/>
        <w:sdtContent>
          <w:r w:rsidR="000C7D48">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YmViYjdlLWYxMDktNDJmZC1iOGM4LTBkZGE2NTA0ZTMyZSIsIlJhbmdlTGVuZ3RoIjozLCJSZWZlcmVuY2VJZCI6IjRhYTQ0ZjI4LTg3MjItNDE2OS1hYjA2LTA0MTBmMTA5NWI1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kZW50aXR5LnV0ZXhhcy5lZHUvc2l0ZXMvZGVmYXVsdC9maWxlcy8yMDIwLTA5L0N1cnJlbnQlMjBCaW9tZXRyaWMlMjBBZG9wdGlvbiUyMGFuZCUyMFRyZW5kcy5wZGYiLCJVcmlTdHJpbmciOiJodHRwczovL2lkZW50aXR5LnV0ZXhhcy5lZHUvc2l0ZXMvZGVmYXVsdC9maWxlcy8yMDIwLTA5L0N1cnJlbnQgQmlvbWV0cmljIEFkb3B0aW9uIGFuZCBUcmVuZHM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}</w:instrText>
          </w:r>
          <w:r w:rsidR="000C7D48">
            <w:fldChar w:fldCharType="separate"/>
          </w:r>
          <w:r w:rsidR="00046AA5">
            <w:t>[1]</w:t>
          </w:r>
          <w:r w:rsidR="000C7D48">
            <w:fldChar w:fldCharType="end"/>
          </w:r>
        </w:sdtContent>
      </w:sdt>
      <w:r w:rsidR="000A62FA">
        <w:t xml:space="preserve">. </w:t>
      </w:r>
      <w:r w:rsidR="0018158C">
        <w:rPr>
          <w:lang w:val="en-GB"/>
        </w:rPr>
        <w:t xml:space="preserve">As time progress, countless institution has transitioned from traditional means to biometric-based authentication such as </w:t>
      </w:r>
      <w:r w:rsidR="0018158C" w:rsidRPr="00292FFC">
        <w:rPr>
          <w:rStyle w:val="highlight"/>
          <w:lang w:val="en-GB"/>
        </w:rPr>
        <w:t>health-care, financial,</w:t>
      </w:r>
      <w:r w:rsidR="0018158C">
        <w:rPr>
          <w:rStyle w:val="highlight"/>
          <w:lang w:val="en-GB"/>
        </w:rPr>
        <w:t xml:space="preserve"> corporate structures, government offices,</w:t>
      </w:r>
      <w:r w:rsidR="0018158C" w:rsidRPr="00292FFC">
        <w:rPr>
          <w:rStyle w:val="highlight"/>
          <w:lang w:val="en-GB"/>
        </w:rPr>
        <w:t xml:space="preserve"> retail, education, manufacturing, military, and law enforcement agencies</w:t>
      </w:r>
      <w:r w:rsidR="0018158C">
        <w:rPr>
          <w:rStyle w:val="highlight"/>
          <w:lang w:val="en-GB"/>
        </w:rPr>
        <w:t xml:space="preserve"> </w:t>
      </w:r>
      <w:sdt>
        <w:sdtPr>
          <w:rPr>
            <w:rStyle w:val="highlight"/>
            <w:lang w:val="en-GB"/>
          </w:rPr>
          <w:alias w:val="To edit, see citavi.com/edit"/>
          <w:tag w:val="CitaviPlaceholder#d3fcf0dc-6a03-43ed-b438-8807425d1316"/>
          <w:id w:val="-942987501"/>
          <w:placeholder>
            <w:docPart w:val="DefaultPlaceholder_-1854013440"/>
          </w:placeholder>
        </w:sdtPr>
        <w:sdtEndPr>
          <w:rPr>
            <w:rStyle w:val="highlight"/>
          </w:rPr>
        </w:sdtEndPr>
        <w:sdtContent>
          <w:r w:rsidR="008E30C1">
            <w:rPr>
              <w:rStyle w:val="highlight"/>
              <w:lang w:val="en-GB"/>
            </w:rPr>
            <w:fldChar w:fldCharType="begin"/>
          </w:r>
          <w:r w:rsidR="002A3D11">
            <w:rPr>
              <w:rStyle w:val="highlight"/>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NzgzY2VlLTFmZjctNGVmMC1iNDkwLTJjOTJlNDk1MDIzYy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kM2ZjZjBkYy02YTAzLTQzZWQtYjQzOC04ODA3NDI1ZDEzMTYiLCJUZXh0IjoiWzJdIiwiV0FJVmVyc2lvbiI6IjYuMTguMC4xIn0=}</w:instrText>
          </w:r>
          <w:r w:rsidR="008E30C1">
            <w:rPr>
              <w:rStyle w:val="highlight"/>
              <w:lang w:val="en-GB"/>
            </w:rPr>
            <w:fldChar w:fldCharType="separate"/>
          </w:r>
          <w:r w:rsidR="00046AA5">
            <w:rPr>
              <w:rStyle w:val="highlight"/>
              <w:lang w:val="en-GB"/>
            </w:rPr>
            <w:t>[2]</w:t>
          </w:r>
          <w:r w:rsidR="008E30C1">
            <w:rPr>
              <w:rStyle w:val="highlight"/>
              <w:lang w:val="en-GB"/>
            </w:rPr>
            <w:fldChar w:fldCharType="end"/>
          </w:r>
        </w:sdtContent>
      </w:sdt>
      <w:r w:rsidR="0018158C">
        <w:rPr>
          <w:rStyle w:val="highlight"/>
          <w:lang w:val="en-GB"/>
        </w:rPr>
        <w:t>.</w:t>
      </w:r>
      <w:r w:rsidR="008E30C1">
        <w:rPr>
          <w:rStyle w:val="highlight"/>
          <w:lang w:val="en-GB"/>
        </w:rPr>
        <w:t xml:space="preserve"> </w:t>
      </w:r>
      <w:r w:rsidR="000A62FA">
        <w:t xml:space="preserve">This is due to several </w:t>
      </w:r>
      <w:r w:rsidR="005C319F">
        <w:t xml:space="preserve">obvious </w:t>
      </w:r>
      <w:r w:rsidR="000A62FA">
        <w:t>advantages</w:t>
      </w:r>
      <w:r w:rsidR="005C319F">
        <w:t xml:space="preserve"> such as </w:t>
      </w:r>
      <w:r w:rsidR="00DB64BF">
        <w:t>perm</w:t>
      </w:r>
      <w:r w:rsidR="00D07929">
        <w:t>anence of biometric, speed</w:t>
      </w:r>
      <w:r w:rsidR="00CB669D">
        <w:t xml:space="preserve"> and </w:t>
      </w:r>
      <w:r w:rsidR="001F55C1">
        <w:t>i</w:t>
      </w:r>
      <w:r w:rsidR="00815A6E">
        <w:t xml:space="preserve">mpossible to be stolen </w:t>
      </w:r>
      <w:sdt>
        <w:sdtPr>
          <w:alias w:val="To edit, see citavi.com/edit"/>
          <w:tag w:val="CitaviPlaceholder#7861a4d7-ebf7-436e-a4a7-3e23d1dee4ef"/>
          <w:id w:val="-1718808713"/>
          <w:placeholder>
            <w:docPart w:val="DefaultPlaceholder_-1854013440"/>
          </w:placeholder>
        </w:sdtPr>
        <w:sdtEndPr/>
        <w:sdtContent>
          <w:r w:rsidR="00815A6E">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Y2I4YTI4LTk0ZmEtNGJiOC1hNGNiLTgyNTJlMjQ3M2M3ZCIsIlJhbmdlTGVuZ3RoIjozLCJSZWZlcmVuY2VJZCI6IjM1ZDQwZDdkLWJmMzUtNGM4MS1iYjBjLTYwNDJjMGE5N2U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HN5YXp3XFxBcHBEYXRhXFxMb2NhbFxcVGVtcFxcZ2MwMTFjdDAuanBnIiwiVXJpU3RyaW5nIjoiMzVkNDBkN2QtYmYzNS00YzgxLWJiMGMtNjA0MmMwYTk3ZTk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C0zODctMzU2MTItOV8xNyIsIkVkaXRvcnMiOltdLCJFdmFsdWF0aW9uQ29tcGxleGl0eSI6MCwiRXZhbHVhdGlvblNvdXJjZVRleHRGb3JtYXQiOjAsIkdyb3VwcyI6W10sIkhhc0xhYmVsMSI6ZmFsc2UsIkhhc0xhYmVsMiI6ZmFsc2UsIktleXdvcmRzIjpbXSwiTGFuZ3VhZ2UiOiJlbi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AtMzg3LTM1NjEyLTlfMTciLCJVcmlTdHJpbmciOiJodHRwczovL2RvaS5vcmcvMTAuMTAwNy85NzgtMC0zODctMzU2MTItOV8x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jlUMTk6MDM6MDgiLCJNb2RpZmllZEJ5IjoiX05payBBbWlyIFN5YXp3YW4gQmluIEFiZHVsIEF6aXoiLCJJZCI6IjBmZDIxYzE5LTA2MzAtNGE2Yi04NmU3LWZmNWVlZGM3ZTU3MCIsIk1vZGlmaWVkT24iOiIyMDI0LTA0LTI5VDE5OjAzOjA4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saW5rLnNwcmluZ2VyLmNvbS9jaGFwdGVyLzEwLjEwMDcvOTc4LTAtMzg3LTM1NjEyLTlfMTciLCJVcmlTdHJpbmciOiJodHRwczovL2xpbmsuc3ByaW5nZXIuY29tL2NoYXB0ZXIvMTAuMTAwNy85NzgtMC0zODctMzU2MTItOV8x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zg2MWE0ZDctZWJmNy00MzZlLWE0YTctM2UyM2QxZGVlNGVmIiwiVGV4dCI6IlszXSIsIldBSVZlcnNpb24iOiI2LjE4LjAuMSJ9}</w:instrText>
          </w:r>
          <w:r w:rsidR="00815A6E">
            <w:fldChar w:fldCharType="separate"/>
          </w:r>
          <w:r w:rsidR="00046AA5">
            <w:t>[3]</w:t>
          </w:r>
          <w:r w:rsidR="00815A6E">
            <w:fldChar w:fldCharType="end"/>
          </w:r>
        </w:sdtContent>
      </w:sdt>
      <w:r w:rsidR="00815A6E">
        <w:t xml:space="preserve">. </w:t>
      </w:r>
      <w:r w:rsidR="00B33B4D">
        <w:t>Therefore,</w:t>
      </w:r>
      <w:r w:rsidR="00E027DC">
        <w:t xml:space="preserve"> the established system must keep being improved to</w:t>
      </w:r>
      <w:r w:rsidR="00B56EF0">
        <w:t xml:space="preserve"> match the </w:t>
      </w:r>
      <w:r w:rsidR="00FE616C">
        <w:t>attacker</w:t>
      </w:r>
      <w:r w:rsidR="00FE25FA">
        <w:t>’s technology</w:t>
      </w:r>
      <w:r w:rsidR="00B56EF0">
        <w:t xml:space="preserve"> and</w:t>
      </w:r>
      <w:r w:rsidR="00FE25FA">
        <w:t xml:space="preserve"> be more usable, </w:t>
      </w:r>
      <w:r w:rsidR="00B33B4D">
        <w:t>secure,</w:t>
      </w:r>
      <w:r w:rsidR="00FE25FA">
        <w:t xml:space="preserve"> and accessible to anyone who want to implement it</w:t>
      </w:r>
      <w:r w:rsidR="00B33B4D">
        <w:t>.</w:t>
      </w:r>
      <w:r w:rsidR="0030252C">
        <w:t xml:space="preserve"> </w:t>
      </w:r>
      <w:r w:rsidR="00DA32C9">
        <w:t xml:space="preserve">One of the efforts made by </w:t>
      </w:r>
      <w:r w:rsidR="002B4309">
        <w:t>manufacturers</w:t>
      </w:r>
      <w:r w:rsidR="008D30DC">
        <w:t xml:space="preserve"> are cheaper sensor that easily integrated with most of </w:t>
      </w:r>
      <w:r w:rsidR="00354D4B">
        <w:t>computer hardware with variety of interface.</w:t>
      </w:r>
      <w:r w:rsidR="00BC5803">
        <w:t xml:space="preserve"> Whil</w:t>
      </w:r>
      <w:r w:rsidR="00AF2B5E">
        <w:t>e the cheaper sensor</w:t>
      </w:r>
      <w:r w:rsidR="00CE3AA5">
        <w:t xml:space="preserve"> cannot</w:t>
      </w:r>
      <w:r w:rsidR="00AF2B5E">
        <w:t xml:space="preserve"> be used widely in highly sensitive environments, it </w:t>
      </w:r>
      <w:r w:rsidR="009A3628">
        <w:t>can</w:t>
      </w:r>
      <w:r w:rsidR="00AF2B5E">
        <w:t xml:space="preserve"> </w:t>
      </w:r>
      <w:r w:rsidR="00437410">
        <w:t>provide to be useful in multi-modal authentication</w:t>
      </w:r>
      <w:r w:rsidR="008E30C1">
        <w:t xml:space="preserve"> or for private usage</w:t>
      </w:r>
      <w:r w:rsidR="009A3628">
        <w:t xml:space="preserve">. </w:t>
      </w:r>
    </w:p>
    <w:p w14:paraId="7ACDE3C9" w14:textId="3C1387B1" w:rsidR="00CD73B0" w:rsidRPr="00CE3AA5" w:rsidRDefault="00C75227" w:rsidP="00E343F4">
      <w:pPr>
        <w:pStyle w:val="PhDNormal"/>
      </w:pPr>
      <w:r>
        <w:t>A</w:t>
      </w:r>
      <w:r w:rsidR="000F2A93">
        <w:t>lthough a</w:t>
      </w:r>
      <w:r>
        <w:t xml:space="preserve"> biometric authentication system</w:t>
      </w:r>
      <w:r w:rsidR="000F2A93">
        <w:t xml:space="preserve"> is </w:t>
      </w:r>
      <w:r w:rsidR="00AA0419">
        <w:t xml:space="preserve">a convenient system for the users, the implementation is not easy and direct as it seems due to </w:t>
      </w:r>
      <w:r w:rsidR="00DE7C05">
        <w:t>many factors</w:t>
      </w:r>
      <w:r w:rsidR="00392A31">
        <w:t>. One if it is the sensitivity of fingerprint data</w:t>
      </w:r>
      <w:r w:rsidR="004C457E">
        <w:t xml:space="preserve"> </w:t>
      </w:r>
      <w:r w:rsidR="00B93672">
        <w:t xml:space="preserve">which once stolen cannot be revoked </w:t>
      </w:r>
      <w:sdt>
        <w:sdtPr>
          <w:alias w:val="To edit, see citavi.com/edit"/>
          <w:tag w:val="CitaviPlaceholder#67378479-b280-4b31-8b9a-af1ed041468a"/>
          <w:id w:val="-880627044"/>
          <w:placeholder>
            <w:docPart w:val="DefaultPlaceholder_-1854013440"/>
          </w:placeholder>
        </w:sdtPr>
        <w:sdtEndPr/>
        <w:sdtContent>
          <w:r w:rsidR="00B93672">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YjEyZTdiLTU5OTctNGZlZS05Zjg0LWViZjFhZDI1NDIxZiIsIlJhbmdlTGVuZ3RoIjozLCJSZWZlcmVuY2VJZCI6IjBlNWU3ZTk0LWE1MjktNGRmMS04OTRkLTQ3ZjE0MmM1Y2I5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HN5YXp3XFxBcHBEYXRhXFxMb2NhbFxcVGVtcFxcMGszMHhibGwuanBnIiwiVXJpU3RyaW5nIjoiMGU1ZTdlOTQtYTUyOS00ZGYxLTg5NGQtNDdmMTQyYzVjYjl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wNDItMDIwLTA5MTk3LT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3MxMTA0Mi0wMjAtMDkxOTctNyIsIlVyaVN0cmluZyI6Imh0dHBzOi8vZG9pLm9yZy8xMC4xMDA3L3MxMTA0Mi0wMjAtMDkxOTct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}</w:instrText>
          </w:r>
          <w:r w:rsidR="00B93672">
            <w:fldChar w:fldCharType="separate"/>
          </w:r>
          <w:r w:rsidR="00046AA5">
            <w:t>[4]</w:t>
          </w:r>
          <w:r w:rsidR="00B93672">
            <w:fldChar w:fldCharType="end"/>
          </w:r>
        </w:sdtContent>
      </w:sdt>
      <w:r w:rsidR="00392A31">
        <w:t>.</w:t>
      </w:r>
      <w:r w:rsidR="006079B1">
        <w:t xml:space="preserve"> </w:t>
      </w:r>
      <w:r w:rsidR="00AD6CAE">
        <w:t>Other than the data</w:t>
      </w:r>
      <w:r w:rsidR="00D8138F">
        <w:t xml:space="preserve"> itself, the algorithm used to match the fingerprints are not always accurate and rely on the </w:t>
      </w:r>
      <w:r w:rsidR="0095460A">
        <w:t xml:space="preserve">similarity </w:t>
      </w:r>
      <w:r w:rsidR="00D8138F">
        <w:t>scor</w:t>
      </w:r>
      <w:r w:rsidR="0095460A">
        <w:t>e</w:t>
      </w:r>
      <w:r w:rsidR="00F45BB6">
        <w:t>.</w:t>
      </w:r>
      <w:r w:rsidR="00290E95">
        <w:t xml:space="preserve"> </w:t>
      </w:r>
      <w:r w:rsidR="006742E7">
        <w:t>When</w:t>
      </w:r>
      <w:r w:rsidR="00290E95">
        <w:t xml:space="preserve"> </w:t>
      </w:r>
      <w:r w:rsidR="00142256">
        <w:t>implementing fingerprint authentication</w:t>
      </w:r>
      <w:r w:rsidR="00EE1605">
        <w:t xml:space="preserve"> </w:t>
      </w:r>
      <w:r w:rsidR="006742E7">
        <w:t xml:space="preserve">that communicate with remote server using HTTP, </w:t>
      </w:r>
      <w:r w:rsidR="00925112">
        <w:t xml:space="preserve">several measures must be taken properly to ensure a smooth and </w:t>
      </w:r>
      <w:r w:rsidR="00872655">
        <w:t>safe</w:t>
      </w:r>
      <w:r w:rsidR="00925112">
        <w:t xml:space="preserve"> user experience.</w:t>
      </w:r>
    </w:p>
    <w:p w14:paraId="37813EF0" w14:textId="072C64F1" w:rsidR="005356DD" w:rsidRDefault="0003129C" w:rsidP="005356DD">
      <w:pPr>
        <w:pStyle w:val="PhDNormal"/>
      </w:pPr>
      <w:r>
        <w:t xml:space="preserve">This chapter outlines the background </w:t>
      </w:r>
      <w:r w:rsidR="00893D28">
        <w:t>(</w:t>
      </w:r>
      <w:r w:rsidR="00F80971">
        <w:t>s</w:t>
      </w:r>
      <w:r w:rsidR="00893D28">
        <w:t xml:space="preserve">ection </w:t>
      </w:r>
      <w:r w:rsidR="00192D95">
        <w:fldChar w:fldCharType="begin"/>
      </w:r>
      <w:r w:rsidR="00893D28">
        <w:instrText xml:space="preserve"> REF _Ref159400345 \r \h </w:instrText>
      </w:r>
      <w:r w:rsidR="00192D95">
        <w:fldChar w:fldCharType="separate"/>
      </w:r>
      <w:r w:rsidR="00C74B43">
        <w:t>1.1</w:t>
      </w:r>
      <w:r w:rsidR="00192D95">
        <w:fldChar w:fldCharType="end"/>
      </w:r>
      <w:r w:rsidR="00893D28">
        <w:t xml:space="preserve">) </w:t>
      </w:r>
      <w:r>
        <w:t xml:space="preserve">and context </w:t>
      </w:r>
      <w:r w:rsidR="00893D28">
        <w:t>(</w:t>
      </w:r>
      <w:r w:rsidR="00F80971">
        <w:t>s</w:t>
      </w:r>
      <w:r w:rsidR="00893D28">
        <w:t xml:space="preserve">ection </w:t>
      </w:r>
      <w:r w:rsidR="00192D95">
        <w:fldChar w:fldCharType="begin"/>
      </w:r>
      <w:r w:rsidR="00893D28">
        <w:instrText xml:space="preserve"> REF _Ref159400485 \r \h </w:instrText>
      </w:r>
      <w:r w:rsidR="00192D95">
        <w:fldChar w:fldCharType="separate"/>
      </w:r>
      <w:r w:rsidR="00C74B43">
        <w:t>1.2</w:t>
      </w:r>
      <w:r w:rsidR="00192D95">
        <w:fldChar w:fldCharType="end"/>
      </w:r>
      <w:r w:rsidR="00893D28">
        <w:t xml:space="preserve">) </w:t>
      </w:r>
      <w:r>
        <w:t xml:space="preserve">of the </w:t>
      </w:r>
      <w:r w:rsidR="001C3905">
        <w:t xml:space="preserve">research. </w:t>
      </w:r>
      <w:r w:rsidR="00E564A6">
        <w:t xml:space="preserve">Section </w:t>
      </w:r>
      <w:r w:rsidR="00E564A6">
        <w:fldChar w:fldCharType="begin"/>
      </w:r>
      <w:r w:rsidR="00E564A6">
        <w:instrText xml:space="preserve"> REF _Ref159400518 \r \h </w:instrText>
      </w:r>
      <w:r w:rsidR="00E564A6">
        <w:fldChar w:fldCharType="separate"/>
      </w:r>
      <w:r w:rsidR="00C74B43">
        <w:t>0</w:t>
      </w:r>
      <w:r w:rsidR="00E564A6">
        <w:fldChar w:fldCharType="end"/>
      </w:r>
      <w:r w:rsidR="001C3905">
        <w:t xml:space="preserve"> describes </w:t>
      </w:r>
      <w:r>
        <w:t>the significance</w:t>
      </w:r>
      <w:r w:rsidR="005863CC">
        <w:t xml:space="preserve"> and </w:t>
      </w:r>
      <w:r w:rsidR="00D81879">
        <w:t>the purpose of this research</w:t>
      </w:r>
      <w:r w:rsidR="001C3905">
        <w:t>.</w:t>
      </w:r>
      <w:r>
        <w:t xml:space="preserve"> </w:t>
      </w:r>
      <w:r w:rsidR="001C3905">
        <w:t>F</w:t>
      </w:r>
      <w:r>
        <w:t xml:space="preserve">inally, </w:t>
      </w:r>
      <w:r w:rsidR="00F80971">
        <w:t>s</w:t>
      </w:r>
      <w:r w:rsidR="001C3905">
        <w:t xml:space="preserve">ection </w:t>
      </w:r>
      <w:r w:rsidR="00192D95">
        <w:fldChar w:fldCharType="begin"/>
      </w:r>
      <w:r w:rsidR="001C3905">
        <w:instrText xml:space="preserve"> REF _Ref159400586 \r \h </w:instrText>
      </w:r>
      <w:r w:rsidR="00192D95">
        <w:fldChar w:fldCharType="separate"/>
      </w:r>
      <w:r w:rsidR="00C74B43">
        <w:t>1.4</w:t>
      </w:r>
      <w:r w:rsidR="00192D95">
        <w:fldChar w:fldCharType="end"/>
      </w:r>
      <w:r>
        <w:t xml:space="preserve"> includes an outline of the remaining chapters of the thesis.</w:t>
      </w:r>
    </w:p>
    <w:p w14:paraId="5D4C6E13" w14:textId="2ECBC28E" w:rsidR="009E7293" w:rsidRDefault="005356DD" w:rsidP="00ED46F7">
      <w:pPr>
        <w:pStyle w:val="Heading2"/>
      </w:pPr>
      <w:bookmarkStart w:id="27" w:name="_Ref159400345"/>
      <w:bookmarkStart w:id="28" w:name="_Toc400459743"/>
      <w:bookmarkStart w:id="29" w:name="_Toc439680674"/>
      <w:bookmarkStart w:id="30" w:name="_Toc167650558"/>
      <w:r>
        <w:lastRenderedPageBreak/>
        <w:t>Background</w:t>
      </w:r>
      <w:bookmarkEnd w:id="27"/>
      <w:bookmarkEnd w:id="28"/>
      <w:bookmarkEnd w:id="29"/>
      <w:bookmarkEnd w:id="30"/>
    </w:p>
    <w:p w14:paraId="72F62448" w14:textId="25281623" w:rsidR="00C55697" w:rsidRDefault="00F67571" w:rsidP="00C55697">
      <w:pPr>
        <w:pStyle w:val="PhDNormal"/>
      </w:pPr>
      <w:r>
        <w:t>Adoption of automated b</w:t>
      </w:r>
      <w:r w:rsidR="009076D9">
        <w:t>iometric</w:t>
      </w:r>
      <w:r>
        <w:t xml:space="preserve"> recognition has </w:t>
      </w:r>
      <w:r w:rsidR="006569BC">
        <w:t>grown</w:t>
      </w:r>
      <w:r w:rsidR="007D0711">
        <w:t xml:space="preserve"> rapidly since the existence of computer</w:t>
      </w:r>
      <w:r w:rsidR="005A5AC4">
        <w:t xml:space="preserve"> in 1980s </w:t>
      </w:r>
      <w:sdt>
        <w:sdtPr>
          <w:alias w:val="To edit, see citavi.com/edit"/>
          <w:tag w:val="CitaviPlaceholder#dcf80541-b494-43f3-b462-7b34080f70c7"/>
          <w:id w:val="-2087370759"/>
          <w:placeholder>
            <w:docPart w:val="DefaultPlaceholder_-1854013440"/>
          </w:placeholder>
        </w:sdtPr>
        <w:sdtEndPr/>
        <w:sdtContent>
          <w:r w:rsidR="005A5AC4">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MjVlZDg2LTljYjYtNGVmYi1iN2Y2LWZjOGJmYzczMDE1NCIsIlJhbmdlTGVuZ3RoIjozLCJSZWZlcmVuY2VJZCI6IjkwNGJjYjU5LWEwYTQtNGYwMC1hYmIzLTMzNjYxMzM1NDdk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aWVlZXhwbG9yZS5pZWVlLm9yZy9kb2N1bWVudC81OTQxNTgwLyIsIlVyaVN0cmluZyI6Imh0dHA6Ly9pZWVleHBsb3JlLmllZWUub3JnL2RvY3VtZW50LzU5NDE1ODA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}</w:instrText>
          </w:r>
          <w:r w:rsidR="005A5AC4">
            <w:fldChar w:fldCharType="separate"/>
          </w:r>
          <w:r w:rsidR="00046AA5">
            <w:t>[5]</w:t>
          </w:r>
          <w:r w:rsidR="005A5AC4">
            <w:fldChar w:fldCharType="end"/>
          </w:r>
        </w:sdtContent>
      </w:sdt>
      <w:r w:rsidR="006F613B">
        <w:t>. The standard system has also been</w:t>
      </w:r>
      <w:r w:rsidR="006569BC">
        <w:t xml:space="preserve"> established for every use case </w:t>
      </w:r>
      <w:sdt>
        <w:sdtPr>
          <w:alias w:val="To edit, see citavi.com/edit"/>
          <w:tag w:val="CitaviPlaceholder#f5a6b65f-e415-4173-bada-15e1f2644475"/>
          <w:id w:val="1661724128"/>
          <w:placeholder>
            <w:docPart w:val="DefaultPlaceholder_-1854013440"/>
          </w:placeholder>
        </w:sdtPr>
        <w:sdtEndPr/>
        <w:sdtContent>
          <w:r w:rsidR="006569BC">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jZiZDhkLWQ4NTQtNGM0ZC1hYTg4LTE2YTA3ZTYyYzZjMC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mNWE2YjY1Zi1lNDE1LTQxNzMtYmFkYS0xNWUxZjI2NDQ0NzUiLCJUZXh0IjoiWzJdIiwiV0FJVmVyc2lvbiI6IjYuMTguMC4xIn0=}</w:instrText>
          </w:r>
          <w:r w:rsidR="006569BC">
            <w:fldChar w:fldCharType="separate"/>
          </w:r>
          <w:r w:rsidR="00046AA5">
            <w:t>[2]</w:t>
          </w:r>
          <w:r w:rsidR="006569BC">
            <w:fldChar w:fldCharType="end"/>
          </w:r>
        </w:sdtContent>
      </w:sdt>
      <w:r w:rsidR="006569BC">
        <w:t xml:space="preserve">. </w:t>
      </w:r>
      <w:r w:rsidR="005F3447">
        <w:t>However,</w:t>
      </w:r>
      <w:r w:rsidR="003D2DEC">
        <w:t xml:space="preserve"> i</w:t>
      </w:r>
      <w:r w:rsidR="0076479A">
        <w:t xml:space="preserve">t is not perfect and there is always room for improvement </w:t>
      </w:r>
      <w:r w:rsidR="005F3447">
        <w:t>in term of performance,</w:t>
      </w:r>
      <w:r w:rsidR="005728AA">
        <w:t xml:space="preserve"> security,</w:t>
      </w:r>
      <w:r w:rsidR="005F3447">
        <w:t xml:space="preserve"> </w:t>
      </w:r>
      <w:r w:rsidR="005728AA">
        <w:t>speed,</w:t>
      </w:r>
      <w:r w:rsidR="005F3447">
        <w:t xml:space="preserve"> and cost.</w:t>
      </w:r>
      <w:r w:rsidR="00EF2D84">
        <w:t xml:space="preserve"> Luckily there are </w:t>
      </w:r>
      <w:r w:rsidR="00FC5FA9">
        <w:t xml:space="preserve">many sensors available </w:t>
      </w:r>
      <w:r w:rsidR="002F1199">
        <w:t xml:space="preserve">with different performance and cost </w:t>
      </w:r>
      <w:sdt>
        <w:sdtPr>
          <w:alias w:val="To edit, see citavi.com/edit"/>
          <w:tag w:val="CitaviPlaceholder#cfe8d8ac-d758-4b2f-ab50-b0bc6190cd5a"/>
          <w:id w:val="-1953851269"/>
          <w:placeholder>
            <w:docPart w:val="DefaultPlaceholder_-1854013440"/>
          </w:placeholder>
        </w:sdtPr>
        <w:sdtEndPr/>
        <w:sdtContent>
          <w:r w:rsidR="002F1199">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2QyOGMzLTY4MmMtNDE5Ni04MThiLWUzODNkZTYyNWZjMiIsIlJhbmdlTGVuZ3RoIjozLCJSZWZlcmVuY2VJZCI6ImUxNjYwNzRjLTI0OWQtNDZmYS05ZDE0LTQ1NzhmMzFhNzg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c3lhendcXEFwcERhdGFcXExvY2FsXFxUZW1wXFxnc3Iwb3Z0ai5qcGciLCJVcmlTdHJpbmciOiJlMTY2MDc0Yy0yNDlkLTQ2ZmEtOWQxNC00NTc4ZjMxYTc4M2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U0MC0yNTk3Ni0zXzkiLCJFZGl0b3JzIjpbXSwiRXZhbHVhdGlvbkNvbXBsZXhpdHkiOjAsIkV2YWx1YXRpb25Tb3VyY2VUZXh0Rm9ybWF0IjowLCJHcm91cHMiOltdLCJIYXNMYWJlbDEiOmZhbHNlLCJIYXNMYWJlbDIiOmZhbHNlLCJLZXl3b3JkcyI6W10sIkxhbmd1YWdlIjoiZW4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zk3OC0zLTU0MC0yNTk3Ni0zXzkiLCJVcmlTdHJpbmciOiJodHRwczovL2RvaS5vcmcvMTAuMTAwNy85NzgtMy01NDAtMjU5NzYtM185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zMFQxNToxMTo0MiIsIk1vZGlmaWVkQnkiOiJfTmlrIEFtaXIgU3lhendhbiBCaW4gQWJkdWwgQXppeiIsIklkIjoiOGY2OTQ0MDEtOWY4ZC00Y2U0LTg0NmEtOTJlNzJmNmM2M2YxIiwiTW9kaWZpZWRPbiI6IjIwMjQtMDQtMzBUMTU6MTE6ND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xpbmsuc3ByaW5nZXIuY29tL2NoYXB0ZXIvMTAuMTAwNy85NzgtMy01NDAtMjU5NzYtM185IiwiVXJpU3RyaW5nIjoiaHR0cHM6Ly9saW5rLnNwcmluZ2VyLmNvbS9jaGFwdGVyLzEwLjEwMDcvOTc4LTMtNTQwLTI1OTc2LTNf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XSwiRXZhbHVhdGlvbkNvbXBsZXhpdHkiOjAsIkV2YWx1YXRpb25Tb3VyY2VUZXh0Rm9ybWF0IjowLCJHcm91cHMiOltdLCJIYXNMYWJlbDEiOmZhbHNlLCJIYXNMYWJlbDIiOmZhbHNlLCJJc2JuIjoiOTc4LTMtNTQwLTI1OTc2LTMi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Ny9iOTkxNzQiLCJVcmlTdHJpbmciOiJodHRwczovL2RvaS5vcmcvMTAuMTAwNy9iOTkxNzQ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}</w:instrText>
          </w:r>
          <w:r w:rsidR="002F1199">
            <w:fldChar w:fldCharType="separate"/>
          </w:r>
          <w:r w:rsidR="00046AA5">
            <w:t>[6]</w:t>
          </w:r>
          <w:r w:rsidR="002F1199">
            <w:fldChar w:fldCharType="end"/>
          </w:r>
        </w:sdtContent>
      </w:sdt>
      <w:r w:rsidR="00287441">
        <w:t xml:space="preserve">. </w:t>
      </w:r>
      <w:r w:rsidR="000073DB">
        <w:t xml:space="preserve">This allows </w:t>
      </w:r>
      <w:r w:rsidR="00A66B3D">
        <w:t xml:space="preserve">customer to develop their own affordable and efficient biometric system that suits their own need. </w:t>
      </w:r>
      <w:r w:rsidR="00CE7C5B">
        <w:t xml:space="preserve">The problem </w:t>
      </w:r>
      <w:r w:rsidR="009858E6">
        <w:t xml:space="preserve">statement </w:t>
      </w:r>
      <w:r w:rsidR="00CE7C5B">
        <w:t xml:space="preserve">here is that how </w:t>
      </w:r>
      <w:r w:rsidR="009858E6">
        <w:t xml:space="preserve">can we </w:t>
      </w:r>
      <w:r w:rsidR="00C55532">
        <w:t>develop a</w:t>
      </w:r>
      <w:r w:rsidR="00CD71CC">
        <w:t xml:space="preserve"> cheap</w:t>
      </w:r>
      <w:r w:rsidR="00CB2C62">
        <w:t xml:space="preserve"> database</w:t>
      </w:r>
      <w:r w:rsidR="00CB2C62">
        <w:rPr>
          <w:lang w:val="en-GB"/>
        </w:rPr>
        <w:t>-</w:t>
      </w:r>
      <w:r w:rsidR="00CB2C62">
        <w:t>integrable</w:t>
      </w:r>
      <w:r w:rsidR="00C55532">
        <w:t xml:space="preserve"> biometric system</w:t>
      </w:r>
      <w:r w:rsidR="00CB2C62">
        <w:t xml:space="preserve"> for web-based application </w:t>
      </w:r>
      <w:r w:rsidR="00CD71CC">
        <w:t>using the cheaper sensor</w:t>
      </w:r>
      <w:r w:rsidR="00CB2C62">
        <w:t>.</w:t>
      </w:r>
    </w:p>
    <w:p w14:paraId="5FF86EB5" w14:textId="38768726" w:rsidR="00016132" w:rsidRDefault="009B2332" w:rsidP="00C55697">
      <w:pPr>
        <w:pStyle w:val="PhDNormal"/>
      </w:pPr>
      <w:r>
        <w:t>The problem with some cheaper</w:t>
      </w:r>
      <w:r w:rsidR="009D4C88">
        <w:t xml:space="preserve"> sensors is that the method of feature extractions and its matching algorithms is not released to </w:t>
      </w:r>
      <w:r w:rsidR="00DF5FC8">
        <w:t>public,</w:t>
      </w:r>
      <w:r w:rsidR="004C31E0">
        <w:t xml:space="preserve"> and the sensor only intended to be use locally. This means that the data</w:t>
      </w:r>
      <w:r w:rsidR="00DF5FC8">
        <w:t xml:space="preserve"> produced from the image captured</w:t>
      </w:r>
      <w:r w:rsidR="00ED619C">
        <w:t xml:space="preserve"> by the sensor does not follow</w:t>
      </w:r>
      <w:r w:rsidR="00BF490A">
        <w:t xml:space="preserve"> industry</w:t>
      </w:r>
      <w:r w:rsidR="00ED619C">
        <w:t xml:space="preserve"> standard fingerprint template representation.</w:t>
      </w:r>
      <w:r w:rsidR="0048792A">
        <w:t xml:space="preserve"> To implement a match-in database authentication system, image enhancement, image thinning, feature extraction and matching algorithms must be developed on our own to allow the system to work with any given sensors.</w:t>
      </w:r>
    </w:p>
    <w:p w14:paraId="64D29D2A" w14:textId="6E07609B" w:rsidR="0088383E" w:rsidRDefault="00072208" w:rsidP="00816824">
      <w:pPr>
        <w:pStyle w:val="PhDNormal"/>
      </w:pPr>
      <w:r>
        <w:t xml:space="preserve">The methodology used in this paper is by using </w:t>
      </w:r>
      <w:r w:rsidR="00B52ECE">
        <w:t xml:space="preserve">literature review method </w:t>
      </w:r>
      <w:r w:rsidR="00962338">
        <w:t xml:space="preserve">to find useful literature to start developing the program. The </w:t>
      </w:r>
      <w:r w:rsidR="0081555B">
        <w:t xml:space="preserve">program then is </w:t>
      </w:r>
      <w:r w:rsidR="00906154">
        <w:t>developed</w:t>
      </w:r>
      <w:r w:rsidR="0067012A">
        <w:t xml:space="preserve"> based on the findings in the literature</w:t>
      </w:r>
      <w:r w:rsidR="00906154">
        <w:t>,</w:t>
      </w:r>
      <w:r w:rsidR="0081555B">
        <w:t xml:space="preserve"> and multiple </w:t>
      </w:r>
      <w:r w:rsidR="007B5DEE">
        <w:t>fingerprints</w:t>
      </w:r>
      <w:r w:rsidR="0081555B">
        <w:t xml:space="preserve"> is tested </w:t>
      </w:r>
      <w:r w:rsidR="00A33DF3">
        <w:t xml:space="preserve">with </w:t>
      </w:r>
      <w:r w:rsidR="007B5DEE">
        <w:t>it</w:t>
      </w:r>
      <w:r w:rsidR="00A33DF3">
        <w:t xml:space="preserve"> to evaluate the performance of the program</w:t>
      </w:r>
      <w:r w:rsidR="0067012A">
        <w:t xml:space="preserve"> </w:t>
      </w:r>
      <w:sdt>
        <w:sdtPr>
          <w:alias w:val="To edit, see citavi.com/edit"/>
          <w:tag w:val="CitaviPlaceholder#480768be-8971-4332-aa72-f45fd490e93b"/>
          <w:id w:val="-595941679"/>
          <w:placeholder>
            <w:docPart w:val="DefaultPlaceholder_-1854013440"/>
          </w:placeholder>
        </w:sdtPr>
        <w:sdtEndPr/>
        <w:sdtContent>
          <w:r w:rsidR="0067012A">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NGY2Mjc3LTcwZmMtNDAzNy1iMjMzLTNjZjM0ZGYwZDM2ZCIsIlJhbmdlTGVuZ3RoIjozLCJSZWZlcmVuY2VJZCI6ImQ0Mjk4NGI1LTFkY2ItNDExZC1hMWIyLTcwMGFjZTVmM2U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HN5YXp3XFxBcHBEYXRhXFxMb2NhbFxcVGVtcFxcY2hkNXQweTIuanBnIiwiVXJpU3RyaW5nIjoiZDQyOTg0YjUtMWRjYi00MTFkLWExYjItNzAwYWNlNWYzZTk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}</w:instrText>
          </w:r>
          <w:r w:rsidR="0067012A">
            <w:fldChar w:fldCharType="separate"/>
          </w:r>
          <w:r w:rsidR="00046AA5">
            <w:t>[7]</w:t>
          </w:r>
          <w:r w:rsidR="0067012A">
            <w:fldChar w:fldCharType="end"/>
          </w:r>
        </w:sdtContent>
      </w:sdt>
      <w:r w:rsidR="007B5DEE">
        <w:t>.</w:t>
      </w:r>
      <w:bookmarkStart w:id="31" w:name="_Ref159400518"/>
      <w:bookmarkStart w:id="32" w:name="_Ref159401294"/>
      <w:bookmarkStart w:id="33" w:name="_Toc400459745"/>
      <w:bookmarkStart w:id="34" w:name="_Toc439680676"/>
    </w:p>
    <w:p w14:paraId="2DB7E351" w14:textId="77777777" w:rsidR="00E102B2" w:rsidRDefault="009B49CF" w:rsidP="00852E18">
      <w:pPr>
        <w:pStyle w:val="Heading2"/>
      </w:pPr>
      <w:bookmarkStart w:id="35" w:name="_Toc167650559"/>
      <w:r>
        <w:t>Purposes</w:t>
      </w:r>
      <w:bookmarkEnd w:id="31"/>
      <w:bookmarkEnd w:id="32"/>
      <w:bookmarkEnd w:id="33"/>
      <w:bookmarkEnd w:id="34"/>
      <w:bookmarkEnd w:id="35"/>
    </w:p>
    <w:p w14:paraId="0298583F" w14:textId="6268420F" w:rsidR="009B49CF" w:rsidRDefault="004C3112" w:rsidP="009B49CF">
      <w:pPr>
        <w:pStyle w:val="PhDNormal"/>
      </w:pPr>
      <w:r>
        <w:t xml:space="preserve">As </w:t>
      </w:r>
      <w:r w:rsidR="008244C7">
        <w:t>stated,</w:t>
      </w:r>
      <w:r>
        <w:t xml:space="preserve"> before in 1.2, there are already </w:t>
      </w:r>
      <w:r w:rsidR="007A051C">
        <w:t>existed a biometric system</w:t>
      </w:r>
      <w:r w:rsidR="002435DA">
        <w:t xml:space="preserve"> integrated with database to </w:t>
      </w:r>
      <w:r w:rsidR="000A423F">
        <w:t>authenticate its user using the cheap sensors in the marketplace. How</w:t>
      </w:r>
      <w:r w:rsidR="008244C7">
        <w:t xml:space="preserve">ever, based on own findings, there are </w:t>
      </w:r>
      <w:r w:rsidR="00937064">
        <w:t>no</w:t>
      </w:r>
      <w:r w:rsidR="008244C7">
        <w:t xml:space="preserve"> </w:t>
      </w:r>
      <w:r w:rsidR="005350EE">
        <w:t>syste</w:t>
      </w:r>
      <w:r w:rsidR="001D3FFD">
        <w:t>m</w:t>
      </w:r>
      <w:r w:rsidR="00960704">
        <w:t xml:space="preserve"> yet</w:t>
      </w:r>
      <w:r w:rsidR="001D3FFD">
        <w:t xml:space="preserve"> </w:t>
      </w:r>
      <w:r w:rsidR="008244C7">
        <w:t>published that allow match-in database</w:t>
      </w:r>
      <w:r w:rsidR="004863B9">
        <w:t xml:space="preserve"> authentication</w:t>
      </w:r>
      <w:r w:rsidR="001D3FFD">
        <w:t xml:space="preserve"> using cheap sensors</w:t>
      </w:r>
      <w:r w:rsidR="004863B9">
        <w:t>. The purpose of this research is to</w:t>
      </w:r>
      <w:r w:rsidR="00323E0E">
        <w:t xml:space="preserve"> develop a simple fingerprint system that</w:t>
      </w:r>
      <w:r w:rsidR="00450AA4">
        <w:t xml:space="preserve"> allow authentication with a remote se</w:t>
      </w:r>
      <w:r w:rsidR="00016A46">
        <w:t>rver through HTTP request using any cheap sensors</w:t>
      </w:r>
      <w:r w:rsidR="00DA2346">
        <w:t xml:space="preserve"> that implement Adafruit </w:t>
      </w:r>
      <w:r w:rsidR="008744AB">
        <w:t>fingerprint library</w:t>
      </w:r>
      <w:r w:rsidR="00016A46">
        <w:t>.</w:t>
      </w:r>
    </w:p>
    <w:p w14:paraId="4E11623C" w14:textId="2DA660E3" w:rsidR="008744AB" w:rsidRDefault="00B90AEA" w:rsidP="009B49CF">
      <w:pPr>
        <w:pStyle w:val="PhDNormal"/>
      </w:pPr>
      <w:r>
        <w:t>Naturally there are already system</w:t>
      </w:r>
      <w:r w:rsidR="007067AE">
        <w:t xml:space="preserve"> developed by several company </w:t>
      </w:r>
      <w:r w:rsidR="007167F9">
        <w:t>with</w:t>
      </w:r>
      <w:r w:rsidR="007067AE">
        <w:t xml:space="preserve"> their </w:t>
      </w:r>
      <w:r w:rsidR="00086247">
        <w:t xml:space="preserve">own </w:t>
      </w:r>
      <w:r w:rsidR="009539A9">
        <w:t>custom fingerprints</w:t>
      </w:r>
      <w:r w:rsidR="007167F9">
        <w:t xml:space="preserve"> scanner that is reliable enough to be used in work environment. </w:t>
      </w:r>
      <w:r w:rsidR="00C95F24">
        <w:t>These systems are normally propriety of the company and is not released in public.</w:t>
      </w:r>
      <w:r w:rsidR="001B1FE5">
        <w:t xml:space="preserve"> This product from the research is intended to be open-source</w:t>
      </w:r>
      <w:r w:rsidR="00CF2E01">
        <w:t xml:space="preserve"> project if it is allowed.</w:t>
      </w:r>
    </w:p>
    <w:p w14:paraId="2ECC81AB" w14:textId="77777777" w:rsidR="00ED003A" w:rsidRDefault="009B49CF" w:rsidP="00AE4631">
      <w:pPr>
        <w:pStyle w:val="Heading2"/>
      </w:pPr>
      <w:bookmarkStart w:id="36" w:name="_Ref159400586"/>
      <w:bookmarkStart w:id="37" w:name="_Toc400459747"/>
      <w:bookmarkStart w:id="38" w:name="_Toc439680678"/>
      <w:bookmarkStart w:id="39" w:name="_Toc167650560"/>
      <w:r>
        <w:lastRenderedPageBreak/>
        <w:t>Thesis Outline</w:t>
      </w:r>
      <w:bookmarkEnd w:id="36"/>
      <w:bookmarkEnd w:id="37"/>
      <w:bookmarkEnd w:id="38"/>
      <w:bookmarkEnd w:id="39"/>
    </w:p>
    <w:p w14:paraId="27296A74" w14:textId="48766A9D" w:rsidR="00DE7E21" w:rsidRPr="00405561" w:rsidRDefault="00405561" w:rsidP="00DE7E21">
      <w:pPr>
        <w:pStyle w:val="PhDNormal"/>
        <w:rPr>
          <w:lang w:val="en-US"/>
        </w:rPr>
      </w:pPr>
      <w:r w:rsidRPr="00405561">
        <w:t>In the remainder of this paper, we discuss</w:t>
      </w:r>
      <w:r>
        <w:t xml:space="preserve"> the theoretical background of how fingerprint</w:t>
      </w:r>
      <w:r w:rsidR="009E3B82">
        <w:t xml:space="preserve"> recognition work and how</w:t>
      </w:r>
      <w:r w:rsidR="00B550DB">
        <w:t xml:space="preserve"> is</w:t>
      </w:r>
      <w:r w:rsidR="009E3B82">
        <w:t xml:space="preserve"> usually the system architecture </w:t>
      </w:r>
      <w:r w:rsidR="00B550DB">
        <w:t>implemented. Then in methodology</w:t>
      </w:r>
      <w:r w:rsidR="009C76C3">
        <w:t xml:space="preserve">, we illustrate various stage in the system </w:t>
      </w:r>
      <w:r w:rsidR="00D45070">
        <w:t xml:space="preserve">to finally be composed </w:t>
      </w:r>
      <w:r w:rsidR="00763E08">
        <w:t>together as a working mechanism</w:t>
      </w:r>
      <w:r w:rsidR="00EC12BC">
        <w:t>.</w:t>
      </w:r>
      <w:r w:rsidR="00E02A6A">
        <w:t xml:space="preserve"> Later, </w:t>
      </w:r>
      <w:r w:rsidR="00D93A2F">
        <w:t xml:space="preserve">the challenges during the project are addressed to </w:t>
      </w:r>
      <w:r w:rsidR="00957299">
        <w:t>advise</w:t>
      </w:r>
      <w:r w:rsidR="00D93A2F">
        <w:t xml:space="preserve"> users and developers </w:t>
      </w:r>
      <w:r w:rsidR="00414B54">
        <w:t xml:space="preserve">before implementing the project. </w:t>
      </w:r>
      <w:r w:rsidR="00D70339">
        <w:t xml:space="preserve">We follow the chapter through with the evaluation method used to </w:t>
      </w:r>
      <w:r w:rsidR="0061187F">
        <w:t>measure the performance and integrity of the</w:t>
      </w:r>
      <w:r w:rsidR="006014B1">
        <w:t xml:space="preserve"> system.</w:t>
      </w:r>
    </w:p>
    <w:p w14:paraId="7AE5B7FB" w14:textId="77777777" w:rsidR="00883E09" w:rsidRDefault="00883E09" w:rsidP="009B49CF">
      <w:pPr>
        <w:pStyle w:val="PhDNormal"/>
      </w:pPr>
    </w:p>
    <w:p w14:paraId="59D02233" w14:textId="77777777" w:rsidR="001D1804" w:rsidRDefault="001D1804" w:rsidP="0000592F">
      <w:pPr>
        <w:pStyle w:val="Heading1"/>
        <w:sectPr w:rsidR="001D1804" w:rsidSect="00041B1C">
          <w:headerReference w:type="even" r:id="rId18"/>
          <w:headerReference w:type="default" r:id="rId19"/>
          <w:footerReference w:type="even" r:id="rId20"/>
          <w:footerReference w:type="default" r:id="rId21"/>
          <w:headerReference w:type="first" r:id="rId22"/>
          <w:footerReference w:type="first" r:id="rId23"/>
          <w:type w:val="oddPage"/>
          <w:pgSz w:w="11907" w:h="16840" w:code="9"/>
          <w:pgMar w:top="1418" w:right="1418" w:bottom="1418" w:left="2268" w:header="720" w:footer="720" w:gutter="0"/>
          <w:pgNumType w:start="1"/>
          <w:cols w:space="720"/>
          <w:docGrid w:linePitch="326"/>
        </w:sectPr>
      </w:pPr>
    </w:p>
    <w:p w14:paraId="20BCEED9" w14:textId="2719C179" w:rsidR="00C701B3" w:rsidRDefault="00541F00" w:rsidP="0000592F">
      <w:pPr>
        <w:pStyle w:val="Heading1"/>
      </w:pPr>
      <w:bookmarkStart w:id="40" w:name="_Toc167650561"/>
      <w:r>
        <w:lastRenderedPageBreak/>
        <w:t>Theor</w:t>
      </w:r>
      <w:r w:rsidR="00C36F30">
        <w:t>etical Background</w:t>
      </w:r>
      <w:bookmarkEnd w:id="40"/>
    </w:p>
    <w:p w14:paraId="5C08E188" w14:textId="5037EA1E" w:rsidR="00C85AC8" w:rsidRDefault="00C85AC8" w:rsidP="00C85AC8">
      <w:pPr>
        <w:pStyle w:val="PhDNormal"/>
      </w:pPr>
      <w:r>
        <w:t>Before delving into the detail of implementation on develo</w:t>
      </w:r>
      <w:r w:rsidR="004B3B11">
        <w:t>pment of the program, it is crucial to understand</w:t>
      </w:r>
      <w:r w:rsidR="008A132A">
        <w:t xml:space="preserve"> how the unique features of our fingerprint can be recognised with machine which will be explained in section 2.1</w:t>
      </w:r>
      <w:r w:rsidR="009D0E80">
        <w:t xml:space="preserve">. </w:t>
      </w:r>
      <w:r w:rsidR="008A132A">
        <w:t>In section 2.2, the general design of biometric system and what it is composed of will be illustrated thoroughly. Section 2.3 will then explain the definition of biometric authentication and how is it different from traditional authentication.</w:t>
      </w:r>
    </w:p>
    <w:p w14:paraId="53AB956D" w14:textId="7E211CC9" w:rsidR="008A132A" w:rsidRDefault="008A132A" w:rsidP="00882CCA">
      <w:pPr>
        <w:pStyle w:val="Heading2"/>
      </w:pPr>
      <w:bookmarkStart w:id="41" w:name="_Ref165557349"/>
      <w:bookmarkStart w:id="42" w:name="_Toc167650562"/>
      <w:r>
        <w:t>Fingerprint Features</w:t>
      </w:r>
      <w:bookmarkEnd w:id="41"/>
      <w:bookmarkEnd w:id="42"/>
    </w:p>
    <w:p w14:paraId="3B9368C2" w14:textId="059FB395" w:rsidR="00E6568A" w:rsidRDefault="00882CCA" w:rsidP="00D54C35">
      <w:pPr>
        <w:pStyle w:val="PhDNormal"/>
      </w:pPr>
      <w:r>
        <w:t>Fingerprint is well-known f</w:t>
      </w:r>
      <w:r w:rsidR="00895F5B">
        <w:t>or its uniqueness and permanence.</w:t>
      </w:r>
      <w:r w:rsidR="007704D6">
        <w:t xml:space="preserve"> </w:t>
      </w:r>
      <w:r w:rsidR="00DB29E2">
        <w:t>This finding</w:t>
      </w:r>
      <w:r w:rsidR="007704D6">
        <w:t xml:space="preserve"> is </w:t>
      </w:r>
      <w:r w:rsidR="00515773">
        <w:t>strengthened</w:t>
      </w:r>
      <w:r w:rsidR="007704D6">
        <w:t xml:space="preserve"> by the discovery of minutiae </w:t>
      </w:r>
      <w:r w:rsidR="00F872E8">
        <w:t>class</w:t>
      </w:r>
      <w:r w:rsidR="00CD3602">
        <w:t xml:space="preserve"> or “Galton details”</w:t>
      </w:r>
      <w:r w:rsidR="00F872E8">
        <w:t xml:space="preserve"> </w:t>
      </w:r>
      <w:r w:rsidR="00583BC7">
        <w:t>by Sir Galton</w:t>
      </w:r>
      <w:r w:rsidR="00CD3602">
        <w:t xml:space="preserve"> in </w:t>
      </w:r>
      <w:r w:rsidR="00577A36">
        <w:t>1892</w:t>
      </w:r>
      <w:r w:rsidR="0040154E">
        <w:t xml:space="preserve"> </w:t>
      </w:r>
      <w:sdt>
        <w:sdtPr>
          <w:alias w:val="To edit, see citavi.com/edit"/>
          <w:tag w:val="CitaviPlaceholder#0fdcd620-f3bd-4d7b-abe2-9ad7ffd4b97e"/>
          <w:id w:val="1382055176"/>
          <w:placeholder>
            <w:docPart w:val="DefaultPlaceholder_-1854013440"/>
          </w:placeholder>
        </w:sdtPr>
        <w:sdtEndPr/>
        <w:sdtContent>
          <w:r w:rsidR="00E00236">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mZDUxLTE4YjUtNGVkZS05NTYzLThhZDRiMzZjZDQ1ZS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wZmRjZDYyMC1mM2JkLTRkN2ItYWJlMi05YWQ3ZmZkNGI5N2UiLCJUZXh0IjoiWzJdIiwiV0FJVmVyc2lvbiI6IjYuMTguMC4xIn0=}</w:instrText>
          </w:r>
          <w:r w:rsidR="00E00236">
            <w:fldChar w:fldCharType="separate"/>
          </w:r>
          <w:r w:rsidR="00046AA5">
            <w:t>[2]</w:t>
          </w:r>
          <w:r w:rsidR="00E00236">
            <w:fldChar w:fldCharType="end"/>
          </w:r>
        </w:sdtContent>
      </w:sdt>
      <w:r w:rsidR="0040154E">
        <w:t xml:space="preserve">. </w:t>
      </w:r>
      <w:r w:rsidR="00F24F6B">
        <w:t xml:space="preserve">By looking coarsely on the fingerprint, it </w:t>
      </w:r>
      <w:r w:rsidR="005F7371">
        <w:t>consists</w:t>
      </w:r>
      <w:r w:rsidR="00F24F6B">
        <w:t xml:space="preserve"> of </w:t>
      </w:r>
      <w:r w:rsidR="00123386">
        <w:t>ridges</w:t>
      </w:r>
      <w:r w:rsidR="007B5BA6">
        <w:t xml:space="preserve">, </w:t>
      </w:r>
      <w:r w:rsidR="001D68A6">
        <w:t xml:space="preserve">usually the </w:t>
      </w:r>
      <w:r w:rsidR="00886303">
        <w:t>black line on black and white photo,</w:t>
      </w:r>
      <w:r w:rsidR="00176490">
        <w:t xml:space="preserve"> </w:t>
      </w:r>
      <w:r w:rsidR="00123386">
        <w:t xml:space="preserve">and valleys </w:t>
      </w:r>
      <w:r w:rsidR="00176490">
        <w:t>which is the white section between ridges</w:t>
      </w:r>
      <w:r w:rsidR="005F7371">
        <w:t xml:space="preserve">. The </w:t>
      </w:r>
      <w:r w:rsidR="00A84BB8">
        <w:t xml:space="preserve">ridges moreover can </w:t>
      </w:r>
      <w:r w:rsidR="0018336A">
        <w:t>have</w:t>
      </w:r>
      <w:r w:rsidR="00CA4D7B">
        <w:t xml:space="preserve"> a distinctive </w:t>
      </w:r>
      <w:r w:rsidR="006463BE">
        <w:t>structure change which is called minutiae</w:t>
      </w:r>
      <w:r w:rsidR="00E91067">
        <w:t xml:space="preserve"> </w:t>
      </w:r>
      <w:r w:rsidR="00813ADB">
        <w:t xml:space="preserve">shown in </w:t>
      </w:r>
      <w:r w:rsidR="00813ADB">
        <w:fldChar w:fldCharType="begin"/>
      </w:r>
      <w:r w:rsidR="00813ADB">
        <w:instrText xml:space="preserve"> REF _Ref165554371 \h </w:instrText>
      </w:r>
      <w:r w:rsidR="00813ADB">
        <w:fldChar w:fldCharType="separate"/>
      </w:r>
      <w:r w:rsidR="00C74B43" w:rsidRPr="00E006C4">
        <w:rPr>
          <w:lang w:val="en-GB"/>
        </w:rPr>
        <w:t xml:space="preserve">Figure </w:t>
      </w:r>
      <w:r w:rsidR="00C74B43">
        <w:rPr>
          <w:noProof/>
          <w:lang w:val="en-GB"/>
        </w:rPr>
        <w:t>2</w:t>
      </w:r>
      <w:r w:rsidR="00C74B43">
        <w:rPr>
          <w:lang w:val="en-GB"/>
        </w:rPr>
        <w:t>.</w:t>
      </w:r>
      <w:r w:rsidR="00C74B43">
        <w:rPr>
          <w:noProof/>
          <w:lang w:val="en-GB"/>
        </w:rPr>
        <w:t>1</w:t>
      </w:r>
      <w:r w:rsidR="00813ADB">
        <w:fldChar w:fldCharType="end"/>
      </w:r>
      <w:r w:rsidR="006463BE">
        <w:t xml:space="preserve">. </w:t>
      </w:r>
      <w:r w:rsidR="0018336A">
        <w:t>Minutiae</w:t>
      </w:r>
      <w:r w:rsidR="006463BE">
        <w:t xml:space="preserve"> </w:t>
      </w:r>
      <w:r w:rsidR="0018336A">
        <w:t>can also be categorized into several group</w:t>
      </w:r>
      <w:r w:rsidR="006A34DB">
        <w:t xml:space="preserve"> such as ridge bifurcation, ridge termination, </w:t>
      </w:r>
      <w:r w:rsidR="004B5C3B">
        <w:t>lake, independent ridge</w:t>
      </w:r>
      <w:r w:rsidR="00530D99">
        <w:t xml:space="preserve">, point, </w:t>
      </w:r>
      <w:r w:rsidR="00844621">
        <w:t>spur,</w:t>
      </w:r>
      <w:r w:rsidR="00530D99">
        <w:t xml:space="preserve"> and crossover</w:t>
      </w:r>
      <w:r w:rsidR="00844621">
        <w:t>. In automated fingerprint recognition, the</w:t>
      </w:r>
      <w:r w:rsidR="00FB69C7">
        <w:t xml:space="preserve"> minutiae taking account to is ridge bifurcation which is</w:t>
      </w:r>
      <w:r w:rsidR="005205AC">
        <w:t xml:space="preserve"> the point where </w:t>
      </w:r>
      <w:r w:rsidR="00226635">
        <w:t xml:space="preserve">one ridge line diverge into two </w:t>
      </w:r>
      <w:r w:rsidR="00C56EE0">
        <w:t>new ridge line, and ridge termination, where the ridge line “terminated” or</w:t>
      </w:r>
      <w:r w:rsidR="005C4756">
        <w:t xml:space="preserve"> stop.</w:t>
      </w:r>
    </w:p>
    <w:p w14:paraId="50236748" w14:textId="505F9A66" w:rsidR="00882CCA" w:rsidRDefault="00AC013C" w:rsidP="0062432F">
      <w:pPr>
        <w:pStyle w:val="PhDNormal"/>
      </w:pPr>
      <w:r>
        <w:t>Fingerprint recognition through local feature</w:t>
      </w:r>
      <w:r w:rsidR="00EB3832">
        <w:t xml:space="preserve"> as described above is generally effective when the fingerprint </w:t>
      </w:r>
      <w:r w:rsidR="00E6568A">
        <w:t>image captured has a good quality</w:t>
      </w:r>
      <w:r w:rsidR="00710216">
        <w:t xml:space="preserve"> which can clearly show the ridge and valley line</w:t>
      </w:r>
      <w:r w:rsidR="00111EBB">
        <w:t xml:space="preserve">. A further finer detail which are </w:t>
      </w:r>
      <w:r w:rsidR="008347F1" w:rsidRPr="008347F1">
        <w:t>width, shape, curvature, edge contours of ridges as well as other permanent details such as dots and incipient ridges</w:t>
      </w:r>
      <w:r w:rsidR="008347F1">
        <w:t xml:space="preserve"> are needed </w:t>
      </w:r>
      <w:r w:rsidR="006848FB">
        <w:t>especially when involving a</w:t>
      </w:r>
      <w:r w:rsidR="003E19E1">
        <w:t xml:space="preserve"> lower quality</w:t>
      </w:r>
      <w:r w:rsidR="006848FB">
        <w:t xml:space="preserve"> </w:t>
      </w:r>
      <w:r w:rsidR="004C1667">
        <w:t>latent fingerprint</w:t>
      </w:r>
      <w:r w:rsidR="00A85561">
        <w:t xml:space="preserve"> </w:t>
      </w:r>
      <w:sdt>
        <w:sdtPr>
          <w:alias w:val="To edit, see citavi.com/edit"/>
          <w:tag w:val="CitaviPlaceholder#41146631-8cb0-4537-875b-5fab8ee5a5cd"/>
          <w:id w:val="-1298149693"/>
          <w:placeholder>
            <w:docPart w:val="DefaultPlaceholder_-1854013440"/>
          </w:placeholder>
        </w:sdtPr>
        <w:sdtEndPr/>
        <w:sdtContent>
          <w:r w:rsidR="00A85561">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GU1ZjNhLThlMTktNDEwMS1iNjExLTkwMTFiZGNiNzdhYi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0MTE0NjYzMS04Y2IwLTQ1MzctODc1Yi01ZmFiOGVlNWE1Y2QiLCJUZXh0IjoiWzJdIiwiV0FJVmVyc2lvbiI6IjYuMTguMC4xIn0=}</w:instrText>
          </w:r>
          <w:r w:rsidR="00A85561">
            <w:fldChar w:fldCharType="separate"/>
          </w:r>
          <w:r w:rsidR="00046AA5">
            <w:t>[2]</w:t>
          </w:r>
          <w:r w:rsidR="00A85561">
            <w:fldChar w:fldCharType="end"/>
          </w:r>
        </w:sdtContent>
      </w:sdt>
      <w:r w:rsidR="004C1667">
        <w:t>.</w:t>
      </w:r>
    </w:p>
    <w:p w14:paraId="0A1452B6" w14:textId="77777777" w:rsidR="00D54C35" w:rsidRDefault="00D54C35" w:rsidP="00D54C35">
      <w:pPr>
        <w:pStyle w:val="PhDNormal"/>
        <w:ind w:firstLine="0"/>
        <w:jc w:val="center"/>
      </w:pPr>
      <w:bookmarkStart w:id="43" w:name="_CTVK001cb08bf593bbf4a8ca69730aa96e8ae2e"/>
      <w:r>
        <w:rPr>
          <w:noProof/>
        </w:rPr>
        <w:drawing>
          <wp:inline distT="0" distB="0" distL="0" distR="0" wp14:anchorId="0333EC54" wp14:editId="1E06D7FB">
            <wp:extent cx="4629912" cy="1429512"/>
            <wp:effectExtent l="0" t="0" r="0" b="0"/>
            <wp:docPr id="1336231919" name="Picture 1" descr="A close-up of different types of fingerprint&#10;&#10;Description automatically generated"/>
            <wp:cNvGraphicFramePr/>
            <a:graphic xmlns:a="http://schemas.openxmlformats.org/drawingml/2006/main">
              <a:graphicData uri="http://schemas.openxmlformats.org/drawingml/2006/picture">
                <pic:pic xmlns:pic="http://schemas.openxmlformats.org/drawingml/2006/picture">
                  <pic:nvPicPr>
                    <pic:cNvPr id="1336231919" name="Picture 1" descr="A close-up of different types of fingerpri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9912" cy="1429512"/>
                    </a:xfrm>
                    <a:prstGeom prst="rect">
                      <a:avLst/>
                    </a:prstGeom>
                  </pic:spPr>
                </pic:pic>
              </a:graphicData>
            </a:graphic>
          </wp:inline>
        </w:drawing>
      </w:r>
      <w:bookmarkEnd w:id="43"/>
    </w:p>
    <w:p w14:paraId="7223605E" w14:textId="5D1347AC" w:rsidR="00D54C35" w:rsidRPr="003E530D" w:rsidRDefault="00D54C35" w:rsidP="003E530D">
      <w:pPr>
        <w:pStyle w:val="Caption"/>
        <w:rPr>
          <w:szCs w:val="22"/>
        </w:rPr>
      </w:pPr>
      <w:bookmarkStart w:id="44" w:name="_Ref165554371"/>
      <w:bookmarkStart w:id="45" w:name="_Ref165554362"/>
      <w:r w:rsidRPr="00E006C4">
        <w:rPr>
          <w:lang w:val="en-GB"/>
        </w:rPr>
        <w:t xml:space="preserve">Figure </w:t>
      </w:r>
      <w:r w:rsidR="00D0717E">
        <w:rPr>
          <w:lang w:val="en-GB"/>
        </w:rPr>
        <w:fldChar w:fldCharType="begin"/>
      </w:r>
      <w:r w:rsidR="00D0717E">
        <w:rPr>
          <w:lang w:val="en-GB"/>
        </w:rPr>
        <w:instrText xml:space="preserve"> STYLEREF 1 \s </w:instrText>
      </w:r>
      <w:r w:rsidR="00D0717E">
        <w:rPr>
          <w:lang w:val="en-GB"/>
        </w:rPr>
        <w:fldChar w:fldCharType="separate"/>
      </w:r>
      <w:r w:rsidR="00D0717E">
        <w:rPr>
          <w:noProof/>
          <w:lang w:val="en-GB"/>
        </w:rPr>
        <w:t>2</w:t>
      </w:r>
      <w:r w:rsidR="00D0717E">
        <w:rPr>
          <w:lang w:val="en-GB"/>
        </w:rPr>
        <w:fldChar w:fldCharType="end"/>
      </w:r>
      <w:r w:rsidR="00D0717E">
        <w:rPr>
          <w:lang w:val="en-GB"/>
        </w:rPr>
        <w:t>.</w:t>
      </w:r>
      <w:r w:rsidR="00D0717E">
        <w:rPr>
          <w:lang w:val="en-GB"/>
        </w:rPr>
        <w:fldChar w:fldCharType="begin"/>
      </w:r>
      <w:r w:rsidR="00D0717E">
        <w:rPr>
          <w:lang w:val="en-GB"/>
        </w:rPr>
        <w:instrText xml:space="preserve"> SEQ Figure \* ARABIC \s 1 </w:instrText>
      </w:r>
      <w:r w:rsidR="00D0717E">
        <w:rPr>
          <w:lang w:val="en-GB"/>
        </w:rPr>
        <w:fldChar w:fldCharType="separate"/>
      </w:r>
      <w:r w:rsidR="00D0717E">
        <w:rPr>
          <w:noProof/>
          <w:lang w:val="en-GB"/>
        </w:rPr>
        <w:t>1</w:t>
      </w:r>
      <w:r w:rsidR="00D0717E">
        <w:rPr>
          <w:lang w:val="en-GB"/>
        </w:rPr>
        <w:fldChar w:fldCharType="end"/>
      </w:r>
      <w:bookmarkEnd w:id="44"/>
      <w:r w:rsidRPr="00E006C4">
        <w:rPr>
          <w:lang w:val="en-GB"/>
        </w:rPr>
        <w:t xml:space="preserve">: Different type of </w:t>
      </w:r>
      <w:r>
        <w:rPr>
          <w:lang w:val="en-GB"/>
        </w:rPr>
        <w:t xml:space="preserve">minutiae details </w:t>
      </w:r>
      <w:sdt>
        <w:sdtPr>
          <w:alias w:val="To edit, see citavi.com/edit"/>
          <w:tag w:val="CitaviPlaceholder#75c599bc-5a32-477b-bb78-2031b4ab053e"/>
          <w:id w:val="-1289813824"/>
          <w:placeholder>
            <w:docPart w:val="C24E1EF7339F467CB8616800EC1BA4C6"/>
          </w:placeholder>
        </w:sdtPr>
        <w:sdtEndPr/>
        <w:sdtContent>
          <w: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IwOGJmNTktM2JiZi00YThjLWE2OTctMzBhYTk2ZThhZTJlIiwiSWQiOiIwY2YwNjBhNi03MmRlLTRhNTgtODM4YS1mZGZkZWVkMjIyYjIiLCJSYW5nZUxlbmd0aCI6MTEsIlJlZmVyZW5jZUlkIjoiZWI0YWE2MzQtMmI2ZS00MTJjLTg3ZTctMjk2MDZiYzYzZDA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xNyIsIlN0YXJ0UGFnZSI6eyIkaWQiOiI1IiwiJHR5cGUiOiJTd2lzc0FjYWRlbWljLlBhZ2VOdW1iZXIsIFN3aXNzQWNhZGVtaWMiLCJJc0Z1bGx5TnVtZXJpYyI6dHJ1ZSwiTnVtYmVyIjoxMTcsIk51bWJlcmluZ1R5cGUiOjAsIk51bWVyYWxTeXN0ZW0iOjAsIk9yaWdpbmFsU3RyaW5nIjoiMTE3IiwiUHJldHR5U3RyaW5nIjoiMTE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iwgcC4gMTE3XSJ9XX0sIlRhZyI6IkNpdGF2aVBsYWNlaG9sZGVyIzc1YzU5OWJjLTVhMzItNDc3Yi1iYjc4LTIwMzFiNGFiMDUzZSIsIlRleHQiOiJbMiwgcC4gMTE3XSIsIldBSVZlcnNpb24iOiI2LjE4LjAuMSJ9}</w:instrText>
          </w:r>
          <w:r>
            <w:fldChar w:fldCharType="separate"/>
          </w:r>
          <w:r w:rsidR="00046AA5">
            <w:rPr>
              <w:lang w:val="en-GB"/>
            </w:rPr>
            <w:t>[2, p. 117]</w:t>
          </w:r>
          <w:r>
            <w:fldChar w:fldCharType="end"/>
          </w:r>
        </w:sdtContent>
      </w:sdt>
      <w:bookmarkEnd w:id="45"/>
    </w:p>
    <w:p w14:paraId="2215BB20" w14:textId="2EC6A5A4" w:rsidR="003E19E1" w:rsidRDefault="003E19E1" w:rsidP="003E19E1">
      <w:pPr>
        <w:pStyle w:val="Heading2"/>
        <w:rPr>
          <w:lang w:val="en-US"/>
        </w:rPr>
      </w:pPr>
      <w:bookmarkStart w:id="46" w:name="_Toc167650563"/>
      <w:r>
        <w:rPr>
          <w:lang w:val="en-US"/>
        </w:rPr>
        <w:lastRenderedPageBreak/>
        <w:t>B</w:t>
      </w:r>
      <w:bookmarkStart w:id="47" w:name="_CTVC0019f4573d15bcd4212a0ccca740219505d"/>
      <w:r>
        <w:rPr>
          <w:lang w:val="en-US"/>
        </w:rPr>
        <w:t>iometric System Architecture</w:t>
      </w:r>
      <w:bookmarkEnd w:id="46"/>
      <w:bookmarkEnd w:id="47"/>
    </w:p>
    <w:p w14:paraId="2F43E606" w14:textId="72CEE4F9" w:rsidR="003E19E1" w:rsidRDefault="005D296D" w:rsidP="00300EED">
      <w:pPr>
        <w:pStyle w:val="PhDNormal"/>
        <w:rPr>
          <w:lang w:val="en-US"/>
        </w:rPr>
      </w:pPr>
      <w:r>
        <w:rPr>
          <w:lang w:val="en-US"/>
        </w:rPr>
        <w:t xml:space="preserve">Biometric system may also refers to the verification and identification system using fingerprint </w:t>
      </w:r>
      <w:sdt>
        <w:sdtPr>
          <w:rPr>
            <w:lang w:val="en-US"/>
          </w:rPr>
          <w:alias w:val="To edit, see citavi.com/edit"/>
          <w:tag w:val="CitaviPlaceholder#e8a28b6c-a689-4537-a98e-f07173b34e53"/>
          <w:id w:val="730664710"/>
          <w:placeholder>
            <w:docPart w:val="E68F5E13E7EF46FCBD5FF672F4D3AFA7"/>
          </w:placeholder>
        </w:sdtPr>
        <w:sdtEndPr/>
        <w:sdtContent>
          <w:r>
            <w:rPr>
              <w:lang w:val="en-US"/>
            </w:rPr>
            <w:fldChar w:fldCharType="begin"/>
          </w:r>
          <w:r w:rsidR="002A3D1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WFkNWE5LWNlOTYtNDM5My1hNTI3LTA4YTVlNmEwYzFlYS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lOGEyOGI2Yy1hNjg5LTQ1MzctYTk4ZS1mMDcxNzNiMzRlNTMiLCJUZXh0IjoiWzJdIiwiV0FJVmVyc2lvbiI6IjYuMTguMC4xIn0=}</w:instrText>
          </w:r>
          <w:r>
            <w:rPr>
              <w:lang w:val="en-US"/>
            </w:rPr>
            <w:fldChar w:fldCharType="separate"/>
          </w:r>
          <w:r w:rsidR="00046AA5">
            <w:rPr>
              <w:lang w:val="en-US"/>
            </w:rPr>
            <w:t>[2]</w:t>
          </w:r>
          <w:r>
            <w:rPr>
              <w:lang w:val="en-US"/>
            </w:rPr>
            <w:fldChar w:fldCharType="end"/>
          </w:r>
        </w:sdtContent>
      </w:sdt>
      <w:r>
        <w:rPr>
          <w:lang w:val="en-US"/>
        </w:rPr>
        <w:t>.</w:t>
      </w:r>
      <w:r w:rsidR="009E3729">
        <w:rPr>
          <w:lang w:val="en-US"/>
        </w:rPr>
        <w:t xml:space="preserve"> </w:t>
      </w:r>
      <w:r w:rsidR="00097A1D">
        <w:rPr>
          <w:lang w:val="en-US"/>
        </w:rPr>
        <w:t xml:space="preserve">This system can mainly </w:t>
      </w:r>
      <w:r w:rsidR="00191F14">
        <w:rPr>
          <w:lang w:val="en-US"/>
        </w:rPr>
        <w:t xml:space="preserve">consist of two main component which enrollment and </w:t>
      </w:r>
      <w:r w:rsidR="00D07BE5">
        <w:rPr>
          <w:lang w:val="en-US"/>
        </w:rPr>
        <w:t>authentication</w:t>
      </w:r>
      <w:r w:rsidR="00054458">
        <w:rPr>
          <w:lang w:val="en-US"/>
        </w:rPr>
        <w:t xml:space="preserve"> mode </w:t>
      </w:r>
      <w:sdt>
        <w:sdtPr>
          <w:rPr>
            <w:lang w:val="en-US"/>
          </w:rPr>
          <w:alias w:val="To edit, see citavi.com/edit"/>
          <w:tag w:val="CitaviPlaceholder#7fd833b1-42be-44e2-90be-cb8180f16c16"/>
          <w:id w:val="1428998107"/>
          <w:placeholder>
            <w:docPart w:val="DefaultPlaceholder_-1854013440"/>
          </w:placeholder>
        </w:sdtPr>
        <w:sdtEndPr/>
        <w:sdtContent>
          <w:r w:rsidR="00054458">
            <w:rPr>
              <w:lang w:val="en-US"/>
            </w:rPr>
            <w:fldChar w:fldCharType="begin"/>
          </w:r>
          <w:r w:rsidR="00816824">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TBlNGQ5LWQyNzQtNDAwYi05YjZkLWUyNmNjZWQxNGE5OSIsIlJhbmdlTGVuZ3RoIjozLCJSZWZlcmVuY2VJZCI6IjkwNGJjYjU5LWEwYTQtNGYwMC1hYmIzLTMzNjYxMzM1NDdk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aWVlZXhwbG9yZS5pZWVlLm9yZy9kb2N1bWVudC81OTQxNTgwLyIsIlVyaVN0cmluZyI6Imh0dHA6Ly9pZWVleHBsb3JlLmllZWUub3JnL2RvY3VtZW50LzU5NDE1ODA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}</w:instrText>
          </w:r>
          <w:r w:rsidR="00054458">
            <w:rPr>
              <w:lang w:val="en-US"/>
            </w:rPr>
            <w:fldChar w:fldCharType="separate"/>
          </w:r>
          <w:r w:rsidR="00046AA5">
            <w:rPr>
              <w:lang w:val="en-US"/>
            </w:rPr>
            <w:t>[5]</w:t>
          </w:r>
          <w:r w:rsidR="00054458">
            <w:rPr>
              <w:lang w:val="en-US"/>
            </w:rPr>
            <w:fldChar w:fldCharType="end"/>
          </w:r>
        </w:sdtContent>
      </w:sdt>
      <w:r w:rsidR="00054458">
        <w:rPr>
          <w:lang w:val="en-US"/>
        </w:rPr>
        <w:t>.</w:t>
      </w:r>
      <w:r w:rsidR="00F70A64">
        <w:rPr>
          <w:lang w:val="en-US"/>
        </w:rPr>
        <w:t xml:space="preserve"> The enrollment process </w:t>
      </w:r>
      <w:r w:rsidR="002E507B">
        <w:rPr>
          <w:lang w:val="en-US"/>
        </w:rPr>
        <w:t xml:space="preserve">functions to capture the fingerprint </w:t>
      </w:r>
      <w:r w:rsidR="00772C71">
        <w:rPr>
          <w:lang w:val="en-US"/>
        </w:rPr>
        <w:t>image, known as sample,</w:t>
      </w:r>
      <w:r w:rsidR="002E507B">
        <w:rPr>
          <w:lang w:val="en-US"/>
        </w:rPr>
        <w:t xml:space="preserve"> and </w:t>
      </w:r>
      <w:r w:rsidR="000915D3">
        <w:rPr>
          <w:lang w:val="en-US"/>
        </w:rPr>
        <w:t>transform</w:t>
      </w:r>
      <w:r w:rsidR="002E507B">
        <w:rPr>
          <w:lang w:val="en-US"/>
        </w:rPr>
        <w:t xml:space="preserve"> it into </w:t>
      </w:r>
      <w:r w:rsidR="000915D3">
        <w:rPr>
          <w:lang w:val="en-US"/>
        </w:rPr>
        <w:t>more</w:t>
      </w:r>
      <w:r w:rsidR="00772C71">
        <w:rPr>
          <w:lang w:val="en-US"/>
        </w:rPr>
        <w:t xml:space="preserve"> representable da</w:t>
      </w:r>
      <w:r w:rsidR="00885E64">
        <w:rPr>
          <w:lang w:val="en-US"/>
        </w:rPr>
        <w:t xml:space="preserve">ta </w:t>
      </w:r>
      <w:r w:rsidR="001310C5">
        <w:rPr>
          <w:lang w:val="en-US"/>
        </w:rPr>
        <w:t xml:space="preserve">so that it can be stored in the </w:t>
      </w:r>
      <w:r w:rsidR="000915D3">
        <w:rPr>
          <w:lang w:val="en-US"/>
        </w:rPr>
        <w:t xml:space="preserve">database. The </w:t>
      </w:r>
      <w:r w:rsidR="00D07BE5">
        <w:rPr>
          <w:lang w:val="en-US"/>
        </w:rPr>
        <w:t>authentication</w:t>
      </w:r>
      <w:r w:rsidR="000915D3">
        <w:rPr>
          <w:lang w:val="en-US"/>
        </w:rPr>
        <w:t xml:space="preserve"> process is </w:t>
      </w:r>
      <w:r w:rsidR="000003B0">
        <w:rPr>
          <w:lang w:val="en-US"/>
        </w:rPr>
        <w:t xml:space="preserve">where the live fingerprint data is also </w:t>
      </w:r>
      <w:r w:rsidR="005D5179">
        <w:rPr>
          <w:lang w:val="en-US"/>
        </w:rPr>
        <w:t>transformed into a template representation</w:t>
      </w:r>
      <w:r w:rsidR="008E3F13">
        <w:rPr>
          <w:lang w:val="en-US"/>
        </w:rPr>
        <w:t xml:space="preserve"> and then matched with selected fingerprint in the database to </w:t>
      </w:r>
      <w:r w:rsidR="00D13660">
        <w:rPr>
          <w:lang w:val="en-US"/>
        </w:rPr>
        <w:t xml:space="preserve">verify if the fingerprint indeed </w:t>
      </w:r>
      <w:r w:rsidR="009455D2">
        <w:rPr>
          <w:lang w:val="en-US"/>
        </w:rPr>
        <w:t>comes</w:t>
      </w:r>
      <w:r w:rsidR="00D13660">
        <w:rPr>
          <w:lang w:val="en-US"/>
        </w:rPr>
        <w:t xml:space="preserve"> </w:t>
      </w:r>
      <w:r w:rsidR="004D1D5B">
        <w:rPr>
          <w:lang w:val="en-US"/>
        </w:rPr>
        <w:t>from the</w:t>
      </w:r>
      <w:r w:rsidR="00D13660">
        <w:rPr>
          <w:lang w:val="en-US"/>
        </w:rPr>
        <w:t xml:space="preserve"> same person.</w:t>
      </w:r>
      <w:r w:rsidR="00D07BE5">
        <w:rPr>
          <w:lang w:val="en-US"/>
        </w:rPr>
        <w:t xml:space="preserve"> </w:t>
      </w:r>
    </w:p>
    <w:p w14:paraId="2C971248" w14:textId="77777777" w:rsidR="004D1D5B" w:rsidRDefault="004D1D5B" w:rsidP="004D1D5B">
      <w:pPr>
        <w:pStyle w:val="PhDNormal"/>
        <w:jc w:val="center"/>
        <w:rPr>
          <w:lang w:val="en-US"/>
        </w:rPr>
      </w:pPr>
      <w:bookmarkStart w:id="48" w:name="_CTVK0014b1e257a4f7d4e2c958c238c0556c75a"/>
      <w:r>
        <w:rPr>
          <w:noProof/>
          <w:lang w:val="en-US"/>
        </w:rPr>
        <w:drawing>
          <wp:inline distT="0" distB="0" distL="0" distR="0" wp14:anchorId="6BAC1AC9" wp14:editId="09585D7A">
            <wp:extent cx="2849786" cy="3686175"/>
            <wp:effectExtent l="0" t="0" r="8255" b="0"/>
            <wp:docPr id="521846665" name="Picture 2"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521846665" name="Picture 2" descr="A diagram of a process flow&#10;&#10;Description automatically generated"/>
                    <pic:cNvPicPr/>
                  </pic:nvPicPr>
                  <pic:blipFill rotWithShape="1">
                    <a:blip r:embed="rId25" cstate="print">
                      <a:extLst>
                        <a:ext uri="{28A0092B-C50C-407E-A947-70E740481C1C}">
                          <a14:useLocalDpi xmlns:a14="http://schemas.microsoft.com/office/drawing/2010/main" val="0"/>
                        </a:ext>
                      </a:extLst>
                    </a:blip>
                    <a:srcRect b="4319"/>
                    <a:stretch/>
                  </pic:blipFill>
                  <pic:spPr bwMode="auto">
                    <a:xfrm>
                      <a:off x="0" y="0"/>
                      <a:ext cx="2849880" cy="3686297"/>
                    </a:xfrm>
                    <a:prstGeom prst="rect">
                      <a:avLst/>
                    </a:prstGeom>
                    <a:ln>
                      <a:noFill/>
                    </a:ln>
                    <a:extLst>
                      <a:ext uri="{53640926-AAD7-44D8-BBD7-CCE9431645EC}">
                        <a14:shadowObscured xmlns:a14="http://schemas.microsoft.com/office/drawing/2010/main"/>
                      </a:ext>
                    </a:extLst>
                  </pic:spPr>
                </pic:pic>
              </a:graphicData>
            </a:graphic>
          </wp:inline>
        </w:drawing>
      </w:r>
      <w:bookmarkEnd w:id="48"/>
    </w:p>
    <w:p w14:paraId="3AA51F3C" w14:textId="3EEBF438" w:rsidR="004D1D5B" w:rsidRPr="003E19E1" w:rsidRDefault="004D1D5B" w:rsidP="004D1D5B">
      <w:pPr>
        <w:pStyle w:val="Caption"/>
        <w:rPr>
          <w:lang w:val="en-US"/>
        </w:rPr>
      </w:pPr>
      <w:bookmarkStart w:id="49" w:name="_Ref165557093"/>
      <w:r>
        <w:t xml:space="preserve">Figure </w:t>
      </w:r>
      <w:r w:rsidR="00D0717E">
        <w:fldChar w:fldCharType="begin"/>
      </w:r>
      <w:r w:rsidR="00D0717E">
        <w:instrText xml:space="preserve"> STYLEREF 1 \s </w:instrText>
      </w:r>
      <w:r w:rsidR="00D0717E">
        <w:fldChar w:fldCharType="separate"/>
      </w:r>
      <w:r w:rsidR="00D0717E">
        <w:rPr>
          <w:noProof/>
        </w:rPr>
        <w:t>2</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2</w:t>
      </w:r>
      <w:r w:rsidR="00D0717E">
        <w:fldChar w:fldCharType="end"/>
      </w:r>
      <w:bookmarkEnd w:id="49"/>
      <w:r>
        <w:t xml:space="preserve">: Match-in database biometric system </w:t>
      </w:r>
      <w:sdt>
        <w:sdtPr>
          <w:alias w:val="To edit, see citavi.com/edit"/>
          <w:tag w:val="CitaviPlaceholder#f0063cfc-e283-40a6-b3f2-818388a9dcbb"/>
          <w:id w:val="1279680365"/>
          <w:placeholder>
            <w:docPart w:val="5166A1423A154863A6563211E2FF6BFE"/>
          </w:placeholder>
        </w:sdtPr>
        <w:sdtEndPr/>
        <w:sdtContent>
          <w:r>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IxZTI1N2EtNGY3ZC00ZTJjLTk1OGMtMjM4YzA1NTZjNzVhIiwiSWQiOiI4MGIwYzdkNC03NTEzLTQyYWUtOGI1YS02NmM4NjMxNmU4NzgiLCJSYW5nZUxlbmd0aCI6MTEsIlJlZmVyZW5jZUlkIjoiM2NjMWU3MDItMWUwZS00Njc1LWEzMDAtMzkyMmE1MmRlYzg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OCIsIlN0YXJ0UGFnZSI6eyIkaWQiOiI1IiwiJHR5cGUiOiJTd2lzc0FjYWRlbWljLlBhZ2VOdW1iZXIsIFN3aXNzQWNhZGVtaWMiLCJJc0Z1bGx5TnVtZXJpYyI6dHJ1ZSwiTnVtYmVyIjoyNDgsIk51bWJlcmluZ1R5cGUiOjAsIk51bWVyYWxTeXN0ZW0iOjAsIk9yaWdpbmFsU3RyaW5nIjoiMjQ4IiwiUHJldHR5U3RyaW5nIjoiMjQ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YXRyZWMuMjAyMC4wNy4wMjQiLCJVcmlTdHJpbmciOiJodHRwczovL2RvaS5vcmcvMTAuMTAxNi9qLnBhdHJlYy4yMDIwLjA3LjAy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}</w:instrText>
          </w:r>
          <w:r>
            <w:fldChar w:fldCharType="separate"/>
          </w:r>
          <w:r w:rsidR="00046AA5">
            <w:t>[8, p. 248]</w:t>
          </w:r>
          <w:r>
            <w:fldChar w:fldCharType="end"/>
          </w:r>
        </w:sdtContent>
      </w:sdt>
    </w:p>
    <w:p w14:paraId="1F79B19F" w14:textId="77777777" w:rsidR="004D1D5B" w:rsidRDefault="004D1D5B" w:rsidP="003E19E1">
      <w:pPr>
        <w:pStyle w:val="PhDNormal"/>
        <w:rPr>
          <w:lang w:val="en-US"/>
        </w:rPr>
      </w:pPr>
    </w:p>
    <w:p w14:paraId="4CEEA77F" w14:textId="33EA3F61" w:rsidR="004D1D5B" w:rsidRDefault="002D1077" w:rsidP="003E19E1">
      <w:pPr>
        <w:pStyle w:val="PhDNormal"/>
        <w:rPr>
          <w:lang w:val="en-US"/>
        </w:rPr>
      </w:pPr>
      <w:r>
        <w:rPr>
          <w:lang w:val="en-US"/>
        </w:rPr>
        <w:fldChar w:fldCharType="begin"/>
      </w:r>
      <w:r>
        <w:rPr>
          <w:lang w:val="en-US"/>
        </w:rPr>
        <w:instrText xml:space="preserve"> REF _Ref165557093 \h </w:instrText>
      </w:r>
      <w:r>
        <w:rPr>
          <w:lang w:val="en-US"/>
        </w:rPr>
      </w:r>
      <w:r>
        <w:rPr>
          <w:lang w:val="en-US"/>
        </w:rPr>
        <w:fldChar w:fldCharType="separate"/>
      </w:r>
      <w:r w:rsidR="00C74B43">
        <w:t xml:space="preserve">Figure </w:t>
      </w:r>
      <w:r w:rsidR="00C74B43">
        <w:rPr>
          <w:noProof/>
        </w:rPr>
        <w:t>2</w:t>
      </w:r>
      <w:r w:rsidR="00C74B43">
        <w:t>.</w:t>
      </w:r>
      <w:r w:rsidR="00C74B43">
        <w:rPr>
          <w:noProof/>
        </w:rPr>
        <w:t>2</w:t>
      </w:r>
      <w:r>
        <w:rPr>
          <w:lang w:val="en-US"/>
        </w:rPr>
        <w:fldChar w:fldCharType="end"/>
      </w:r>
      <w:r>
        <w:rPr>
          <w:lang w:val="en-US"/>
        </w:rPr>
        <w:t xml:space="preserve"> represents</w:t>
      </w:r>
      <w:r w:rsidR="00367BBB">
        <w:rPr>
          <w:lang w:val="en-US"/>
        </w:rPr>
        <w:t xml:space="preserve"> </w:t>
      </w:r>
      <w:r w:rsidR="00BB4DF1">
        <w:rPr>
          <w:lang w:val="en-US"/>
        </w:rPr>
        <w:t>generally</w:t>
      </w:r>
      <w:r>
        <w:rPr>
          <w:lang w:val="en-US"/>
        </w:rPr>
        <w:t xml:space="preserve"> how can enrollment and </w:t>
      </w:r>
      <w:r w:rsidR="00B4323E">
        <w:rPr>
          <w:lang w:val="en-US"/>
        </w:rPr>
        <w:t xml:space="preserve">authentication process work together to form a complete biometric system. </w:t>
      </w:r>
      <w:r w:rsidR="000374CA">
        <w:rPr>
          <w:lang w:val="en-US"/>
        </w:rPr>
        <w:t>During enrollment, the fingerprint is placed on the sensor and the captured image is</w:t>
      </w:r>
      <w:r w:rsidR="00D85DED">
        <w:rPr>
          <w:lang w:val="en-US"/>
        </w:rPr>
        <w:t xml:space="preserve"> enhanced to ensure better performance. Then, the feature described in </w:t>
      </w:r>
      <w:r w:rsidR="008F18B1">
        <w:rPr>
          <w:lang w:val="en-US"/>
        </w:rPr>
        <w:t xml:space="preserve">section </w:t>
      </w:r>
      <w:r w:rsidR="008F18B1">
        <w:rPr>
          <w:lang w:val="en-US"/>
        </w:rPr>
        <w:fldChar w:fldCharType="begin"/>
      </w:r>
      <w:r w:rsidR="008F18B1">
        <w:rPr>
          <w:lang w:val="en-US"/>
        </w:rPr>
        <w:instrText xml:space="preserve"> REF _Ref165557349 \r \h </w:instrText>
      </w:r>
      <w:r w:rsidR="008F18B1">
        <w:rPr>
          <w:lang w:val="en-US"/>
        </w:rPr>
      </w:r>
      <w:r w:rsidR="008F18B1">
        <w:rPr>
          <w:lang w:val="en-US"/>
        </w:rPr>
        <w:fldChar w:fldCharType="separate"/>
      </w:r>
      <w:r w:rsidR="00C74B43">
        <w:rPr>
          <w:lang w:val="en-US"/>
        </w:rPr>
        <w:t>2.1</w:t>
      </w:r>
      <w:r w:rsidR="008F18B1">
        <w:rPr>
          <w:lang w:val="en-US"/>
        </w:rPr>
        <w:fldChar w:fldCharType="end"/>
      </w:r>
      <w:r w:rsidR="008F18B1">
        <w:rPr>
          <w:lang w:val="en-US"/>
        </w:rPr>
        <w:t>, will be extracted from the fingerprint template.</w:t>
      </w:r>
      <w:r w:rsidR="002D0046">
        <w:rPr>
          <w:lang w:val="en-US"/>
        </w:rPr>
        <w:t xml:space="preserve"> Using extracted fingerprint features, a </w:t>
      </w:r>
      <w:r w:rsidR="00BB4DF1">
        <w:rPr>
          <w:lang w:val="en-US"/>
        </w:rPr>
        <w:t>descriptor</w:t>
      </w:r>
      <w:r w:rsidR="002D0046">
        <w:rPr>
          <w:lang w:val="en-US"/>
        </w:rPr>
        <w:t xml:space="preserve"> or a template is stored</w:t>
      </w:r>
      <w:r w:rsidR="00175E2C">
        <w:rPr>
          <w:lang w:val="en-US"/>
        </w:rPr>
        <w:t xml:space="preserve"> in the template database.</w:t>
      </w:r>
    </w:p>
    <w:p w14:paraId="38789535" w14:textId="5CF011C4" w:rsidR="00175E2C" w:rsidRDefault="00175E2C" w:rsidP="003E19E1">
      <w:pPr>
        <w:pStyle w:val="PhDNormal"/>
        <w:rPr>
          <w:lang w:val="en-US"/>
        </w:rPr>
      </w:pPr>
      <w:r>
        <w:rPr>
          <w:lang w:val="en-US"/>
        </w:rPr>
        <w:lastRenderedPageBreak/>
        <w:t>In authentication process</w:t>
      </w:r>
      <w:r w:rsidR="00BB4DF1">
        <w:rPr>
          <w:lang w:val="en-US"/>
        </w:rPr>
        <w:t xml:space="preserve"> the user </w:t>
      </w:r>
      <w:r w:rsidR="00745465">
        <w:rPr>
          <w:lang w:val="en-US"/>
        </w:rPr>
        <w:t>submits</w:t>
      </w:r>
      <w:r w:rsidR="00FD038D">
        <w:rPr>
          <w:lang w:val="en-US"/>
        </w:rPr>
        <w:t xml:space="preserve"> </w:t>
      </w:r>
      <w:r w:rsidR="00745465">
        <w:rPr>
          <w:lang w:val="en-US"/>
        </w:rPr>
        <w:t>specific</w:t>
      </w:r>
      <w:r w:rsidR="00FD038D">
        <w:rPr>
          <w:lang w:val="en-US"/>
        </w:rPr>
        <w:t xml:space="preserve"> identi</w:t>
      </w:r>
      <w:r w:rsidR="00745465">
        <w:rPr>
          <w:lang w:val="en-US"/>
        </w:rPr>
        <w:t>fication information such as username into the system. Then</w:t>
      </w:r>
      <w:r w:rsidR="00BB4DF1">
        <w:rPr>
          <w:lang w:val="en-US"/>
        </w:rPr>
        <w:t xml:space="preserve"> as usual the fingerprint image</w:t>
      </w:r>
      <w:r w:rsidR="00745465">
        <w:rPr>
          <w:lang w:val="en-US"/>
        </w:rPr>
        <w:t xml:space="preserve"> must be provided</w:t>
      </w:r>
      <w:r w:rsidR="00BB4DF1">
        <w:rPr>
          <w:lang w:val="en-US"/>
        </w:rPr>
        <w:t xml:space="preserve"> which will later </w:t>
      </w:r>
      <w:r w:rsidR="00411F26">
        <w:rPr>
          <w:lang w:val="en-US"/>
        </w:rPr>
        <w:t>enhanced, and its minutiae feature extracted. The extracted feature now can be converted into the template using the same method as</w:t>
      </w:r>
      <w:r w:rsidR="00745465">
        <w:rPr>
          <w:lang w:val="en-US"/>
        </w:rPr>
        <w:t xml:space="preserve"> the one</w:t>
      </w:r>
      <w:r w:rsidR="00411F26">
        <w:rPr>
          <w:lang w:val="en-US"/>
        </w:rPr>
        <w:t xml:space="preserve"> </w:t>
      </w:r>
      <w:r w:rsidR="000F1DEE">
        <w:rPr>
          <w:lang w:val="en-US"/>
        </w:rPr>
        <w:t>during enrollment phase and compared with the claimed user’s fingerprint.</w:t>
      </w:r>
      <w:r w:rsidR="008B754E">
        <w:rPr>
          <w:lang w:val="en-US"/>
        </w:rPr>
        <w:t xml:space="preserve"> If it matches the system </w:t>
      </w:r>
      <w:r w:rsidR="005D296D">
        <w:rPr>
          <w:lang w:val="en-US"/>
        </w:rPr>
        <w:t>allows</w:t>
      </w:r>
      <w:r w:rsidR="008B754E">
        <w:rPr>
          <w:lang w:val="en-US"/>
        </w:rPr>
        <w:t xml:space="preserve"> the user to authenticate.</w:t>
      </w:r>
    </w:p>
    <w:p w14:paraId="7D38771B" w14:textId="6CF10EDC" w:rsidR="0056182B" w:rsidRDefault="0056182B" w:rsidP="0056182B">
      <w:pPr>
        <w:pStyle w:val="Heading2"/>
        <w:rPr>
          <w:lang w:val="en-US"/>
        </w:rPr>
      </w:pPr>
      <w:bookmarkStart w:id="50" w:name="_Toc167650564"/>
      <w:r>
        <w:rPr>
          <w:lang w:val="en-US"/>
        </w:rPr>
        <w:t>S</w:t>
      </w:r>
      <w:bookmarkStart w:id="51" w:name="_CTVC00176d4b14055124c23a1063e6feffa32c0"/>
      <w:r>
        <w:rPr>
          <w:lang w:val="en-US"/>
        </w:rPr>
        <w:t>ecure Architecture</w:t>
      </w:r>
      <w:bookmarkEnd w:id="50"/>
      <w:bookmarkEnd w:id="51"/>
    </w:p>
    <w:p w14:paraId="7E3FC1EA" w14:textId="79BD0074" w:rsidR="007C052E" w:rsidRDefault="0056182B" w:rsidP="0056182B">
      <w:pPr>
        <w:pStyle w:val="PhDNormal"/>
        <w:rPr>
          <w:lang w:val="en-US"/>
        </w:rPr>
      </w:pPr>
      <w:r>
        <w:rPr>
          <w:lang w:val="en-US"/>
        </w:rPr>
        <w:t>Although it is enough to implement the previous biometric system in an embedded environment where there is no remote communication happens, in a web application for example, the data must be securely protected so that an interception from unprivileged user will not cause an extreme harm.</w:t>
      </w:r>
    </w:p>
    <w:p w14:paraId="48C6C306" w14:textId="11E8972E" w:rsidR="007C052E" w:rsidRDefault="007C052E" w:rsidP="007C052E">
      <w:pPr>
        <w:pStyle w:val="Heading3"/>
        <w:rPr>
          <w:lang w:val="en-US"/>
        </w:rPr>
      </w:pPr>
      <w:bookmarkStart w:id="52" w:name="_Toc167650565"/>
      <w:r>
        <w:rPr>
          <w:lang w:val="en-US"/>
        </w:rPr>
        <w:t>A</w:t>
      </w:r>
      <w:bookmarkStart w:id="53" w:name="_CTVC001c268968537914ef7b0e50543590b1db1"/>
      <w:r>
        <w:rPr>
          <w:lang w:val="en-US"/>
        </w:rPr>
        <w:t>ttack Model</w:t>
      </w:r>
      <w:bookmarkEnd w:id="52"/>
      <w:bookmarkEnd w:id="53"/>
    </w:p>
    <w:p w14:paraId="34268CEE" w14:textId="7B6BF457" w:rsidR="007C052E" w:rsidRDefault="0070126A" w:rsidP="007C052E">
      <w:pPr>
        <w:pStyle w:val="PhDNormal"/>
        <w:rPr>
          <w:lang w:val="en-US"/>
        </w:rPr>
      </w:pPr>
      <w:r>
        <w:rPr>
          <w:lang w:val="en-US"/>
        </w:rPr>
        <w:t xml:space="preserve">To search for vulnerabilities in </w:t>
      </w:r>
      <w:r w:rsidR="00226E87">
        <w:rPr>
          <w:lang w:val="en-US"/>
        </w:rPr>
        <w:t>biometric system it is important to understand the attack-point model in biometrics system. There are multiple</w:t>
      </w:r>
      <w:r w:rsidR="007A48A6">
        <w:rPr>
          <w:lang w:val="en-US"/>
        </w:rPr>
        <w:t xml:space="preserve"> attack-points model has been proposed by multiple people but the most recent and </w:t>
      </w:r>
      <w:r w:rsidR="00EE5658">
        <w:rPr>
          <w:lang w:val="en-US"/>
        </w:rPr>
        <w:t>carefully analyzed are from Joshi</w:t>
      </w:r>
      <w:r w:rsidR="00330884">
        <w:rPr>
          <w:lang w:val="en-US"/>
        </w:rPr>
        <w:t xml:space="preserve"> et.al</w:t>
      </w:r>
      <w:r w:rsidR="00EE5658">
        <w:rPr>
          <w:lang w:val="en-US"/>
        </w:rPr>
        <w:t xml:space="preserve"> in 2020 </w:t>
      </w:r>
      <w:sdt>
        <w:sdtPr>
          <w:rPr>
            <w:lang w:val="en-US"/>
          </w:rPr>
          <w:alias w:val="To edit, see citavi.com/edit"/>
          <w:tag w:val="CitaviPlaceholder#66b8a454-39c1-4a1d-af93-aeaa56f4a806"/>
          <w:id w:val="1121656747"/>
          <w:placeholder>
            <w:docPart w:val="DefaultPlaceholder_-1854013440"/>
          </w:placeholder>
        </w:sdtPr>
        <w:sdtEndPr/>
        <w:sdtContent>
          <w:r w:rsidR="00EE5658">
            <w:rPr>
              <w:lang w:val="en-US"/>
            </w:rPr>
            <w:fldChar w:fldCharType="begin"/>
          </w:r>
          <w:r w:rsidR="002A3D1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ODBkNjQ3LTYzZGUtNGEyMC05NjhhLWRmZDA4ZTIyZWVjYiIsIlJhbmdlTGVuZ3RoIjozLCJSZWZlcmVuY2VJZCI6IjNjYzFlNzAyLTFlMGUtNDY3NS1hMzAwLTM5MjJhNTJk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YXRyZWMuMjAyMC4wNy4wMjQiLCJVcmlTdHJpbmciOiJodHRwczovL2RvaS5vcmcvMTAuMTAxNi9qLnBhdHJlYy4yMDIwLjA3LjAy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}</w:instrText>
          </w:r>
          <w:r w:rsidR="00EE5658">
            <w:rPr>
              <w:lang w:val="en-US"/>
            </w:rPr>
            <w:fldChar w:fldCharType="separate"/>
          </w:r>
          <w:r w:rsidR="00046AA5">
            <w:rPr>
              <w:lang w:val="en-US"/>
            </w:rPr>
            <w:t>[8]</w:t>
          </w:r>
          <w:r w:rsidR="00EE5658">
            <w:rPr>
              <w:lang w:val="en-US"/>
            </w:rPr>
            <w:fldChar w:fldCharType="end"/>
          </w:r>
        </w:sdtContent>
      </w:sdt>
      <w:r w:rsidR="00EE5658">
        <w:rPr>
          <w:lang w:val="en-US"/>
        </w:rPr>
        <w:t xml:space="preserve">. </w:t>
      </w:r>
      <w:r w:rsidR="00330884">
        <w:rPr>
          <w:lang w:val="en-US"/>
        </w:rPr>
        <w:t xml:space="preserve">The proposed model </w:t>
      </w:r>
      <w:r w:rsidR="008261C8">
        <w:rPr>
          <w:lang w:val="en-US"/>
        </w:rPr>
        <w:t>“16 att</w:t>
      </w:r>
      <w:r w:rsidR="00F462C5">
        <w:rPr>
          <w:lang w:val="en-US"/>
        </w:rPr>
        <w:t>ack point model</w:t>
      </w:r>
      <w:r w:rsidR="008261C8">
        <w:rPr>
          <w:lang w:val="en-US"/>
        </w:rPr>
        <w:t>”</w:t>
      </w:r>
      <w:r w:rsidR="00F462C5">
        <w:rPr>
          <w:lang w:val="en-US"/>
        </w:rPr>
        <w:t xml:space="preserve"> take account of </w:t>
      </w:r>
      <w:r w:rsidR="006B02CB">
        <w:rPr>
          <w:lang w:val="en-US"/>
        </w:rPr>
        <w:t xml:space="preserve">every vulnerability from the sensor to the database as shown in </w:t>
      </w:r>
      <w:r w:rsidR="00DE31CF">
        <w:rPr>
          <w:lang w:val="en-US"/>
        </w:rPr>
        <w:fldChar w:fldCharType="begin"/>
      </w:r>
      <w:r w:rsidR="00DE31CF">
        <w:rPr>
          <w:lang w:val="en-US"/>
        </w:rPr>
        <w:instrText xml:space="preserve"> REF _Ref165565577 \h </w:instrText>
      </w:r>
      <w:r w:rsidR="00DE31CF">
        <w:rPr>
          <w:lang w:val="en-US"/>
        </w:rPr>
      </w:r>
      <w:r w:rsidR="00DE31CF">
        <w:rPr>
          <w:lang w:val="en-US"/>
        </w:rPr>
        <w:fldChar w:fldCharType="separate"/>
      </w:r>
      <w:r w:rsidR="00C74B43">
        <w:t xml:space="preserve">Figure </w:t>
      </w:r>
      <w:r w:rsidR="00C74B43">
        <w:rPr>
          <w:noProof/>
        </w:rPr>
        <w:t>2</w:t>
      </w:r>
      <w:r w:rsidR="00C74B43">
        <w:t>.</w:t>
      </w:r>
      <w:r w:rsidR="00C74B43">
        <w:rPr>
          <w:noProof/>
        </w:rPr>
        <w:t>3</w:t>
      </w:r>
      <w:r w:rsidR="00DE31CF">
        <w:rPr>
          <w:lang w:val="en-US"/>
        </w:rPr>
        <w:fldChar w:fldCharType="end"/>
      </w:r>
      <w:r w:rsidR="002E21FF">
        <w:rPr>
          <w:lang w:val="en-US"/>
        </w:rPr>
        <w:t>.</w:t>
      </w:r>
    </w:p>
    <w:p w14:paraId="22F9DA3C" w14:textId="3A821178" w:rsidR="00672562" w:rsidRDefault="00606AFE" w:rsidP="007C052E">
      <w:pPr>
        <w:pStyle w:val="PhDNormal"/>
        <w:rPr>
          <w:lang w:val="en-US"/>
        </w:rPr>
      </w:pPr>
      <w:r>
        <w:rPr>
          <w:lang w:val="en-US"/>
        </w:rPr>
        <w:t xml:space="preserve">In a web application, the </w:t>
      </w:r>
      <w:r w:rsidR="008948BD">
        <w:rPr>
          <w:lang w:val="en-US"/>
        </w:rPr>
        <w:t xml:space="preserve">client </w:t>
      </w:r>
      <w:r w:rsidR="004D1320">
        <w:rPr>
          <w:lang w:val="en-US"/>
        </w:rPr>
        <w:t>cannot always</w:t>
      </w:r>
      <w:r w:rsidR="008948BD">
        <w:rPr>
          <w:lang w:val="en-US"/>
        </w:rPr>
        <w:t xml:space="preserve"> be trusted and therefore the attack</w:t>
      </w:r>
      <w:r w:rsidR="004D1320">
        <w:rPr>
          <w:lang w:val="en-US"/>
        </w:rPr>
        <w:t xml:space="preserve"> on the client side of the system should always be assumed true. The </w:t>
      </w:r>
      <w:r w:rsidR="004C78D1">
        <w:rPr>
          <w:lang w:val="en-US"/>
        </w:rPr>
        <w:t xml:space="preserve">only way to prevent malicious </w:t>
      </w:r>
      <w:r w:rsidR="00D94A0B">
        <w:rPr>
          <w:lang w:val="en-US"/>
        </w:rPr>
        <w:t>attackers</w:t>
      </w:r>
      <w:r w:rsidR="004C78D1">
        <w:rPr>
          <w:lang w:val="en-US"/>
        </w:rPr>
        <w:t xml:space="preserve"> </w:t>
      </w:r>
      <w:r w:rsidR="00D94A0B">
        <w:rPr>
          <w:lang w:val="en-US"/>
        </w:rPr>
        <w:t>from compromising</w:t>
      </w:r>
      <w:r w:rsidR="004C78D1">
        <w:rPr>
          <w:lang w:val="en-US"/>
        </w:rPr>
        <w:t xml:space="preserve"> the system is by implementing the security feature on the server side</w:t>
      </w:r>
      <w:r w:rsidR="00D94A0B">
        <w:rPr>
          <w:lang w:val="en-US"/>
        </w:rPr>
        <w:t xml:space="preserve">. Thus, for this paper, we reduce the </w:t>
      </w:r>
      <w:r w:rsidR="00861185">
        <w:rPr>
          <w:lang w:val="en-US"/>
        </w:rPr>
        <w:t xml:space="preserve">attack point </w:t>
      </w:r>
      <w:r w:rsidR="001835E4">
        <w:rPr>
          <w:lang w:val="en-US"/>
        </w:rPr>
        <w:t xml:space="preserve">and </w:t>
      </w:r>
      <w:r w:rsidR="000508E4">
        <w:rPr>
          <w:lang w:val="en-US"/>
        </w:rPr>
        <w:t>consider</w:t>
      </w:r>
      <w:r w:rsidR="001835E4">
        <w:rPr>
          <w:lang w:val="en-US"/>
        </w:rPr>
        <w:t xml:space="preserve"> only following attack points</w:t>
      </w:r>
      <w:r w:rsidR="00657448">
        <w:rPr>
          <w:lang w:val="en-US"/>
        </w:rPr>
        <w:t xml:space="preserve"> to consider AP6 </w:t>
      </w:r>
      <w:r w:rsidR="00D61110">
        <w:rPr>
          <w:lang w:val="en-US"/>
        </w:rPr>
        <w:t>–</w:t>
      </w:r>
      <w:r w:rsidR="00657448">
        <w:rPr>
          <w:lang w:val="en-US"/>
        </w:rPr>
        <w:t xml:space="preserve"> AP</w:t>
      </w:r>
      <w:r w:rsidR="00D61110">
        <w:rPr>
          <w:lang w:val="en-US"/>
        </w:rPr>
        <w:t>1</w:t>
      </w:r>
      <w:r w:rsidR="00CE5846">
        <w:rPr>
          <w:lang w:val="en-US"/>
        </w:rPr>
        <w:t>5</w:t>
      </w:r>
      <w:r w:rsidR="00D61110">
        <w:rPr>
          <w:lang w:val="en-US"/>
        </w:rPr>
        <w:t>.</w:t>
      </w:r>
      <w:r w:rsidR="00662169">
        <w:rPr>
          <w:lang w:val="en-US"/>
        </w:rPr>
        <w:t xml:space="preserve"> From the attack points selected, the</w:t>
      </w:r>
      <w:r w:rsidR="002939FA">
        <w:rPr>
          <w:lang w:val="en-US"/>
        </w:rPr>
        <w:t xml:space="preserve">re are several </w:t>
      </w:r>
      <w:r w:rsidR="00672562">
        <w:rPr>
          <w:lang w:val="en-US"/>
        </w:rPr>
        <w:t>types</w:t>
      </w:r>
      <w:r w:rsidR="002939FA">
        <w:rPr>
          <w:lang w:val="en-US"/>
        </w:rPr>
        <w:t xml:space="preserve"> of attacks can be </w:t>
      </w:r>
      <w:r w:rsidR="00016F17">
        <w:rPr>
          <w:lang w:val="en-US"/>
        </w:rPr>
        <w:t>identified</w:t>
      </w:r>
      <w:r w:rsidR="002939FA">
        <w:rPr>
          <w:lang w:val="en-US"/>
        </w:rPr>
        <w:t xml:space="preserve"> which </w:t>
      </w:r>
      <w:r w:rsidR="00672562">
        <w:rPr>
          <w:lang w:val="en-US"/>
        </w:rPr>
        <w:t>are:</w:t>
      </w:r>
    </w:p>
    <w:p w14:paraId="6A0A6FAD" w14:textId="0DB9A3FB" w:rsidR="00016F17" w:rsidRDefault="00B2727F" w:rsidP="006D69BF">
      <w:pPr>
        <w:pStyle w:val="PhDNormal"/>
        <w:numPr>
          <w:ilvl w:val="0"/>
          <w:numId w:val="18"/>
        </w:numPr>
        <w:rPr>
          <w:lang w:val="en-US"/>
        </w:rPr>
      </w:pPr>
      <w:r>
        <w:rPr>
          <w:lang w:val="en-US"/>
        </w:rPr>
        <w:t>Substitution attack</w:t>
      </w:r>
      <w:r w:rsidR="001A2D82">
        <w:rPr>
          <w:lang w:val="en-US"/>
        </w:rPr>
        <w:t>, Tampering</w:t>
      </w:r>
      <w:r>
        <w:rPr>
          <w:lang w:val="en-US"/>
        </w:rPr>
        <w:t xml:space="preserve"> – Attacker </w:t>
      </w:r>
      <w:r w:rsidR="001A2D82">
        <w:rPr>
          <w:lang w:val="en-US"/>
        </w:rPr>
        <w:t>changes</w:t>
      </w:r>
      <w:r>
        <w:rPr>
          <w:lang w:val="en-US"/>
        </w:rPr>
        <w:t xml:space="preserve"> the </w:t>
      </w:r>
      <w:r w:rsidR="001A2D82">
        <w:rPr>
          <w:lang w:val="en-US"/>
        </w:rPr>
        <w:t>data in the database.</w:t>
      </w:r>
    </w:p>
    <w:p w14:paraId="7B9FD733" w14:textId="5D649817" w:rsidR="001A2D82" w:rsidRDefault="002A4F40" w:rsidP="006D69BF">
      <w:pPr>
        <w:pStyle w:val="PhDNormal"/>
        <w:numPr>
          <w:ilvl w:val="0"/>
          <w:numId w:val="18"/>
        </w:numPr>
        <w:rPr>
          <w:lang w:val="en-US"/>
        </w:rPr>
      </w:pPr>
      <w:r>
        <w:rPr>
          <w:lang w:val="en-US"/>
        </w:rPr>
        <w:t>Trojan horse attacks – Attacker modify the matcher algorithm.</w:t>
      </w:r>
    </w:p>
    <w:p w14:paraId="12EB4A4A" w14:textId="232AACF1" w:rsidR="001835E4" w:rsidRDefault="000B1E89" w:rsidP="006D69BF">
      <w:pPr>
        <w:pStyle w:val="PhDNormal"/>
        <w:numPr>
          <w:ilvl w:val="0"/>
          <w:numId w:val="18"/>
        </w:numPr>
        <w:rPr>
          <w:lang w:val="en-US"/>
        </w:rPr>
      </w:pPr>
      <w:r>
        <w:rPr>
          <w:lang w:val="en-US"/>
        </w:rPr>
        <w:t>Overriding Yes/No response</w:t>
      </w:r>
      <w:r w:rsidR="0057463A">
        <w:rPr>
          <w:lang w:val="en-US"/>
        </w:rPr>
        <w:t>.</w:t>
      </w:r>
    </w:p>
    <w:p w14:paraId="5858B10F" w14:textId="312CBA25" w:rsidR="0057463A" w:rsidRPr="002C6C80" w:rsidRDefault="0057463A" w:rsidP="006D69BF">
      <w:pPr>
        <w:pStyle w:val="PhDNormal"/>
        <w:numPr>
          <w:ilvl w:val="0"/>
          <w:numId w:val="18"/>
        </w:numPr>
        <w:rPr>
          <w:lang w:val="en-US"/>
        </w:rPr>
      </w:pPr>
      <w:r>
        <w:rPr>
          <w:lang w:val="en-US"/>
        </w:rPr>
        <w:t xml:space="preserve">Masquerade Attack – Attackers </w:t>
      </w:r>
      <w:r w:rsidR="005A1663">
        <w:rPr>
          <w:lang w:val="en-US"/>
        </w:rPr>
        <w:t>use</w:t>
      </w:r>
      <w:r>
        <w:rPr>
          <w:lang w:val="en-US"/>
        </w:rPr>
        <w:t xml:space="preserve"> their own artifact image to gain access instead of using sensor.</w:t>
      </w:r>
    </w:p>
    <w:p w14:paraId="78D85EE0" w14:textId="4BE70A2E" w:rsidR="006A13FF" w:rsidRDefault="00101F7C" w:rsidP="007C052E">
      <w:pPr>
        <w:pStyle w:val="PhDNormal"/>
        <w:rPr>
          <w:lang w:val="en-US"/>
        </w:rPr>
      </w:pPr>
      <w:bookmarkStart w:id="54" w:name="_CTVK0015cf26f635653441dab64b70ae2e04566"/>
      <w:r>
        <w:rPr>
          <w:noProof/>
          <w:lang w:val="en-US"/>
        </w:rPr>
        <w:lastRenderedPageBreak/>
        <w:drawing>
          <wp:inline distT="0" distB="0" distL="0" distR="0" wp14:anchorId="797E583B" wp14:editId="510A2E1E">
            <wp:extent cx="5048250" cy="3178810"/>
            <wp:effectExtent l="0" t="0" r="0" b="2540"/>
            <wp:docPr id="608345548" name="Picture 1"/>
            <wp:cNvGraphicFramePr/>
            <a:graphic xmlns:a="http://schemas.openxmlformats.org/drawingml/2006/main">
              <a:graphicData uri="http://schemas.openxmlformats.org/drawingml/2006/picture">
                <pic:pic xmlns:pic="http://schemas.openxmlformats.org/drawingml/2006/picture">
                  <pic:nvPicPr>
                    <pic:cNvPr id="608345548" name=""/>
                    <pic:cNvPicPr/>
                  </pic:nvPicPr>
                  <pic:blipFill rotWithShape="1">
                    <a:blip r:embed="rId26" cstate="print">
                      <a:extLst>
                        <a:ext uri="{28A0092B-C50C-407E-A947-70E740481C1C}">
                          <a14:useLocalDpi xmlns:a14="http://schemas.microsoft.com/office/drawing/2010/main" val="0"/>
                        </a:ext>
                      </a:extLst>
                    </a:blip>
                    <a:srcRect l="1278" r="2019"/>
                    <a:stretch/>
                  </pic:blipFill>
                  <pic:spPr bwMode="auto">
                    <a:xfrm>
                      <a:off x="0" y="0"/>
                      <a:ext cx="5048250" cy="3178810"/>
                    </a:xfrm>
                    <a:prstGeom prst="rect">
                      <a:avLst/>
                    </a:prstGeom>
                    <a:ln>
                      <a:noFill/>
                    </a:ln>
                    <a:extLst>
                      <a:ext uri="{53640926-AAD7-44D8-BBD7-CCE9431645EC}">
                        <a14:shadowObscured xmlns:a14="http://schemas.microsoft.com/office/drawing/2010/main"/>
                      </a:ext>
                    </a:extLst>
                  </pic:spPr>
                </pic:pic>
              </a:graphicData>
            </a:graphic>
          </wp:inline>
        </w:drawing>
      </w:r>
      <w:bookmarkEnd w:id="54"/>
    </w:p>
    <w:p w14:paraId="0A1E6C41" w14:textId="27016305" w:rsidR="00101F7C" w:rsidRDefault="00101F7C" w:rsidP="00101F7C">
      <w:pPr>
        <w:pStyle w:val="Caption"/>
      </w:pPr>
      <w:bookmarkStart w:id="55" w:name="_Ref165565577"/>
      <w:bookmarkStart w:id="56" w:name="_Ref165565564"/>
      <w:r>
        <w:t xml:space="preserve">Figure </w:t>
      </w:r>
      <w:r w:rsidR="00D0717E">
        <w:fldChar w:fldCharType="begin"/>
      </w:r>
      <w:r w:rsidR="00D0717E">
        <w:instrText xml:space="preserve"> STYLEREF 1 \s </w:instrText>
      </w:r>
      <w:r w:rsidR="00D0717E">
        <w:fldChar w:fldCharType="separate"/>
      </w:r>
      <w:r w:rsidR="00D0717E">
        <w:rPr>
          <w:noProof/>
        </w:rPr>
        <w:t>2</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3</w:t>
      </w:r>
      <w:r w:rsidR="00D0717E">
        <w:fldChar w:fldCharType="end"/>
      </w:r>
      <w:bookmarkEnd w:id="55"/>
      <w:r>
        <w:t xml:space="preserve">: </w:t>
      </w:r>
      <w:r w:rsidR="000508E4">
        <w:t>Vulnerabilities</w:t>
      </w:r>
      <w:r>
        <w:t xml:space="preserve"> and attacks on different components of a match-in database fingerprint </w:t>
      </w:r>
      <w:sdt>
        <w:sdtPr>
          <w:alias w:val="To edit, see citavi.com/edit"/>
          <w:tag w:val="CitaviPlaceholder#05dc31a2-7ef9-4b6e-93cb-0649c43ef095"/>
          <w:id w:val="-1570184925"/>
          <w:placeholder>
            <w:docPart w:val="DefaultPlaceholder_-1854013440"/>
          </w:placeholder>
        </w:sdtPr>
        <w:sdtEndPr/>
        <w:sdtContent>
          <w:r>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NmMjZmNjMtNTY1My00NDFkLWFiNjQtYjcwYWUyZTA0NTY2IiwiSWQiOiJjZjVlYmEzYi01NGY3LTQxOTQtOTg1ZS1lZWM4ZWEzZTY3ZWEiLCJSYW5nZUxlbmd0aCI6MTEsIlJlZmVyZW5jZUlkIjoiM2NjMWU3MDItMWUwZS00Njc1LWEzMDAtMzkyMmE1MmRlYzg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1NCIsIlN0YXJ0UGFnZSI6eyIkaWQiOiI1IiwiJHR5cGUiOiJTd2lzc0FjYWRlbWljLlBhZ2VOdW1iZXIsIFN3aXNzQWNhZGVtaWMiLCJJc0Z1bGx5TnVtZXJpYyI6dHJ1ZSwiTnVtYmVyIjoyNTQsIk51bWJlcmluZ1R5cGUiOjAsIk51bWVyYWxTeXN0ZW0iOjAsIk9yaWdpbmFsU3RyaW5nIjoiMjU0IiwiUHJldHR5U3RyaW5nIjoiMjU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YXRyZWMuMjAyMC4wNy4wMjQiLCJVcmlTdHJpbmciOiJodHRwczovL2RvaS5vcmcvMTAuMTAxNi9qLnBhdHJlYy4yMDIwLjA3LjAy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}</w:instrText>
          </w:r>
          <w:r>
            <w:fldChar w:fldCharType="separate"/>
          </w:r>
          <w:r w:rsidR="00046AA5">
            <w:t>[8, p. 254]</w:t>
          </w:r>
          <w:r>
            <w:fldChar w:fldCharType="end"/>
          </w:r>
        </w:sdtContent>
      </w:sdt>
      <w:bookmarkEnd w:id="56"/>
    </w:p>
    <w:p w14:paraId="2E00BB7E" w14:textId="77777777" w:rsidR="00921E4B" w:rsidRDefault="00921E4B" w:rsidP="00921E4B">
      <w:pPr>
        <w:pStyle w:val="Caption"/>
        <w:jc w:val="both"/>
      </w:pPr>
    </w:p>
    <w:p w14:paraId="4AC509B6" w14:textId="77777777" w:rsidR="00921E4B" w:rsidRPr="00101F7C" w:rsidRDefault="00921E4B" w:rsidP="00921E4B">
      <w:pPr>
        <w:pStyle w:val="Caption"/>
        <w:jc w:val="both"/>
      </w:pPr>
    </w:p>
    <w:p w14:paraId="0483EFA7" w14:textId="1E24F02B" w:rsidR="007C052E" w:rsidRDefault="007C052E" w:rsidP="007C052E">
      <w:pPr>
        <w:pStyle w:val="Heading3"/>
        <w:rPr>
          <w:lang w:val="en-US"/>
        </w:rPr>
      </w:pPr>
      <w:bookmarkStart w:id="57" w:name="_Toc167650566"/>
      <w:r>
        <w:rPr>
          <w:lang w:val="en-US"/>
        </w:rPr>
        <w:t>T</w:t>
      </w:r>
      <w:bookmarkStart w:id="58" w:name="_CTVC001c57bb2fec8494a73a3d66533981bd8c9"/>
      <w:r>
        <w:rPr>
          <w:lang w:val="en-US"/>
        </w:rPr>
        <w:t>emplate Protection Scheme</w:t>
      </w:r>
      <w:bookmarkEnd w:id="57"/>
      <w:bookmarkEnd w:id="58"/>
    </w:p>
    <w:p w14:paraId="74D9EA4A" w14:textId="2FD96C3D" w:rsidR="007C052E" w:rsidRDefault="007C052E" w:rsidP="007C052E">
      <w:pPr>
        <w:pStyle w:val="PhDNormal"/>
        <w:rPr>
          <w:lang w:val="en-US"/>
        </w:rPr>
      </w:pPr>
      <w:r>
        <w:rPr>
          <w:lang w:val="en-US"/>
        </w:rPr>
        <w:t xml:space="preserve">The template inside the database must be protected with a certain scheme. Over the years a new and robust template protection scheme has been discovered to ensure the privacy of the users. To see if the scheme pass the reliability benchmark, the following properties must be fulfilled by the scheme </w:t>
      </w:r>
      <w:sdt>
        <w:sdtPr>
          <w:rPr>
            <w:lang w:val="en-US"/>
          </w:rPr>
          <w:alias w:val="To edit, see citavi.com/edit"/>
          <w:tag w:val="CitaviPlaceholder#1500efa6-0fbb-4ec8-bb86-52c20a69e0c1"/>
          <w:id w:val="323174823"/>
          <w:placeholder>
            <w:docPart w:val="287A35F8F97747F89EF24045866E202F"/>
          </w:placeholder>
        </w:sdtPr>
        <w:sdtEndPr/>
        <w:sdtContent>
          <w:r>
            <w:rPr>
              <w:lang w:val="en-US"/>
            </w:rPr>
            <w:fldChar w:fldCharType="begin"/>
          </w:r>
          <w:r w:rsidR="00816824">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Tk4MjEwLWVkMjUtNDdlMy05MDM2LWU4MWI0MTRhMTAxYSIsIlJhbmdlTGVuZ3RoIjozLCJSZWZlcmVuY2VJZCI6ImVjYzg0MTkzLWI1NWQtNDc4YS1hNmNmLTRhNjJmMWU4NDQ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}</w:instrText>
          </w:r>
          <w:r>
            <w:rPr>
              <w:lang w:val="en-US"/>
            </w:rPr>
            <w:fldChar w:fldCharType="separate"/>
          </w:r>
          <w:r w:rsidR="00046AA5">
            <w:rPr>
              <w:lang w:val="en-US"/>
            </w:rPr>
            <w:t>[9]</w:t>
          </w:r>
          <w:r>
            <w:rPr>
              <w:lang w:val="en-US"/>
            </w:rPr>
            <w:fldChar w:fldCharType="end"/>
          </w:r>
        </w:sdtContent>
      </w:sdt>
      <w:r>
        <w:rPr>
          <w:lang w:val="en-US"/>
        </w:rPr>
        <w:t>:</w:t>
      </w:r>
    </w:p>
    <w:p w14:paraId="66FE1782" w14:textId="77777777" w:rsidR="007C052E" w:rsidRPr="00213927" w:rsidRDefault="007C052E" w:rsidP="006D69BF">
      <w:pPr>
        <w:pStyle w:val="PhDNormal"/>
        <w:numPr>
          <w:ilvl w:val="0"/>
          <w:numId w:val="17"/>
        </w:numPr>
        <w:rPr>
          <w:lang w:val="en-US"/>
        </w:rPr>
      </w:pPr>
      <w:r w:rsidRPr="00213927">
        <w:rPr>
          <w:lang w:val="en-US"/>
        </w:rPr>
        <w:t>Generating the original biometric data from the stored template</w:t>
      </w:r>
      <w:r>
        <w:rPr>
          <w:lang w:val="en-US"/>
        </w:rPr>
        <w:t xml:space="preserve"> </w:t>
      </w:r>
      <w:r w:rsidRPr="00213927">
        <w:rPr>
          <w:lang w:val="en-US"/>
        </w:rPr>
        <w:t>must be practically infeasible.</w:t>
      </w:r>
    </w:p>
    <w:p w14:paraId="3CD8D588" w14:textId="77777777" w:rsidR="007C052E" w:rsidRDefault="007C052E" w:rsidP="006D69BF">
      <w:pPr>
        <w:pStyle w:val="PhDNormal"/>
        <w:numPr>
          <w:ilvl w:val="0"/>
          <w:numId w:val="17"/>
        </w:numPr>
        <w:rPr>
          <w:lang w:val="en-US"/>
        </w:rPr>
      </w:pPr>
      <w:r w:rsidRPr="00213927">
        <w:rPr>
          <w:lang w:val="en-US"/>
        </w:rPr>
        <w:t xml:space="preserve">The similarity score should not vary considerably due to acquisition noise or environmental changes. </w:t>
      </w:r>
    </w:p>
    <w:p w14:paraId="65848D2F" w14:textId="77777777" w:rsidR="007C052E" w:rsidRPr="00213927" w:rsidRDefault="007C052E" w:rsidP="006D69BF">
      <w:pPr>
        <w:pStyle w:val="PhDNormal"/>
        <w:numPr>
          <w:ilvl w:val="0"/>
          <w:numId w:val="17"/>
        </w:numPr>
        <w:rPr>
          <w:lang w:val="en-US"/>
        </w:rPr>
      </w:pPr>
      <w:r w:rsidRPr="00213927">
        <w:rPr>
          <w:lang w:val="en-US"/>
        </w:rPr>
        <w:t>It must ensure the user’s privacy. (But achieving perfect privacy</w:t>
      </w:r>
      <w:r>
        <w:rPr>
          <w:lang w:val="en-US"/>
        </w:rPr>
        <w:t xml:space="preserve"> </w:t>
      </w:r>
      <w:r w:rsidRPr="00213927">
        <w:rPr>
          <w:lang w:val="en-US"/>
        </w:rPr>
        <w:t>with a biometric is challenging.)</w:t>
      </w:r>
    </w:p>
    <w:p w14:paraId="4261A667" w14:textId="6A7F20AB" w:rsidR="007C052E" w:rsidRPr="009E6FC8" w:rsidRDefault="007C052E" w:rsidP="006D69BF">
      <w:pPr>
        <w:pStyle w:val="PhDNormal"/>
        <w:numPr>
          <w:ilvl w:val="0"/>
          <w:numId w:val="17"/>
        </w:numPr>
        <w:rPr>
          <w:lang w:val="en-US"/>
        </w:rPr>
      </w:pPr>
      <w:r w:rsidRPr="00213927">
        <w:rPr>
          <w:lang w:val="en-US"/>
        </w:rPr>
        <w:t>It must guarantee to prohibit the use of a secured template retrieved by the adversary from one database for comparison in another database for the same user without his consent.</w:t>
      </w:r>
    </w:p>
    <w:p w14:paraId="401F5E1E" w14:textId="0F05A0C1" w:rsidR="0056182B" w:rsidRDefault="0056182B" w:rsidP="0056182B">
      <w:pPr>
        <w:pStyle w:val="PhDNormal"/>
        <w:rPr>
          <w:lang w:val="en-US"/>
        </w:rPr>
      </w:pPr>
      <w:r>
        <w:rPr>
          <w:lang w:val="en-US"/>
        </w:rPr>
        <w:lastRenderedPageBreak/>
        <w:t>Islam et.al in 2008 has defined a more secure system that can be implemented in server-client environment based on the vulnerabilities analysis gathered by them from multiple of literatures</w:t>
      </w:r>
      <w:r w:rsidR="008B6C23">
        <w:rPr>
          <w:lang w:val="en-US"/>
        </w:rPr>
        <w:t xml:space="preserve"> </w:t>
      </w:r>
      <w:sdt>
        <w:sdtPr>
          <w:rPr>
            <w:lang w:val="en-US"/>
          </w:rPr>
          <w:alias w:val="To edit, see citavi.com/edit"/>
          <w:tag w:val="CitaviPlaceholder#b53a422d-c288-4b6c-b701-56a5482033ef"/>
          <w:id w:val="-1189684324"/>
          <w:placeholder>
            <w:docPart w:val="DefaultPlaceholder_-1854013440"/>
          </w:placeholder>
        </w:sdtPr>
        <w:sdtEndPr/>
        <w:sdtContent>
          <w:r w:rsidR="008B6C23">
            <w:rPr>
              <w:lang w:val="en-US"/>
            </w:rPr>
            <w:fldChar w:fldCharType="begin"/>
          </w:r>
          <w:r w:rsidR="00816824">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NDkyMGQ4LWE1NmQtNDczYi04Yjg1LTA4ZTg3Nzg0NThhYSIsIlJhbmdlTGVuZ3RoIjozLCJSZWZlcmVuY2VJZCI6ImVjYzg0MTkzLWI1NWQtNDc4YS1hNmNmLTRhNjJmMWU4NDQ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}</w:instrText>
          </w:r>
          <w:r w:rsidR="008B6C23">
            <w:rPr>
              <w:lang w:val="en-US"/>
            </w:rPr>
            <w:fldChar w:fldCharType="separate"/>
          </w:r>
          <w:r w:rsidR="00046AA5">
            <w:rPr>
              <w:lang w:val="en-US"/>
            </w:rPr>
            <w:t>[9]</w:t>
          </w:r>
          <w:r w:rsidR="008B6C23">
            <w:rPr>
              <w:lang w:val="en-US"/>
            </w:rPr>
            <w:fldChar w:fldCharType="end"/>
          </w:r>
        </w:sdtContent>
      </w:sdt>
      <w:r>
        <w:rPr>
          <w:lang w:val="en-US"/>
        </w:rPr>
        <w:t xml:space="preserve">. The proposed system is described in </w:t>
      </w:r>
      <w:r w:rsidR="0017490F">
        <w:rPr>
          <w:lang w:val="en-US"/>
        </w:rPr>
        <w:fldChar w:fldCharType="begin"/>
      </w:r>
      <w:r w:rsidR="0017490F">
        <w:rPr>
          <w:lang w:val="en-US"/>
        </w:rPr>
        <w:instrText xml:space="preserve"> REF _Ref165582994 \h </w:instrText>
      </w:r>
      <w:r w:rsidR="0017490F">
        <w:rPr>
          <w:lang w:val="en-US"/>
        </w:rPr>
      </w:r>
      <w:r w:rsidR="0017490F">
        <w:rPr>
          <w:lang w:val="en-US"/>
        </w:rPr>
        <w:fldChar w:fldCharType="separate"/>
      </w:r>
      <w:r w:rsidR="00C74B43">
        <w:t xml:space="preserve">Figure </w:t>
      </w:r>
      <w:r w:rsidR="00C74B43">
        <w:rPr>
          <w:noProof/>
        </w:rPr>
        <w:t>2</w:t>
      </w:r>
      <w:r w:rsidR="00C74B43">
        <w:t>.</w:t>
      </w:r>
      <w:r w:rsidR="00C74B43">
        <w:rPr>
          <w:noProof/>
        </w:rPr>
        <w:t>4</w:t>
      </w:r>
      <w:r w:rsidR="0017490F">
        <w:rPr>
          <w:lang w:val="en-US"/>
        </w:rPr>
        <w:fldChar w:fldCharType="end"/>
      </w:r>
      <w:r>
        <w:rPr>
          <w:lang w:val="en-US"/>
        </w:rPr>
        <w:t>.</w:t>
      </w:r>
    </w:p>
    <w:p w14:paraId="0E6A7839" w14:textId="5F8AC9A5" w:rsidR="0056182B" w:rsidRDefault="00B256FA" w:rsidP="001E38A3">
      <w:pPr>
        <w:pStyle w:val="PhDNormal"/>
        <w:rPr>
          <w:lang w:val="en-US"/>
        </w:rPr>
      </w:pPr>
      <w:r>
        <w:rPr>
          <w:lang w:val="en-US"/>
        </w:rPr>
        <w:t xml:space="preserve">Although </w:t>
      </w:r>
      <w:r w:rsidR="001E38A3" w:rsidRPr="001E38A3">
        <w:rPr>
          <w:lang w:val="en-US"/>
        </w:rPr>
        <w:t>the compressed image is transmitted over</w:t>
      </w:r>
      <w:r w:rsidR="001E38A3">
        <w:rPr>
          <w:lang w:val="en-US"/>
        </w:rPr>
        <w:t xml:space="preserve"> </w:t>
      </w:r>
      <w:r w:rsidR="001E38A3" w:rsidRPr="001E38A3">
        <w:rPr>
          <w:lang w:val="en-US"/>
        </w:rPr>
        <w:t>a standard encrypted channel</w:t>
      </w:r>
      <w:r w:rsidR="001E38A3">
        <w:rPr>
          <w:lang w:val="en-US"/>
        </w:rPr>
        <w:t xml:space="preserve">, the image data can easily be decompressed </w:t>
      </w:r>
      <w:r w:rsidR="00624F50">
        <w:rPr>
          <w:lang w:val="en-US"/>
        </w:rPr>
        <w:t xml:space="preserve">if intercepted by the attacker due to </w:t>
      </w:r>
      <w:r w:rsidR="00624F50" w:rsidRPr="00624F50">
        <w:rPr>
          <w:lang w:val="en-US"/>
        </w:rPr>
        <w:t>the open compression standard</w:t>
      </w:r>
      <w:r w:rsidR="00CA4971">
        <w:rPr>
          <w:lang w:val="en-US"/>
        </w:rPr>
        <w:t xml:space="preserve"> </w:t>
      </w:r>
      <w:sdt>
        <w:sdtPr>
          <w:rPr>
            <w:lang w:val="en-US"/>
          </w:rPr>
          <w:alias w:val="To edit, see citavi.com/edit"/>
          <w:tag w:val="CitaviPlaceholder#24197213-f637-4250-95cb-dd728ccb6795"/>
          <w:id w:val="1119571147"/>
          <w:placeholder>
            <w:docPart w:val="DefaultPlaceholder_-1854013440"/>
          </w:placeholder>
        </w:sdtPr>
        <w:sdtEndPr/>
        <w:sdtContent>
          <w:r w:rsidR="00CA4971">
            <w:rPr>
              <w:lang w:val="en-US"/>
            </w:rPr>
            <w:fldChar w:fldCharType="begin"/>
          </w:r>
          <w:r w:rsidR="002A3D11">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IyYjllLTAzNWEtNDY0ZC1hYzZhLTQ3ZGE1YWM0MTQwYi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yNDE5NzIxMy1mNjM3LTQyNTAtOTVjYi1kZDcyOGNjYjY3OTUiLCJUZXh0IjoiWzJdIiwiV0FJVmVyc2lvbiI6IjYuMTguMC4xIn0=}</w:instrText>
          </w:r>
          <w:r w:rsidR="00CA4971">
            <w:rPr>
              <w:lang w:val="en-US"/>
            </w:rPr>
            <w:fldChar w:fldCharType="separate"/>
          </w:r>
          <w:r w:rsidR="00046AA5">
            <w:rPr>
              <w:lang w:val="en-US"/>
            </w:rPr>
            <w:t>[2]</w:t>
          </w:r>
          <w:r w:rsidR="00CA4971">
            <w:rPr>
              <w:lang w:val="en-US"/>
            </w:rPr>
            <w:fldChar w:fldCharType="end"/>
          </w:r>
        </w:sdtContent>
      </w:sdt>
      <w:r w:rsidR="00624F50">
        <w:rPr>
          <w:lang w:val="en-US"/>
        </w:rPr>
        <w:t>.</w:t>
      </w:r>
      <w:r w:rsidR="00D652E5">
        <w:rPr>
          <w:lang w:val="en-US"/>
        </w:rPr>
        <w:t xml:space="preserve"> In the figure provided, the important changes taken by this </w:t>
      </w:r>
      <w:r w:rsidR="00CC6167">
        <w:rPr>
          <w:lang w:val="en-US"/>
        </w:rPr>
        <w:t xml:space="preserve">system </w:t>
      </w:r>
      <w:r w:rsidR="00073546">
        <w:rPr>
          <w:lang w:val="en-US"/>
        </w:rPr>
        <w:t>are</w:t>
      </w:r>
      <w:r w:rsidR="00CC6167">
        <w:rPr>
          <w:lang w:val="en-US"/>
        </w:rPr>
        <w:t xml:space="preserve"> implementing a watermark embedding w</w:t>
      </w:r>
      <w:r w:rsidR="004C0875">
        <w:rPr>
          <w:lang w:val="en-US"/>
        </w:rPr>
        <w:t xml:space="preserve">hich </w:t>
      </w:r>
      <w:r w:rsidR="001D352F">
        <w:rPr>
          <w:lang w:val="en-US"/>
        </w:rPr>
        <w:t>hides</w:t>
      </w:r>
      <w:r w:rsidR="004C0875">
        <w:rPr>
          <w:lang w:val="en-US"/>
        </w:rPr>
        <w:t xml:space="preserve"> </w:t>
      </w:r>
      <w:r w:rsidR="0017490F">
        <w:rPr>
          <w:lang w:val="en-US"/>
        </w:rPr>
        <w:t>specific</w:t>
      </w:r>
      <w:r w:rsidR="004C0875">
        <w:rPr>
          <w:lang w:val="en-US"/>
        </w:rPr>
        <w:t xml:space="preserve"> user-related information inside the fingerprint itself to</w:t>
      </w:r>
      <w:r w:rsidR="00A55FA1">
        <w:rPr>
          <w:lang w:val="en-US"/>
        </w:rPr>
        <w:t xml:space="preserve"> ensure the fingerprint</w:t>
      </w:r>
      <w:r w:rsidR="00073546">
        <w:rPr>
          <w:lang w:val="en-US"/>
        </w:rPr>
        <w:t xml:space="preserve"> is coming from </w:t>
      </w:r>
      <w:r w:rsidR="00192736">
        <w:rPr>
          <w:lang w:val="en-US"/>
        </w:rPr>
        <w:t>a trustable</w:t>
      </w:r>
      <w:r w:rsidR="00073546">
        <w:rPr>
          <w:lang w:val="en-US"/>
        </w:rPr>
        <w:t xml:space="preserve"> source</w:t>
      </w:r>
      <w:r w:rsidR="00D652E5">
        <w:rPr>
          <w:lang w:val="en-US"/>
        </w:rPr>
        <w:t>.</w:t>
      </w:r>
      <w:r w:rsidR="00624F50">
        <w:rPr>
          <w:lang w:val="en-US"/>
        </w:rPr>
        <w:t xml:space="preserve"> </w:t>
      </w:r>
      <w:r w:rsidR="00E83DC6">
        <w:rPr>
          <w:lang w:val="en-US"/>
        </w:rPr>
        <w:t xml:space="preserve">After sending the data to the server, the data </w:t>
      </w:r>
      <w:r w:rsidR="003B3B81">
        <w:rPr>
          <w:lang w:val="en-US"/>
        </w:rPr>
        <w:t xml:space="preserve">is then further encrypted before being stored in the database. </w:t>
      </w:r>
      <w:r w:rsidR="008478D6">
        <w:rPr>
          <w:lang w:val="en-US"/>
        </w:rPr>
        <w:t xml:space="preserve">During authentication process the </w:t>
      </w:r>
      <w:r w:rsidR="00FA4E38">
        <w:rPr>
          <w:lang w:val="en-US"/>
        </w:rPr>
        <w:t>data is then decrypted so that it can match the new fingerprint data.</w:t>
      </w:r>
    </w:p>
    <w:p w14:paraId="292F46E7" w14:textId="77777777" w:rsidR="00282C20" w:rsidRDefault="00282C20" w:rsidP="00282C20">
      <w:pPr>
        <w:pStyle w:val="PhDNormal"/>
        <w:jc w:val="center"/>
        <w:rPr>
          <w:lang w:val="en-US"/>
        </w:rPr>
      </w:pPr>
      <w:r>
        <w:rPr>
          <w:noProof/>
          <w:lang w:val="en-US"/>
        </w:rPr>
        <w:drawing>
          <wp:inline distT="0" distB="0" distL="0" distR="0" wp14:anchorId="7BB62DFA" wp14:editId="75EC67D5">
            <wp:extent cx="4078224" cy="3855720"/>
            <wp:effectExtent l="0" t="0" r="0" b="0"/>
            <wp:docPr id="698097365" name="Picture 4" descr="A diagram of a palm-digital algorithm&#10;&#10;Description automatically generated"/>
            <wp:cNvGraphicFramePr/>
            <a:graphic xmlns:a="http://schemas.openxmlformats.org/drawingml/2006/main">
              <a:graphicData uri="http://schemas.openxmlformats.org/drawingml/2006/picture">
                <pic:pic xmlns:pic="http://schemas.openxmlformats.org/drawingml/2006/picture">
                  <pic:nvPicPr>
                    <pic:cNvPr id="1434710494" name="Picture 4" descr="A diagram of a palm-digital algorith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8224" cy="3855720"/>
                    </a:xfrm>
                    <a:prstGeom prst="rect">
                      <a:avLst/>
                    </a:prstGeom>
                  </pic:spPr>
                </pic:pic>
              </a:graphicData>
            </a:graphic>
          </wp:inline>
        </w:drawing>
      </w:r>
    </w:p>
    <w:p w14:paraId="15BFD760" w14:textId="697B110B" w:rsidR="00282C20" w:rsidRPr="005D296D" w:rsidRDefault="00282C20" w:rsidP="00282C20">
      <w:pPr>
        <w:pStyle w:val="Caption"/>
        <w:rPr>
          <w:lang w:val="en-US"/>
        </w:rPr>
      </w:pPr>
      <w:bookmarkStart w:id="59" w:name="_Ref165582994"/>
      <w:r>
        <w:t xml:space="preserve">Figure </w:t>
      </w:r>
      <w:r w:rsidR="00D0717E">
        <w:fldChar w:fldCharType="begin"/>
      </w:r>
      <w:r w:rsidR="00D0717E">
        <w:instrText xml:space="preserve"> STYLEREF 1 \s </w:instrText>
      </w:r>
      <w:r w:rsidR="00D0717E">
        <w:fldChar w:fldCharType="separate"/>
      </w:r>
      <w:r w:rsidR="00D0717E">
        <w:rPr>
          <w:noProof/>
        </w:rPr>
        <w:t>2</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4</w:t>
      </w:r>
      <w:r w:rsidR="00D0717E">
        <w:fldChar w:fldCharType="end"/>
      </w:r>
      <w:bookmarkEnd w:id="59"/>
      <w:r>
        <w:t xml:space="preserve">: Biometric client-server system scheme </w:t>
      </w:r>
      <w:sdt>
        <w:sdtPr>
          <w:alias w:val="To edit, see citavi.com/edit"/>
          <w:tag w:val="CitaviPlaceholder#0dde1332-38c6-4311-83a4-f30f833ab37a"/>
          <w:id w:val="-1318729953"/>
          <w:placeholder>
            <w:docPart w:val="DFF2D374B9A049ACAAEB29793A48CC76"/>
          </w:placeholder>
        </w:sdtPr>
        <w:sdtEndPr/>
        <w:sdtContent>
          <w:r>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hiNTQ1OGMtNDU3Ny00NzJiLWIyZTQtMWMyNzM1YTZkNDlmIiwiSWQiOiJkM2NkOTA2Yi05ZGY5LTQ2NGMtOTU2OC05NjczYmFiMmQ4NWQiLCJSYW5nZUxlbmd0aCI6MywiUmVmZXJlbmNlSWQiOiJlY2M4NDE5My1iNTVkLTQ3OGEtYTZjZi00YTYyZjFlODQ0M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}</w:instrText>
          </w:r>
          <w:r>
            <w:fldChar w:fldCharType="separate"/>
          </w:r>
          <w:r w:rsidR="00046AA5">
            <w:t>[9]</w:t>
          </w:r>
          <w:r>
            <w:fldChar w:fldCharType="end"/>
          </w:r>
        </w:sdtContent>
      </w:sdt>
    </w:p>
    <w:p w14:paraId="28BE55C9" w14:textId="77777777" w:rsidR="00282C20" w:rsidRDefault="00282C20" w:rsidP="0056182B">
      <w:pPr>
        <w:pStyle w:val="PhDNormal"/>
        <w:rPr>
          <w:lang w:val="en-US"/>
        </w:rPr>
      </w:pPr>
    </w:p>
    <w:p w14:paraId="6F32AD30" w14:textId="1E5EE2C7" w:rsidR="0056182B" w:rsidRDefault="00B6732D" w:rsidP="009139F0">
      <w:pPr>
        <w:pStyle w:val="PhDNormal"/>
        <w:rPr>
          <w:lang w:val="en-GB"/>
        </w:rPr>
      </w:pPr>
      <w:r>
        <w:rPr>
          <w:lang w:val="en-GB"/>
        </w:rPr>
        <w:t xml:space="preserve">The proposed system works </w:t>
      </w:r>
      <w:r w:rsidR="006F06D7">
        <w:rPr>
          <w:lang w:val="en-GB"/>
        </w:rPr>
        <w:t>well</w:t>
      </w:r>
      <w:r w:rsidR="009258E4">
        <w:rPr>
          <w:lang w:val="en-GB"/>
        </w:rPr>
        <w:t xml:space="preserve"> and </w:t>
      </w:r>
      <w:r w:rsidR="00EF5F82">
        <w:rPr>
          <w:lang w:val="en-GB"/>
        </w:rPr>
        <w:t>based on the result provided, shows a dependable system.</w:t>
      </w:r>
      <w:r w:rsidR="002F6595">
        <w:rPr>
          <w:lang w:val="en-GB"/>
        </w:rPr>
        <w:t xml:space="preserve"> </w:t>
      </w:r>
      <w:r w:rsidR="00F8045B">
        <w:rPr>
          <w:lang w:val="en-GB"/>
        </w:rPr>
        <w:t>However,</w:t>
      </w:r>
      <w:r w:rsidR="002F6595">
        <w:rPr>
          <w:lang w:val="en-GB"/>
        </w:rPr>
        <w:t xml:space="preserve"> Ratha et.al </w:t>
      </w:r>
      <w:r w:rsidR="00D3692E">
        <w:rPr>
          <w:lang w:val="en-GB"/>
        </w:rPr>
        <w:t xml:space="preserve">has </w:t>
      </w:r>
      <w:r w:rsidR="002F6595">
        <w:rPr>
          <w:lang w:val="en-GB"/>
        </w:rPr>
        <w:t>provide</w:t>
      </w:r>
      <w:r w:rsidR="00D3692E">
        <w:rPr>
          <w:lang w:val="en-GB"/>
        </w:rPr>
        <w:t>d</w:t>
      </w:r>
      <w:r w:rsidR="002F6595">
        <w:rPr>
          <w:lang w:val="en-GB"/>
        </w:rPr>
        <w:t xml:space="preserve"> a</w:t>
      </w:r>
      <w:r w:rsidR="00F8045B">
        <w:rPr>
          <w:lang w:val="en-GB"/>
        </w:rPr>
        <w:t>dditional method to further enhance the security of the system</w:t>
      </w:r>
      <w:r w:rsidR="001D352F">
        <w:rPr>
          <w:lang w:val="en-GB"/>
        </w:rPr>
        <w:t xml:space="preserve"> </w:t>
      </w:r>
      <w:sdt>
        <w:sdtPr>
          <w:rPr>
            <w:lang w:val="en-GB"/>
          </w:rPr>
          <w:alias w:val="To edit, see citavi.com/edit"/>
          <w:tag w:val="CitaviPlaceholder#4592aa0c-ced9-47f5-b62c-04b587cff553"/>
          <w:id w:val="-646595759"/>
          <w:placeholder>
            <w:docPart w:val="DefaultPlaceholder_-1854013440"/>
          </w:placeholder>
        </w:sdtPr>
        <w:sdtEndPr/>
        <w:sdtContent>
          <w:r w:rsidR="001D352F">
            <w:rPr>
              <w:lang w:val="en-GB"/>
            </w:rPr>
            <w:fldChar w:fldCharType="begin"/>
          </w:r>
          <w:r w:rsidR="00816824">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ZjMyYWMyLWQyMDYtNGUwOS1iYTRkLWQ4MTk3MTQ1MDdkNiIsIlJhbmdlTGVuZ3RoIjo0LCJSZWZlcmVuY2VJZCI6ImY2YjQ2MmVjLTE4ZTEtNDU1ZC05ZmM0LTFhM2VjNGI1NWNi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y9zai40MDMuMDYxNCIsIlVyaVN0cmluZyI6Imh0dHBzOi8vZG9pLm9yZy8xMC4xMTQ3L3NqLjQwMy4wNj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}</w:instrText>
          </w:r>
          <w:r w:rsidR="001D352F">
            <w:rPr>
              <w:lang w:val="en-GB"/>
            </w:rPr>
            <w:fldChar w:fldCharType="separate"/>
          </w:r>
          <w:r w:rsidR="00046AA5">
            <w:rPr>
              <w:lang w:val="en-GB"/>
            </w:rPr>
            <w:t>[10]</w:t>
          </w:r>
          <w:r w:rsidR="001D352F">
            <w:rPr>
              <w:lang w:val="en-GB"/>
            </w:rPr>
            <w:fldChar w:fldCharType="end"/>
          </w:r>
        </w:sdtContent>
      </w:sdt>
      <w:r w:rsidR="00F8045B">
        <w:rPr>
          <w:lang w:val="en-GB"/>
        </w:rPr>
        <w:t xml:space="preserve">. </w:t>
      </w:r>
      <w:r w:rsidR="00036D37">
        <w:rPr>
          <w:lang w:val="en-GB"/>
        </w:rPr>
        <w:t xml:space="preserve">One of the </w:t>
      </w:r>
      <w:r w:rsidR="009139F0">
        <w:rPr>
          <w:lang w:val="en-GB"/>
        </w:rPr>
        <w:t>methods</w:t>
      </w:r>
      <w:r w:rsidR="00036D37">
        <w:rPr>
          <w:lang w:val="en-GB"/>
        </w:rPr>
        <w:t xml:space="preserve"> is to apply a cancellable biometric</w:t>
      </w:r>
      <w:r w:rsidR="009139F0">
        <w:rPr>
          <w:lang w:val="en-GB"/>
        </w:rPr>
        <w:t xml:space="preserve"> to the data. </w:t>
      </w:r>
      <w:r w:rsidR="009139F0" w:rsidRPr="009139F0">
        <w:rPr>
          <w:lang w:val="en-GB"/>
        </w:rPr>
        <w:t>It consists of</w:t>
      </w:r>
      <w:r w:rsidR="009139F0">
        <w:rPr>
          <w:lang w:val="en-GB"/>
        </w:rPr>
        <w:t xml:space="preserve"> </w:t>
      </w:r>
      <w:r w:rsidR="009139F0" w:rsidRPr="009139F0">
        <w:rPr>
          <w:lang w:val="en-GB"/>
        </w:rPr>
        <w:t>an</w:t>
      </w:r>
      <w:r w:rsidR="009139F0">
        <w:rPr>
          <w:lang w:val="en-GB"/>
        </w:rPr>
        <w:t xml:space="preserve"> </w:t>
      </w:r>
      <w:r w:rsidR="009139F0" w:rsidRPr="009139F0">
        <w:rPr>
          <w:lang w:val="en-GB"/>
        </w:rPr>
        <w:t>intentional, repeatable distortion of</w:t>
      </w:r>
      <w:r w:rsidR="009139F0">
        <w:rPr>
          <w:lang w:val="en-GB"/>
        </w:rPr>
        <w:t xml:space="preserve"> </w:t>
      </w:r>
      <w:r w:rsidR="009139F0" w:rsidRPr="009139F0">
        <w:rPr>
          <w:lang w:val="en-GB"/>
        </w:rPr>
        <w:t>a biometric signal based on a chosen transform</w:t>
      </w:r>
      <w:r w:rsidR="009139F0">
        <w:rPr>
          <w:lang w:val="en-GB"/>
        </w:rPr>
        <w:t xml:space="preserve"> before </w:t>
      </w:r>
      <w:r w:rsidR="00E01FB6">
        <w:rPr>
          <w:lang w:val="en-GB"/>
        </w:rPr>
        <w:t>submitting it into the database</w:t>
      </w:r>
      <w:r w:rsidR="009139F0" w:rsidRPr="009139F0">
        <w:rPr>
          <w:lang w:val="en-GB"/>
        </w:rPr>
        <w:t>.</w:t>
      </w:r>
      <w:r w:rsidR="004F20D0">
        <w:rPr>
          <w:lang w:val="en-GB"/>
        </w:rPr>
        <w:t xml:space="preserve"> Therefore, </w:t>
      </w:r>
      <w:r w:rsidR="004F20D0">
        <w:rPr>
          <w:lang w:val="en-GB"/>
        </w:rPr>
        <w:lastRenderedPageBreak/>
        <w:t xml:space="preserve">if the fingerprint template is compromised, </w:t>
      </w:r>
      <w:r w:rsidR="00877D9C">
        <w:rPr>
          <w:lang w:val="en-GB"/>
        </w:rPr>
        <w:t xml:space="preserve">the original fingerprint </w:t>
      </w:r>
      <w:r w:rsidR="007927C5">
        <w:rPr>
          <w:lang w:val="en-GB"/>
        </w:rPr>
        <w:t>will not be stolen and the server administrator can always change the transform algorithm</w:t>
      </w:r>
      <w:r w:rsidR="001D352F">
        <w:rPr>
          <w:lang w:val="en-GB"/>
        </w:rPr>
        <w:t xml:space="preserve"> </w:t>
      </w:r>
      <w:sdt>
        <w:sdtPr>
          <w:rPr>
            <w:lang w:val="en-GB"/>
          </w:rPr>
          <w:alias w:val="To edit, see citavi.com/edit"/>
          <w:tag w:val="CitaviPlaceholder#38678c05-c8c9-4ec0-9af7-0b94682ac06a"/>
          <w:id w:val="916438598"/>
          <w:placeholder>
            <w:docPart w:val="DefaultPlaceholder_-1854013440"/>
          </w:placeholder>
        </w:sdtPr>
        <w:sdtEndPr/>
        <w:sdtContent>
          <w:r w:rsidR="001D352F">
            <w:rPr>
              <w:lang w:val="en-GB"/>
            </w:rPr>
            <w:fldChar w:fldCharType="begin"/>
          </w:r>
          <w:r w:rsidR="00816824">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zM0NjU0LWJmZjYtNDhkNy04MjE4LTJlNzUyOWVlNDdlMiIsIlJhbmdlTGVuZ3RoIjo0LCJSZWZlcmVuY2VJZCI6ImY2YjQ2MmVjLTE4ZTEtNDU1ZC05ZmM0LTFhM2VjNGI1NWNi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y9zai40MDMuMDYxNCIsIlVyaVN0cmluZyI6Imh0dHBzOi8vZG9pLm9yZy8xMC4xMTQ3L3NqLjQwMy4wNj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}</w:instrText>
          </w:r>
          <w:r w:rsidR="001D352F">
            <w:rPr>
              <w:lang w:val="en-GB"/>
            </w:rPr>
            <w:fldChar w:fldCharType="separate"/>
          </w:r>
          <w:r w:rsidR="00046AA5">
            <w:rPr>
              <w:lang w:val="en-GB"/>
            </w:rPr>
            <w:t>[10]</w:t>
          </w:r>
          <w:r w:rsidR="001D352F">
            <w:rPr>
              <w:lang w:val="en-GB"/>
            </w:rPr>
            <w:fldChar w:fldCharType="end"/>
          </w:r>
        </w:sdtContent>
      </w:sdt>
      <w:r w:rsidR="007927C5">
        <w:rPr>
          <w:lang w:val="en-GB"/>
        </w:rPr>
        <w:t>.</w:t>
      </w:r>
    </w:p>
    <w:p w14:paraId="43116677" w14:textId="58A2FB27" w:rsidR="002F33D5" w:rsidRDefault="002A773A" w:rsidP="002A773A">
      <w:pPr>
        <w:pStyle w:val="Heading2"/>
        <w:rPr>
          <w:lang w:val="en-GB"/>
        </w:rPr>
      </w:pPr>
      <w:bookmarkStart w:id="60" w:name="_Toc167650567"/>
      <w:r>
        <w:rPr>
          <w:lang w:val="en-GB"/>
        </w:rPr>
        <w:t>F</w:t>
      </w:r>
      <w:bookmarkStart w:id="61" w:name="_CTVC001506aa552e49e4f95af9d4f10561183e7"/>
      <w:r>
        <w:rPr>
          <w:lang w:val="en-GB"/>
        </w:rPr>
        <w:t>ingerprint Authentication</w:t>
      </w:r>
      <w:bookmarkEnd w:id="60"/>
      <w:bookmarkEnd w:id="61"/>
    </w:p>
    <w:p w14:paraId="0BCC86A2" w14:textId="30CB695F" w:rsidR="002A773A" w:rsidRDefault="007F5286" w:rsidP="002A773A">
      <w:pPr>
        <w:pStyle w:val="PhDNormal"/>
        <w:rPr>
          <w:lang w:val="en-GB"/>
        </w:rPr>
      </w:pPr>
      <w:r>
        <w:rPr>
          <w:lang w:val="en-GB"/>
        </w:rPr>
        <w:t>In the chapter before</w:t>
      </w:r>
      <w:r w:rsidR="00AA66E8">
        <w:rPr>
          <w:lang w:val="en-GB"/>
        </w:rPr>
        <w:t xml:space="preserve">, I have explained the general structure of the fingerprint authentication system. </w:t>
      </w:r>
      <w:r w:rsidR="007F7812">
        <w:rPr>
          <w:lang w:val="en-GB"/>
        </w:rPr>
        <w:t xml:space="preserve">As we can see from </w:t>
      </w:r>
      <w:r w:rsidR="007F7812">
        <w:rPr>
          <w:lang w:val="en-GB"/>
        </w:rPr>
        <w:fldChar w:fldCharType="begin"/>
      </w:r>
      <w:r w:rsidR="007F7812">
        <w:rPr>
          <w:lang w:val="en-GB"/>
        </w:rPr>
        <w:instrText xml:space="preserve"> REF _Ref165557093 \h </w:instrText>
      </w:r>
      <w:r w:rsidR="007F7812">
        <w:rPr>
          <w:lang w:val="en-GB"/>
        </w:rPr>
      </w:r>
      <w:r w:rsidR="007F7812">
        <w:rPr>
          <w:lang w:val="en-GB"/>
        </w:rPr>
        <w:fldChar w:fldCharType="separate"/>
      </w:r>
      <w:r w:rsidR="00C74B43">
        <w:t xml:space="preserve">Figure </w:t>
      </w:r>
      <w:r w:rsidR="00C74B43">
        <w:rPr>
          <w:noProof/>
        </w:rPr>
        <w:t>2</w:t>
      </w:r>
      <w:r w:rsidR="00C74B43">
        <w:t>.</w:t>
      </w:r>
      <w:r w:rsidR="00C74B43">
        <w:rPr>
          <w:noProof/>
        </w:rPr>
        <w:t>2</w:t>
      </w:r>
      <w:r w:rsidR="007F7812">
        <w:rPr>
          <w:lang w:val="en-GB"/>
        </w:rPr>
        <w:fldChar w:fldCharType="end"/>
      </w:r>
      <w:r w:rsidR="007F7812">
        <w:rPr>
          <w:lang w:val="en-GB"/>
        </w:rPr>
        <w:t xml:space="preserve"> the system </w:t>
      </w:r>
      <w:r w:rsidR="00425382">
        <w:rPr>
          <w:lang w:val="en-GB"/>
        </w:rPr>
        <w:t xml:space="preserve">built of several process which complete the recognition of </w:t>
      </w:r>
      <w:r w:rsidR="005D5BDF">
        <w:rPr>
          <w:lang w:val="en-GB"/>
        </w:rPr>
        <w:t xml:space="preserve">a biometric information. </w:t>
      </w:r>
      <w:r w:rsidR="00B53443">
        <w:rPr>
          <w:lang w:val="en-GB"/>
        </w:rPr>
        <w:t>In following subsection, we are going to dive in more into</w:t>
      </w:r>
      <w:r w:rsidR="00587C9C">
        <w:rPr>
          <w:lang w:val="en-GB"/>
        </w:rPr>
        <w:t xml:space="preserve"> what each of this process specifically do and different </w:t>
      </w:r>
      <w:r w:rsidR="005A44A4">
        <w:rPr>
          <w:lang w:val="en-GB"/>
        </w:rPr>
        <w:t>algorithms used in each of the process. That way we can evaluate more which one suit</w:t>
      </w:r>
      <w:r w:rsidR="00D701B4">
        <w:rPr>
          <w:lang w:val="en-GB"/>
        </w:rPr>
        <w:t>s the best for our own biometric system implementation.</w:t>
      </w:r>
    </w:p>
    <w:p w14:paraId="0ECEB8B5" w14:textId="10A849B7" w:rsidR="00D701B4" w:rsidRDefault="00D701B4" w:rsidP="00D701B4">
      <w:pPr>
        <w:pStyle w:val="Heading3"/>
        <w:rPr>
          <w:lang w:val="en-GB"/>
        </w:rPr>
      </w:pPr>
      <w:bookmarkStart w:id="62" w:name="_Toc167650568"/>
      <w:r>
        <w:rPr>
          <w:lang w:val="en-GB"/>
        </w:rPr>
        <w:t>I</w:t>
      </w:r>
      <w:bookmarkStart w:id="63" w:name="_CTVC001efaace26586f413eb839be5b88368c59"/>
      <w:r>
        <w:rPr>
          <w:lang w:val="en-GB"/>
        </w:rPr>
        <w:t>mage Enhancement</w:t>
      </w:r>
      <w:bookmarkEnd w:id="62"/>
      <w:bookmarkEnd w:id="63"/>
    </w:p>
    <w:p w14:paraId="01199D48" w14:textId="583F36C0" w:rsidR="000D5CAB" w:rsidRDefault="00A65432" w:rsidP="00AF063B">
      <w:pPr>
        <w:pStyle w:val="PhDNormal"/>
        <w:rPr>
          <w:lang w:val="en-GB"/>
        </w:rPr>
      </w:pPr>
      <w:r>
        <w:rPr>
          <w:lang w:val="en-GB"/>
        </w:rPr>
        <w:t xml:space="preserve">The performance of </w:t>
      </w:r>
      <w:r w:rsidR="00982D29">
        <w:rPr>
          <w:lang w:val="en-GB"/>
        </w:rPr>
        <w:t>following features extraction and template matching</w:t>
      </w:r>
      <w:r w:rsidR="001F4329">
        <w:rPr>
          <w:lang w:val="en-GB"/>
        </w:rPr>
        <w:t xml:space="preserve"> is heavily dependent on the quality of biometric data image</w:t>
      </w:r>
      <w:r w:rsidR="00F207E3">
        <w:rPr>
          <w:lang w:val="en-GB"/>
        </w:rPr>
        <w:t xml:space="preserve"> </w:t>
      </w:r>
      <w:sdt>
        <w:sdtPr>
          <w:rPr>
            <w:lang w:val="en-GB"/>
          </w:rPr>
          <w:alias w:val="To edit, see citavi.com/edit"/>
          <w:tag w:val="CitaviPlaceholder#20dd365b-25b3-4289-a644-1192107e7cc3"/>
          <w:id w:val="-1659997706"/>
          <w:placeholder>
            <w:docPart w:val="DefaultPlaceholder_-1854013440"/>
          </w:placeholder>
        </w:sdtPr>
        <w:sdtEndPr/>
        <w:sdtContent>
          <w:r w:rsidR="00F207E3">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mY0YWUyLWRkMzQtNGMwOC1hZmFhLTg3ZDJiNTJjNzVjNS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yMGRkMzY1Yi0yNWIzLTQyODktYTY0NC0xMTkyMTA3ZTdjYzMiLCJUZXh0IjoiWzJdIiwiV0FJVmVyc2lvbiI6IjYuMTguMC4xIn0=}</w:instrText>
          </w:r>
          <w:r w:rsidR="00F207E3">
            <w:rPr>
              <w:lang w:val="en-GB"/>
            </w:rPr>
            <w:fldChar w:fldCharType="separate"/>
          </w:r>
          <w:r w:rsidR="00046AA5">
            <w:rPr>
              <w:lang w:val="en-GB"/>
            </w:rPr>
            <w:t>[2]</w:t>
          </w:r>
          <w:r w:rsidR="00F207E3">
            <w:rPr>
              <w:lang w:val="en-GB"/>
            </w:rPr>
            <w:fldChar w:fldCharType="end"/>
          </w:r>
        </w:sdtContent>
      </w:sdt>
      <w:r w:rsidR="001F4329">
        <w:rPr>
          <w:lang w:val="en-GB"/>
        </w:rPr>
        <w:t>. When usi</w:t>
      </w:r>
      <w:r w:rsidR="00F207E3">
        <w:rPr>
          <w:lang w:val="en-GB"/>
        </w:rPr>
        <w:t xml:space="preserve">ng a cheaper fingerprint which usually result </w:t>
      </w:r>
      <w:r w:rsidR="004201AB">
        <w:rPr>
          <w:lang w:val="en-GB"/>
        </w:rPr>
        <w:t xml:space="preserve">in low-quality image, it is essential that </w:t>
      </w:r>
      <w:r w:rsidR="00084D82">
        <w:rPr>
          <w:lang w:val="en-GB"/>
        </w:rPr>
        <w:t xml:space="preserve">the system has its own custom image enhancement </w:t>
      </w:r>
      <w:r w:rsidR="00A70E9F">
        <w:rPr>
          <w:lang w:val="en-GB"/>
        </w:rPr>
        <w:t>algorithm to provide more precise result</w:t>
      </w:r>
      <w:r w:rsidR="00AD49C7">
        <w:rPr>
          <w:lang w:val="en-GB"/>
        </w:rPr>
        <w:t xml:space="preserve"> thus increase the system trustworthiness</w:t>
      </w:r>
      <w:r w:rsidR="00A70E9F">
        <w:rPr>
          <w:lang w:val="en-GB"/>
        </w:rPr>
        <w:t>.</w:t>
      </w:r>
      <w:r w:rsidR="00AD49C7">
        <w:rPr>
          <w:lang w:val="en-GB"/>
        </w:rPr>
        <w:t xml:space="preserve"> </w:t>
      </w:r>
      <w:r w:rsidR="00E1690D">
        <w:rPr>
          <w:lang w:val="en-GB"/>
        </w:rPr>
        <w:t>Even with a good sensor, due to environment</w:t>
      </w:r>
      <w:r w:rsidR="009C24D8">
        <w:rPr>
          <w:lang w:val="en-GB"/>
        </w:rPr>
        <w:t xml:space="preserve"> and skin condition such as sweat, </w:t>
      </w:r>
      <w:r w:rsidR="00EF5330">
        <w:rPr>
          <w:lang w:val="en-GB"/>
        </w:rPr>
        <w:t xml:space="preserve">dry cut, </w:t>
      </w:r>
      <w:r w:rsidR="00EF5330" w:rsidRPr="00EF5330">
        <w:rPr>
          <w:lang w:val="en-GB"/>
        </w:rPr>
        <w:t>sensor noise, finger pressure, and inherently low-quality fingertips</w:t>
      </w:r>
      <w:r w:rsidR="00EF5330">
        <w:rPr>
          <w:lang w:val="en-GB"/>
        </w:rPr>
        <w:t xml:space="preserve"> among elderly, </w:t>
      </w:r>
      <w:r w:rsidR="00471AAC">
        <w:rPr>
          <w:lang w:val="en-GB"/>
        </w:rPr>
        <w:t xml:space="preserve">10% of fingerprint image require enhancement </w:t>
      </w:r>
      <w:sdt>
        <w:sdtPr>
          <w:rPr>
            <w:lang w:val="en-GB"/>
          </w:rPr>
          <w:alias w:val="To edit, see citavi.com/edit"/>
          <w:tag w:val="CitaviPlaceholder#2c286ca2-b244-4b45-8d1e-65b0df7335af"/>
          <w:id w:val="733736252"/>
          <w:placeholder>
            <w:docPart w:val="DefaultPlaceholder_-1854013440"/>
          </w:placeholder>
        </w:sdtPr>
        <w:sdtEndPr/>
        <w:sdtContent>
          <w:r w:rsidR="00471AAC">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YjIyMmIwLTNmOGQtNDlmMy1iMjFhLTNlNTRiY2JmZWQ2Zi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yYzI4NmNhMi1iMjQ0LTRiNDUtOGQxZS02NWIwZGY3MzM1YWYiLCJUZXh0IjoiWzJdIiwiV0FJVmVyc2lvbiI6IjYuMTguMC4xIn0=}</w:instrText>
          </w:r>
          <w:r w:rsidR="00471AAC">
            <w:rPr>
              <w:lang w:val="en-GB"/>
            </w:rPr>
            <w:fldChar w:fldCharType="separate"/>
          </w:r>
          <w:r w:rsidR="00046AA5">
            <w:rPr>
              <w:lang w:val="en-GB"/>
            </w:rPr>
            <w:t>[2]</w:t>
          </w:r>
          <w:r w:rsidR="00471AAC">
            <w:rPr>
              <w:lang w:val="en-GB"/>
            </w:rPr>
            <w:fldChar w:fldCharType="end"/>
          </w:r>
        </w:sdtContent>
      </w:sdt>
      <w:r w:rsidR="00471AAC">
        <w:rPr>
          <w:lang w:val="en-GB"/>
        </w:rPr>
        <w:t>.</w:t>
      </w:r>
      <w:r w:rsidR="00AD49C7">
        <w:rPr>
          <w:lang w:val="en-GB"/>
        </w:rPr>
        <w:t xml:space="preserve"> </w:t>
      </w:r>
      <w:r w:rsidR="00E4329A">
        <w:rPr>
          <w:lang w:val="en-GB"/>
        </w:rPr>
        <w:t xml:space="preserve">One of the </w:t>
      </w:r>
      <w:r w:rsidR="0023141F">
        <w:rPr>
          <w:lang w:val="en-GB"/>
        </w:rPr>
        <w:t xml:space="preserve">highly cited papers for the algorithm is the one proposed Hong et. al </w:t>
      </w:r>
      <w:sdt>
        <w:sdtPr>
          <w:rPr>
            <w:lang w:val="en-GB"/>
          </w:rPr>
          <w:alias w:val="To edit, see citavi.com/edit"/>
          <w:tag w:val="CitaviPlaceholder#36d84a6e-7366-4fea-bc6e-464788977cb7"/>
          <w:id w:val="1901243046"/>
          <w:placeholder>
            <w:docPart w:val="DefaultPlaceholder_-1854013440"/>
          </w:placeholder>
        </w:sdtPr>
        <w:sdtEndPr/>
        <w:sdtContent>
          <w:r w:rsidR="0023141F">
            <w:rPr>
              <w:lang w:val="en-GB"/>
            </w:rPr>
            <w:fldChar w:fldCharType="begin"/>
          </w:r>
          <w:r w:rsidR="00816824">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2FlOTJmLTQzN2MtNDcyYy1iYjkwLWQyMzY4NTk0M2Q2YSIsIlJhbmdlTGVuZ3RoIjo0LCJSZWZlcmVuY2VJZCI6ImY4M2E3YTRlLTMwMjQtNDIxZS04ODM0LWM5ZDQwY2QyNjQz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zM0LjcwOTU2NSIsIlVyaVN0cmluZyI6Imh0dHBzOi8vZG9pLm9yZy8xMC4xMTA5LzM0LjcwOTU2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zNmQ4NGE2ZS03MzY2LTRmZWEtYmM2ZS00NjQ3ODg5NzdjYjciLCJUZXh0IjoiWzExXSIsIldBSVZlcnNpb24iOiI2LjE4LjAuMSJ9}</w:instrText>
          </w:r>
          <w:r w:rsidR="0023141F">
            <w:rPr>
              <w:lang w:val="en-GB"/>
            </w:rPr>
            <w:fldChar w:fldCharType="separate"/>
          </w:r>
          <w:r w:rsidR="00046AA5">
            <w:rPr>
              <w:lang w:val="en-GB"/>
            </w:rPr>
            <w:t>[11]</w:t>
          </w:r>
          <w:r w:rsidR="0023141F">
            <w:rPr>
              <w:lang w:val="en-GB"/>
            </w:rPr>
            <w:fldChar w:fldCharType="end"/>
          </w:r>
        </w:sdtContent>
      </w:sdt>
      <w:r w:rsidR="0023141F">
        <w:rPr>
          <w:lang w:val="en-GB"/>
        </w:rPr>
        <w:t>.</w:t>
      </w:r>
      <w:r w:rsidR="00AF063B">
        <w:rPr>
          <w:lang w:val="en-GB"/>
        </w:rPr>
        <w:t xml:space="preserve"> </w:t>
      </w:r>
      <w:r w:rsidR="00FA743F">
        <w:rPr>
          <w:lang w:val="en-GB"/>
        </w:rPr>
        <w:t>Th</w:t>
      </w:r>
      <w:r w:rsidR="00A653CC">
        <w:rPr>
          <w:lang w:val="en-GB"/>
        </w:rPr>
        <w:t>e process included in this method is firstly by enhancing the image pixel-wise</w:t>
      </w:r>
      <w:r w:rsidR="00925B91">
        <w:rPr>
          <w:lang w:val="en-GB"/>
        </w:rPr>
        <w:t xml:space="preserve"> by comparing it to the average pixel black intensity</w:t>
      </w:r>
      <w:r w:rsidR="00A653CC">
        <w:rPr>
          <w:lang w:val="en-GB"/>
        </w:rPr>
        <w:t>.</w:t>
      </w:r>
      <w:r w:rsidR="00200B9A">
        <w:rPr>
          <w:lang w:val="en-GB"/>
        </w:rPr>
        <w:t xml:space="preserve"> Then for contextual-filtering</w:t>
      </w:r>
      <w:r w:rsidR="00070CB2">
        <w:rPr>
          <w:lang w:val="en-GB"/>
        </w:rPr>
        <w:t xml:space="preserve"> with</w:t>
      </w:r>
      <w:r w:rsidR="00411D4E">
        <w:rPr>
          <w:lang w:val="en-GB"/>
        </w:rPr>
        <w:t xml:space="preserve"> a Gabor filters is used which</w:t>
      </w:r>
      <w:r w:rsidR="00A40C7B">
        <w:rPr>
          <w:lang w:val="en-GB"/>
        </w:rPr>
        <w:t xml:space="preserve"> is still proven effective till today </w:t>
      </w:r>
      <w:sdt>
        <w:sdtPr>
          <w:rPr>
            <w:lang w:val="en-GB"/>
          </w:rPr>
          <w:alias w:val="To edit, see citavi.com/edit"/>
          <w:tag w:val="CitaviPlaceholder#c2913544-ae26-44aa-81a5-ac7f91e9bb36"/>
          <w:id w:val="336669104"/>
          <w:placeholder>
            <w:docPart w:val="DefaultPlaceholder_-1854013440"/>
          </w:placeholder>
        </w:sdtPr>
        <w:sdtEndPr/>
        <w:sdtContent>
          <w:r w:rsidR="00A40C7B">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g1YTE4LTY1MzYtNGZlNy05MmM1LTJlNjQxODA2YmQ0NS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jMjkxMzU0NC1hZTI2LTQ0YWEtODFhNS1hYzdmOTFlOWJiMzYiLCJUZXh0IjoiWzJdIiwiV0FJVmVyc2lvbiI6IjYuMTguMC4xIn0=}</w:instrText>
          </w:r>
          <w:r w:rsidR="00A40C7B">
            <w:rPr>
              <w:lang w:val="en-GB"/>
            </w:rPr>
            <w:fldChar w:fldCharType="separate"/>
          </w:r>
          <w:r w:rsidR="00046AA5">
            <w:rPr>
              <w:lang w:val="en-GB"/>
            </w:rPr>
            <w:t>[2]</w:t>
          </w:r>
          <w:r w:rsidR="00A40C7B">
            <w:rPr>
              <w:lang w:val="en-GB"/>
            </w:rPr>
            <w:fldChar w:fldCharType="end"/>
          </w:r>
        </w:sdtContent>
      </w:sdt>
      <w:r w:rsidR="00411D4E">
        <w:rPr>
          <w:lang w:val="en-GB"/>
        </w:rPr>
        <w:t>.</w:t>
      </w:r>
      <w:r w:rsidR="00974D74">
        <w:rPr>
          <w:lang w:val="en-GB"/>
        </w:rPr>
        <w:t xml:space="preserve"> After that, a thinning process</w:t>
      </w:r>
      <w:r w:rsidR="0051076F">
        <w:rPr>
          <w:lang w:val="en-GB"/>
        </w:rPr>
        <w:t xml:space="preserve"> or called Binarization</w:t>
      </w:r>
      <w:r w:rsidR="00A653CC">
        <w:rPr>
          <w:lang w:val="en-GB"/>
        </w:rPr>
        <w:t xml:space="preserve"> </w:t>
      </w:r>
      <w:r w:rsidR="00974D74">
        <w:rPr>
          <w:lang w:val="en-GB"/>
        </w:rPr>
        <w:t>where fingerprint ridge</w:t>
      </w:r>
      <w:r w:rsidR="00B4250E">
        <w:rPr>
          <w:lang w:val="en-GB"/>
        </w:rPr>
        <w:t xml:space="preserve"> or “black line” on the fingerprint is thinned </w:t>
      </w:r>
      <w:r w:rsidR="00D7050A">
        <w:rPr>
          <w:lang w:val="en-GB"/>
        </w:rPr>
        <w:t xml:space="preserve">so </w:t>
      </w:r>
      <w:r w:rsidR="00B4250E">
        <w:rPr>
          <w:lang w:val="en-GB"/>
        </w:rPr>
        <w:t xml:space="preserve">that it </w:t>
      </w:r>
      <w:r w:rsidR="00D7050A">
        <w:rPr>
          <w:lang w:val="en-GB"/>
        </w:rPr>
        <w:t>uses just one pixel.</w:t>
      </w:r>
      <w:r w:rsidR="000827DC">
        <w:rPr>
          <w:lang w:val="en-GB"/>
        </w:rPr>
        <w:t xml:space="preserve"> This allow the </w:t>
      </w:r>
      <w:r w:rsidR="00D35B5A">
        <w:rPr>
          <w:lang w:val="en-GB"/>
        </w:rPr>
        <w:t>minutiae detail can be extracted more efficiently later in the process.</w:t>
      </w:r>
      <w:r w:rsidR="00D7050A">
        <w:rPr>
          <w:lang w:val="en-GB"/>
        </w:rPr>
        <w:t xml:space="preserve"> </w:t>
      </w:r>
      <w:r w:rsidR="00AF063B">
        <w:rPr>
          <w:lang w:val="en-GB"/>
        </w:rPr>
        <w:t>In this paper, the implementation of</w:t>
      </w:r>
      <w:r w:rsidR="005A2653">
        <w:rPr>
          <w:lang w:val="en-GB"/>
        </w:rPr>
        <w:t xml:space="preserve"> this pixel-wise enhancement</w:t>
      </w:r>
      <w:r w:rsidR="00FB50E0">
        <w:rPr>
          <w:lang w:val="en-GB"/>
        </w:rPr>
        <w:t xml:space="preserve"> method </w:t>
      </w:r>
      <w:r w:rsidR="005A2653">
        <w:rPr>
          <w:lang w:val="en-GB"/>
        </w:rPr>
        <w:t xml:space="preserve">by Hong et.al </w:t>
      </w:r>
      <w:r w:rsidR="00FB50E0">
        <w:rPr>
          <w:lang w:val="en-GB"/>
        </w:rPr>
        <w:t>is explained more thoroughly in Chapter 3</w:t>
      </w:r>
      <w:r w:rsidR="009101E3">
        <w:rPr>
          <w:lang w:val="en-GB"/>
        </w:rPr>
        <w:t>.</w:t>
      </w:r>
    </w:p>
    <w:p w14:paraId="71E0F3D6" w14:textId="0599ECE4" w:rsidR="003D073E" w:rsidRDefault="00201442" w:rsidP="00201442">
      <w:pPr>
        <w:pStyle w:val="Heading3"/>
        <w:rPr>
          <w:lang w:val="en-GB"/>
        </w:rPr>
      </w:pPr>
      <w:bookmarkStart w:id="64" w:name="_Toc167650569"/>
      <w:r>
        <w:rPr>
          <w:lang w:val="en-GB"/>
        </w:rPr>
        <w:t>F</w:t>
      </w:r>
      <w:bookmarkStart w:id="65" w:name="_CTVC001e3b4b2adc4c64c0789e82dcfd1c177aa"/>
      <w:r>
        <w:rPr>
          <w:lang w:val="en-GB"/>
        </w:rPr>
        <w:t>eatures Extraction</w:t>
      </w:r>
      <w:bookmarkEnd w:id="64"/>
      <w:bookmarkEnd w:id="65"/>
    </w:p>
    <w:p w14:paraId="65269080" w14:textId="03CBDE66" w:rsidR="00201442" w:rsidRDefault="008C1080" w:rsidP="00201442">
      <w:pPr>
        <w:pStyle w:val="PhDNormal"/>
        <w:rPr>
          <w:lang w:val="en-GB"/>
        </w:rPr>
      </w:pPr>
      <w:r>
        <w:rPr>
          <w:lang w:val="en-GB"/>
        </w:rPr>
        <w:t xml:space="preserve">It is not </w:t>
      </w:r>
      <w:r w:rsidR="00B50A25">
        <w:rPr>
          <w:lang w:val="en-GB"/>
        </w:rPr>
        <w:t xml:space="preserve">safe and </w:t>
      </w:r>
      <w:r>
        <w:rPr>
          <w:lang w:val="en-GB"/>
        </w:rPr>
        <w:t xml:space="preserve">practical to use image-based representation when storing the data inside the database due to its </w:t>
      </w:r>
      <w:r w:rsidR="00B50A25">
        <w:rPr>
          <w:lang w:val="en-GB"/>
        </w:rPr>
        <w:t>s</w:t>
      </w:r>
      <w:r>
        <w:rPr>
          <w:lang w:val="en-GB"/>
        </w:rPr>
        <w:t>ensitivity</w:t>
      </w:r>
      <w:r w:rsidR="00B50A25">
        <w:rPr>
          <w:lang w:val="en-GB"/>
        </w:rPr>
        <w:t xml:space="preserve"> and size. </w:t>
      </w:r>
      <w:r w:rsidR="00677151">
        <w:rPr>
          <w:lang w:val="en-GB"/>
        </w:rPr>
        <w:t xml:space="preserve">Two </w:t>
      </w:r>
      <w:r w:rsidR="00A6755D">
        <w:rPr>
          <w:lang w:val="en-GB"/>
        </w:rPr>
        <w:t>alternatives</w:t>
      </w:r>
      <w:r w:rsidR="00677151">
        <w:rPr>
          <w:lang w:val="en-GB"/>
        </w:rPr>
        <w:t xml:space="preserve"> as more efficient mean</w:t>
      </w:r>
      <w:r w:rsidR="004E0EBE">
        <w:rPr>
          <w:lang w:val="en-GB"/>
        </w:rPr>
        <w:t>s of representations are by storing the data as</w:t>
      </w:r>
      <w:r w:rsidR="00E24AFF">
        <w:rPr>
          <w:lang w:val="en-GB"/>
        </w:rPr>
        <w:t xml:space="preserve"> feature vector and minutiae templates</w:t>
      </w:r>
      <w:r w:rsidR="00A6755D">
        <w:rPr>
          <w:lang w:val="en-GB"/>
        </w:rPr>
        <w:t>.</w:t>
      </w:r>
      <w:r w:rsidR="00E24AFF">
        <w:rPr>
          <w:lang w:val="en-GB"/>
        </w:rPr>
        <w:t xml:space="preserve"> </w:t>
      </w:r>
      <w:r w:rsidR="00C02B5C">
        <w:rPr>
          <w:lang w:val="en-GB"/>
        </w:rPr>
        <w:t xml:space="preserve">The use of feature vectors is less common than minutiae templates but due to </w:t>
      </w:r>
      <w:r w:rsidR="00F8646C">
        <w:rPr>
          <w:lang w:val="en-GB"/>
        </w:rPr>
        <w:t>the introduction of new technologies such as SURF and ORB</w:t>
      </w:r>
      <w:r w:rsidR="00B0223E">
        <w:rPr>
          <w:lang w:val="en-GB"/>
        </w:rPr>
        <w:t>, it has proven to ha</w:t>
      </w:r>
      <w:r w:rsidR="00C15869">
        <w:rPr>
          <w:lang w:val="en-GB"/>
        </w:rPr>
        <w:t>ve</w:t>
      </w:r>
      <w:r w:rsidR="00B0223E">
        <w:rPr>
          <w:lang w:val="en-GB"/>
        </w:rPr>
        <w:t xml:space="preserve"> it place i</w:t>
      </w:r>
      <w:r w:rsidR="008E6806">
        <w:rPr>
          <w:lang w:val="en-GB"/>
        </w:rPr>
        <w:t>n</w:t>
      </w:r>
      <w:r w:rsidR="00B0223E">
        <w:rPr>
          <w:lang w:val="en-GB"/>
        </w:rPr>
        <w:t xml:space="preserve"> biometrics.</w:t>
      </w:r>
      <w:r w:rsidR="008E6806">
        <w:rPr>
          <w:lang w:val="en-GB"/>
        </w:rPr>
        <w:t xml:space="preserve"> The </w:t>
      </w:r>
      <w:r w:rsidR="009479C7">
        <w:rPr>
          <w:lang w:val="en-GB"/>
        </w:rPr>
        <w:t xml:space="preserve">works by Bakheet </w:t>
      </w:r>
      <w:r w:rsidR="0057235A">
        <w:rPr>
          <w:lang w:val="en-GB"/>
        </w:rPr>
        <w:t>using SIFT technolo</w:t>
      </w:r>
      <w:r w:rsidR="001F7799">
        <w:rPr>
          <w:lang w:val="en-GB"/>
        </w:rPr>
        <w:t xml:space="preserve">gy </w:t>
      </w:r>
      <w:r w:rsidR="009479C7">
        <w:rPr>
          <w:lang w:val="en-GB"/>
        </w:rPr>
        <w:t xml:space="preserve">has </w:t>
      </w:r>
      <w:r w:rsidR="00B44E65">
        <w:rPr>
          <w:lang w:val="en-GB"/>
        </w:rPr>
        <w:t xml:space="preserve">displayed to </w:t>
      </w:r>
      <w:r w:rsidR="00B44E65">
        <w:rPr>
          <w:lang w:val="en-GB"/>
        </w:rPr>
        <w:lastRenderedPageBreak/>
        <w:t>obtain</w:t>
      </w:r>
      <w:r w:rsidR="006E08C5">
        <w:rPr>
          <w:lang w:val="en-GB"/>
        </w:rPr>
        <w:t xml:space="preserve"> a </w:t>
      </w:r>
      <w:r w:rsidR="00CB4C19">
        <w:rPr>
          <w:lang w:val="en-GB"/>
        </w:rPr>
        <w:t>recognition</w:t>
      </w:r>
      <w:r w:rsidR="006E08C5">
        <w:rPr>
          <w:lang w:val="en-GB"/>
        </w:rPr>
        <w:t xml:space="preserve"> accuracy of 92.5%</w:t>
      </w:r>
      <w:r w:rsidR="00FC427C">
        <w:rPr>
          <w:lang w:val="en-GB"/>
        </w:rPr>
        <w:t xml:space="preserve"> which is significantly higher </w:t>
      </w:r>
      <w:r w:rsidR="00E10112">
        <w:rPr>
          <w:lang w:val="en-GB"/>
        </w:rPr>
        <w:t>than</w:t>
      </w:r>
      <w:r w:rsidR="00FC427C">
        <w:rPr>
          <w:lang w:val="en-GB"/>
        </w:rPr>
        <w:t xml:space="preserve"> the other method compared </w:t>
      </w:r>
      <w:r w:rsidR="009A141B">
        <w:rPr>
          <w:lang w:val="en-GB"/>
        </w:rPr>
        <w:t>in their papers</w:t>
      </w:r>
      <w:r w:rsidR="009479C7">
        <w:rPr>
          <w:lang w:val="en-GB"/>
        </w:rPr>
        <w:t xml:space="preserve"> </w:t>
      </w:r>
      <w:sdt>
        <w:sdtPr>
          <w:rPr>
            <w:lang w:val="en-GB"/>
          </w:rPr>
          <w:alias w:val="To edit, see citavi.com/edit"/>
          <w:tag w:val="CitaviPlaceholder#5b2f2d00-b95d-4bdb-b332-1ec4f3dfd313"/>
          <w:id w:val="2102443251"/>
          <w:placeholder>
            <w:docPart w:val="DefaultPlaceholder_-1854013440"/>
          </w:placeholder>
        </w:sdtPr>
        <w:sdtEndPr/>
        <w:sdtContent>
          <w:r w:rsidR="009479C7">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ZkNTM5LTQ0ZjYtNDg5Yy1hODE1LWRjZGM0ODk4MDkwYiIsIlJhbmdlTGVuZ3RoIjo0LCJSZWZlcmVuY2VJZCI6IjgzNTYwYWU1LTU1ZTMtNDQwZC05NWRkLWQzOTM4NzcyMDN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c3lhendcXEFwcERhdGFcXExvY2FsXFxUZW1wXFxqb2FlMm53NC5qcGciLCJVcmlTdHJpbmciOiI4MzU2MGFlNS01NWUzLTQ0MGQtOTVkZC1kMzkzODc3MjAz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iIsIkRvaSI6IjEwLjMzOTAvYXBwMTIwNDIwMjgiLCJFZGl0b3JzIjpbXSwiRXZhbHVhdGlvbkNvbXBsZXhpdHkiOjAsIkV2YWx1YXRpb25Tb3VyY2VUZXh0Rm9ybWF0IjowLCJHcm91cHMiOltdLCJIYXNMYWJlbDEiOmZhbHNlLCJIYXNMYWJlbDIiOmZhbHNlLCJLZXl3b3JkcyI6W10sIkxhbmd1YWdlIjoiZW4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tZHBpLmNvbS8yMDc2LTM0MTcvMTIvNC8yMDI4IiwiVXJpU3RyaW5nIjoiaHR0cHM6Ly93d3cubWRwaS5jb20vMjA3Ni0zNDE3LzEyLzQvMjAy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DNUMDg6Mzc6MjkiLCJNb2RpZmllZEJ5IjoiX05payBBbWlyIFN5YXp3YW4gQmluIEFiZHVsIEF6aXoiLCJJZCI6IjVjOTY4MGRhLTVjNjktNDk0Ni1iZDYzLTI4NjA0ZDgxNWVkMCIsIk1vZGlmaWVkT24iOiIyMDI0LTA0LTAzVDA4OjM3OjI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zM5MC9hcHAxMjA0MjAyOCIsIlVyaVN0cmluZyI6Imh0dHBzOi8vZG9pLm9yZy8xMC4zMzkwL2FwcDEyMDQyMDI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}</w:instrText>
          </w:r>
          <w:r w:rsidR="009479C7">
            <w:rPr>
              <w:lang w:val="en-GB"/>
            </w:rPr>
            <w:fldChar w:fldCharType="separate"/>
          </w:r>
          <w:r w:rsidR="00046AA5">
            <w:rPr>
              <w:lang w:val="en-GB"/>
            </w:rPr>
            <w:t>[12]</w:t>
          </w:r>
          <w:r w:rsidR="009479C7">
            <w:rPr>
              <w:lang w:val="en-GB"/>
            </w:rPr>
            <w:fldChar w:fldCharType="end"/>
          </w:r>
        </w:sdtContent>
      </w:sdt>
      <w:r w:rsidR="009A141B">
        <w:rPr>
          <w:lang w:val="en-GB"/>
        </w:rPr>
        <w:t>.</w:t>
      </w:r>
    </w:p>
    <w:p w14:paraId="6F765AB3" w14:textId="6F158538" w:rsidR="009E3A51" w:rsidRDefault="00460F21" w:rsidP="00D550B8">
      <w:pPr>
        <w:pStyle w:val="PhDNormal"/>
        <w:rPr>
          <w:lang w:val="en-GB"/>
        </w:rPr>
      </w:pPr>
      <w:r>
        <w:rPr>
          <w:lang w:val="en-GB"/>
        </w:rPr>
        <w:t xml:space="preserve">Minutiae template is the feature extraction method that is most simple to work </w:t>
      </w:r>
      <w:r w:rsidR="005E29C0">
        <w:rPr>
          <w:lang w:val="en-GB"/>
        </w:rPr>
        <w:t>with. A method which is called “C</w:t>
      </w:r>
      <w:r w:rsidR="00EE0540">
        <w:rPr>
          <w:lang w:val="en-GB"/>
        </w:rPr>
        <w:t>rossing Number</w:t>
      </w:r>
      <w:r w:rsidR="005E29C0">
        <w:rPr>
          <w:lang w:val="en-GB"/>
        </w:rPr>
        <w:t>”</w:t>
      </w:r>
      <w:r w:rsidR="00EE0540">
        <w:rPr>
          <w:lang w:val="en-GB"/>
        </w:rPr>
        <w:t xml:space="preserve"> is used to perform minutiae extraction</w:t>
      </w:r>
      <w:r w:rsidR="00753C83">
        <w:rPr>
          <w:lang w:val="en-GB"/>
        </w:rPr>
        <w:t xml:space="preserve"> as the one implemented by </w:t>
      </w:r>
      <w:r w:rsidR="009F4B99">
        <w:rPr>
          <w:lang w:val="en-GB"/>
        </w:rPr>
        <w:t>Thai in his dissertation in 2003</w:t>
      </w:r>
      <w:r w:rsidR="006B3D02">
        <w:rPr>
          <w:lang w:val="en-GB"/>
        </w:rPr>
        <w:t>,</w:t>
      </w:r>
      <w:r w:rsidR="005B3484">
        <w:rPr>
          <w:lang w:val="en-GB"/>
        </w:rPr>
        <w:t xml:space="preserve"> </w:t>
      </w:r>
      <w:r w:rsidR="006B3D02">
        <w:rPr>
          <w:lang w:val="en-GB"/>
        </w:rPr>
        <w:t xml:space="preserve">Raja et.al and </w:t>
      </w:r>
      <w:r w:rsidR="00192736" w:rsidRPr="00192736">
        <w:rPr>
          <w:lang w:val="en-GB"/>
        </w:rPr>
        <w:t>Więcław</w:t>
      </w:r>
      <w:r w:rsidR="005B3484">
        <w:rPr>
          <w:lang w:val="en-GB"/>
        </w:rPr>
        <w:t xml:space="preserve"> </w:t>
      </w:r>
      <w:sdt>
        <w:sdtPr>
          <w:rPr>
            <w:lang w:val="en-GB"/>
          </w:rPr>
          <w:alias w:val="To edit, see citavi.com/edit"/>
          <w:tag w:val="CitaviPlaceholder#63377a76-20f8-4d9d-b1ca-e8ee3c3e8752"/>
          <w:id w:val="1857160929"/>
          <w:placeholder>
            <w:docPart w:val="DefaultPlaceholder_-1854013440"/>
          </w:placeholder>
        </w:sdtPr>
        <w:sdtEndPr/>
        <w:sdtContent>
          <w:r w:rsidR="009F4B99">
            <w:rPr>
              <w:lang w:val="en-GB"/>
            </w:rPr>
            <w:fldChar w:fldCharType="begin"/>
          </w:r>
          <w:r w:rsidR="00816824">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MmY0MzY0LWIxNDQtNDZhMy05ODg4LTBlMGY3YjZmZDM1NyIsIlJhbmdlTGVuZ3RoIjo0LCJSZWZlcmVuY2VJZCI6ImY3MjU4YWNjLTBkZmQtNDU2MC1hMjdiLTc2ODVhMzcxMD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IuMDUuMjAyNCIsIkF1dGhvcnMiOlt7IiRpZCI6IjciLCIkdHlwZSI6IlN3aXNzQWNhZGVtaWMuQ2l0YXZpLlBlcnNvbiwgU3dpc3NBY2FkZW1pYy5DaXRhdmkiLCJGaXJzdE5hbWUiOiJSYXltb25kIiwiTGFzdE5hbWUiOiJUaGFpIiwiUHJvdGVjdGVkIjpmYWxzZSwiU2V4IjoyLCJDcmVhdGVkQnkiOiJfTmlrIEFtaXIgU3lhendhbiBCaW4gQWJkdWwgQXppeiIsIkNyZWF0ZWRPbiI6IjIwMjQtMDUtMDJUMTg6NDE6MDMiLCJNb2RpZmllZEJ5IjoiX05payBBbWlyIFN5YXp3YW4gQmluIEFiZHVsIEF6aXoiLCJJZCI6IjBlMTA3YTVhLTVmNTMtNDFkOC1iNTMxLTk3ZmFmM2E2MTkyYyIsIk1vZGlmaWVkT24iOiIyMDI0LTA1LTAyVDE4OjQxOjAz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ZXRlcmtvdmVzaS5jb20vc3R1ZGVudHByb2plY3RzL3JheW1vbmR0aGFpL1JheW1vbmRUaGFpLnBkZiIsIlVyaVN0cmluZyI6Imh0dHBzOi8vcGV0ZXJrb3Zlc2kuY29tL3N0dWRlbnRwcm9qZWN0cy9yYXltb25kdGhhaS9SYXltb25kVGhha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}</w:instrText>
          </w:r>
          <w:r w:rsidR="009F4B99">
            <w:rPr>
              <w:lang w:val="en-GB"/>
            </w:rPr>
            <w:fldChar w:fldCharType="separate"/>
          </w:r>
          <w:r w:rsidR="00046AA5">
            <w:rPr>
              <w:lang w:val="en-GB"/>
            </w:rPr>
            <w:t>[13]</w:t>
          </w:r>
          <w:r w:rsidR="009F4B99">
            <w:rPr>
              <w:lang w:val="en-GB"/>
            </w:rPr>
            <w:fldChar w:fldCharType="end"/>
          </w:r>
        </w:sdtContent>
      </w:sdt>
      <w:r w:rsidR="006B3D02">
        <w:rPr>
          <w:lang w:val="en-GB"/>
        </w:rPr>
        <w:t xml:space="preserve"> </w:t>
      </w:r>
      <w:sdt>
        <w:sdtPr>
          <w:rPr>
            <w:lang w:val="en-GB"/>
          </w:rPr>
          <w:alias w:val="To edit, see citavi.com/edit"/>
          <w:tag w:val="CitaviPlaceholder#f156ea89-c494-44de-b2aa-461caa382cdb"/>
          <w:id w:val="505638439"/>
          <w:placeholder>
            <w:docPart w:val="DefaultPlaceholder_-1854013440"/>
          </w:placeholder>
        </w:sdtPr>
        <w:sdtEndPr/>
        <w:sdtContent>
          <w:r w:rsidR="006B3D02">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MzOTZjLTYzYTEtNDY3Ny1hNmI5LTgxYzQ2YTg0MDc4ZSIsIlJhbmdlTGVuZ3RoIjo0LCJSZWZlcmVuY2VJZCI6IjkzOGM0MGZmLTM0NGEtNDk4Yi04ZWU1LWQ0MGE0NGE4MjR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zeWF6d1xcQXBwRGF0YVxcTG9jYWxcXFRlbXBcXDVkaHl0ZHNiLmpwZyIsIlVyaVN0cmluZyI6IjkzOGM0MGZmLTM0NGEtNDk4Yi04ZWU1LWQ0MGE0NGE4MjRhN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y4wMS4y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AwMS40MTg2IiwiVXJpU3RyaW5nIjoiaHR0cDovL2FyeGl2Lm9yZy9wZGYvMTAwMS40MTg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My0yMVQyMTo1NTo0MSIsIk1vZGlmaWVkQnkiOiJfTmlrIEFtaXIgU3lhendhbiBCaW4gQWJkdWwgQXppeiIsIklkIjoiOGQ3MDlkODktZTc2MS00OGZlLTlmN2MtMWNiNjM5OWMzZGYxIiwiTW9kaWZpZWRPbiI6IjIwMjQtMDMtMjFUMjE6NTU6ND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DAxLjQxODYiLCJVcmlTdHJpbmciOiJodHRwczovL2FyeGl2Lm9yZy9wZGYvMTAwMS40MTg2dj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}</w:instrText>
          </w:r>
          <w:r w:rsidR="006B3D02">
            <w:rPr>
              <w:lang w:val="en-GB"/>
            </w:rPr>
            <w:fldChar w:fldCharType="separate"/>
          </w:r>
          <w:r w:rsidR="00046AA5">
            <w:rPr>
              <w:lang w:val="en-GB"/>
            </w:rPr>
            <w:t>[14]</w:t>
          </w:r>
          <w:r w:rsidR="006B3D02">
            <w:rPr>
              <w:lang w:val="en-GB"/>
            </w:rPr>
            <w:fldChar w:fldCharType="end"/>
          </w:r>
        </w:sdtContent>
      </w:sdt>
      <w:r w:rsidR="00192736">
        <w:rPr>
          <w:lang w:val="en-GB"/>
        </w:rPr>
        <w:t xml:space="preserve"> </w:t>
      </w:r>
      <w:sdt>
        <w:sdtPr>
          <w:rPr>
            <w:lang w:val="en-GB"/>
          </w:rPr>
          <w:alias w:val="To edit, see citavi.com/edit"/>
          <w:tag w:val="CitaviPlaceholder#8ed17f45-a96a-4f1f-b680-d481c69ecf1d"/>
          <w:id w:val="1427149891"/>
          <w:placeholder>
            <w:docPart w:val="DefaultPlaceholder_-1854013440"/>
          </w:placeholder>
        </w:sdtPr>
        <w:sdtEndPr/>
        <w:sdtContent>
          <w:r w:rsidR="00192736">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NzcxNmNiLWU5OGUtNGViOC04N2RjLWQ1ZDc0Yjc3ZmEwOSIsIlJhbmdlTGVuZ3RoIjo0LCJSZWZlcmVuY2VJZCI6IjkyY2I2ODgwLTRiYjItNDEzYS1hZTFlLTk4ZTAxMjAwMTU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xYEuIiwiTGFzdE5hbWUiOiJXacSZY8WCYXciLCJQcm90ZWN0ZWQiOmZhbHNlLCJTZXgiOjAsIkNyZWF0ZWRCeSI6Il9OaWsgQW1pciBTeWF6d2FuIEJpbiBBYmR1bCBBeml6IiwiQ3JlYXRlZE9uIjoiMjAyNC0wMy0yMVQyMTo1NDowOSIsIk1vZGlmaWVkQnkiOiJfTmlrIEFtaXIgU3lhendhbiBCaW4gQWJkdWwgQXppeiIsIklkIjoiZmFjZTQzMmQtN2VkNS00ZDlmLWEzMDYtZDZmMmFhN2IxZTc0IiwiTW9kaWZpZWRPbiI6IjIwMjQtMDMtMjFUMjE6NTQ6MDk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HN5YXp3XFxBcHBEYXRhXFxMb2NhbFxcVGVtcFxcMnd6d3ViNTMuanBnIiwiVXJpU3RyaW5nIjoiOTJjYjY4ODAtNGJiMi00MTNhLWFlMWUtOThlMDEyMDAxNT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YW5ndWFnZSI6IkVO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95YWRkYS5pY20uZWR1LnBsL2JhenRlY2gvZWxlbWVudC9id21ldGExLmVsZW1lbnQuYmF6dGVjaC1hcnRpY2xlLVBXQTQtMDAwMi0wMDEzIiwiVXJpU3RyaW5nIjoiaHR0cHM6Ly95YWRkYS5pY20uZWR1LnBsL2JhenRlY2gvZWxlbWVudC9id21ldGExLmVsZW1lbnQuYmF6dGVjaC1hcnRpY2xlLVBXQTQtMDAwMi0wM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}</w:instrText>
          </w:r>
          <w:r w:rsidR="00192736">
            <w:rPr>
              <w:lang w:val="en-GB"/>
            </w:rPr>
            <w:fldChar w:fldCharType="separate"/>
          </w:r>
          <w:r w:rsidR="00046AA5">
            <w:rPr>
              <w:lang w:val="en-GB"/>
            </w:rPr>
            <w:t>[15]</w:t>
          </w:r>
          <w:r w:rsidR="00192736">
            <w:rPr>
              <w:lang w:val="en-GB"/>
            </w:rPr>
            <w:fldChar w:fldCharType="end"/>
          </w:r>
        </w:sdtContent>
      </w:sdt>
      <w:r w:rsidR="00EE0540">
        <w:rPr>
          <w:lang w:val="en-GB"/>
        </w:rPr>
        <w:t>.</w:t>
      </w:r>
      <w:r w:rsidR="00F72574">
        <w:rPr>
          <w:lang w:val="en-GB"/>
        </w:rPr>
        <w:t xml:space="preserve"> </w:t>
      </w:r>
      <w:r w:rsidR="00085FE7">
        <w:rPr>
          <w:lang w:val="en-GB"/>
        </w:rPr>
        <w:t>However,</w:t>
      </w:r>
      <w:r w:rsidR="00827D2A">
        <w:rPr>
          <w:lang w:val="en-GB"/>
        </w:rPr>
        <w:t xml:space="preserve"> the</w:t>
      </w:r>
      <w:r w:rsidR="002C6E0E">
        <w:rPr>
          <w:lang w:val="en-GB"/>
        </w:rPr>
        <w:t xml:space="preserve">re can be </w:t>
      </w:r>
      <w:r w:rsidR="00280E0E">
        <w:rPr>
          <w:lang w:val="en-GB"/>
        </w:rPr>
        <w:t>false minutiae</w:t>
      </w:r>
      <w:r w:rsidR="002C6E0E">
        <w:rPr>
          <w:lang w:val="en-GB"/>
        </w:rPr>
        <w:t xml:space="preserve"> captured by this algorithm due to </w:t>
      </w:r>
      <w:r w:rsidR="007E49E9">
        <w:rPr>
          <w:lang w:val="en-GB"/>
        </w:rPr>
        <w:t xml:space="preserve">noise in the image. Because of that, it is important the follow up the process with </w:t>
      </w:r>
      <w:r w:rsidR="0073240A" w:rsidRPr="0073240A">
        <w:rPr>
          <w:lang w:val="en-GB"/>
        </w:rPr>
        <w:t>Fingerprint Image Postprocessing</w:t>
      </w:r>
      <w:r w:rsidR="0073240A">
        <w:rPr>
          <w:lang w:val="en-GB"/>
        </w:rPr>
        <w:t xml:space="preserve"> algorithm proposed by Tico et.al </w:t>
      </w:r>
      <w:r w:rsidR="00085FE7">
        <w:rPr>
          <w:lang w:val="en-GB"/>
        </w:rPr>
        <w:t xml:space="preserve">to remove unwanted minutiae </w:t>
      </w:r>
      <w:sdt>
        <w:sdtPr>
          <w:rPr>
            <w:lang w:val="en-GB"/>
          </w:rPr>
          <w:alias w:val="To edit, see citavi.com/edit"/>
          <w:tag w:val="CitaviPlaceholder#18e38ce0-b562-489a-823f-903c58ef564b"/>
          <w:id w:val="-1813789086"/>
          <w:placeholder>
            <w:docPart w:val="DefaultPlaceholder_-1854013440"/>
          </w:placeholder>
        </w:sdtPr>
        <w:sdtEndPr/>
        <w:sdtContent>
          <w:r w:rsidR="00085FE7">
            <w:rPr>
              <w:lang w:val="en-GB"/>
            </w:rPr>
            <w:fldChar w:fldCharType="begin"/>
          </w:r>
          <w:r w:rsidR="00816824">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jFkMmNjLTRlMTAtNGVhYi1hYjczLWYzN2IxNTQxZjk2MyIsIlJhbmdlTGVuZ3RoIjo0LCJSZWZlcmVuY2VJZCI6IjYyYzIyOGUzLTE2OTgtNGZkMC04NWVjLTBiNjU1ZjJjYjNi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pZWVleHBsb3JlLmllZWUub3JnL2RvY3VtZW50LzkxMTI4NS8iLCJVcmlTdHJpbmciOiJodHRwOi8vaWVlZXhwbG9yZS5pZWVlLm9yZy9kb2N1bWVudC85MTEyODU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Q292ZXJQYXRoIjp7IiRpZCI6IjE0IiwiJHR5cGUiOiJTd2lzc0FjYWRlbWljLkNpdGF2aS5MaW5rZWRSZXNvdXJjZSwgU3dpc3NBY2FkZW1pYy5DaXRhdmkiLCJMaW5rZWRSZXNvdXJjZVR5cGUiOjIsIk9yaWdpbmFsU3RyaW5nIjoiQzpcXFVzZXJzXFxzeWF6d1xcQXBwRGF0YVxcTG9jYWxcXFRlbXBcXHB0emJkMHNrLmpwZyIsIlVyaVN0cmluZyI6IjU1ZmFhZWM2LTUwNDQtNDZhMC1iOWJmLTRhM2QzMGQ1M2Qz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}</w:instrText>
          </w:r>
          <w:r w:rsidR="00085FE7">
            <w:rPr>
              <w:lang w:val="en-GB"/>
            </w:rPr>
            <w:fldChar w:fldCharType="separate"/>
          </w:r>
          <w:r w:rsidR="00046AA5">
            <w:rPr>
              <w:lang w:val="en-GB"/>
            </w:rPr>
            <w:t>[16]</w:t>
          </w:r>
          <w:r w:rsidR="00085FE7">
            <w:rPr>
              <w:lang w:val="en-GB"/>
            </w:rPr>
            <w:fldChar w:fldCharType="end"/>
          </w:r>
        </w:sdtContent>
      </w:sdt>
      <w:r w:rsidR="00085FE7">
        <w:rPr>
          <w:lang w:val="en-GB"/>
        </w:rPr>
        <w:t xml:space="preserve">. </w:t>
      </w:r>
      <w:r w:rsidR="00F72574">
        <w:rPr>
          <w:lang w:val="en-GB"/>
        </w:rPr>
        <w:t>In this research, the same method is implemented which will be described further in</w:t>
      </w:r>
      <w:r w:rsidR="009E3A51">
        <w:rPr>
          <w:lang w:val="en-GB"/>
        </w:rPr>
        <w:t xml:space="preserve"> Chapter 3.</w:t>
      </w:r>
    </w:p>
    <w:p w14:paraId="56D5861A" w14:textId="18A08C81" w:rsidR="00753C83" w:rsidRDefault="00753C83" w:rsidP="00753C83">
      <w:pPr>
        <w:pStyle w:val="Heading3"/>
        <w:rPr>
          <w:lang w:val="en-GB"/>
        </w:rPr>
      </w:pPr>
      <w:bookmarkStart w:id="66" w:name="_Toc167650570"/>
      <w:r>
        <w:rPr>
          <w:lang w:val="en-GB"/>
        </w:rPr>
        <w:t>F</w:t>
      </w:r>
      <w:bookmarkStart w:id="67" w:name="_CTVC001bd27322bb35646daa10018816060a183"/>
      <w:r>
        <w:rPr>
          <w:lang w:val="en-GB"/>
        </w:rPr>
        <w:t>ingerprint Matching</w:t>
      </w:r>
      <w:bookmarkEnd w:id="66"/>
      <w:bookmarkEnd w:id="67"/>
    </w:p>
    <w:p w14:paraId="784D56AE" w14:textId="3310AC6D" w:rsidR="005F7B49" w:rsidRDefault="0007444C" w:rsidP="00F70BFE">
      <w:pPr>
        <w:pStyle w:val="PhDNormal"/>
        <w:rPr>
          <w:lang w:val="en-GB"/>
        </w:rPr>
      </w:pPr>
      <w:r>
        <w:rPr>
          <w:lang w:val="en-GB"/>
        </w:rPr>
        <w:t xml:space="preserve">Due to different impressions of a same finger, it is not easy to match </w:t>
      </w:r>
      <w:r w:rsidR="004D65CC">
        <w:rPr>
          <w:lang w:val="en-GB"/>
        </w:rPr>
        <w:t xml:space="preserve">a fingerprint reliably. </w:t>
      </w:r>
      <w:r w:rsidR="003D0FB5">
        <w:rPr>
          <w:lang w:val="en-GB"/>
        </w:rPr>
        <w:t>Every property of the image such as displacement, rotation, pressure</w:t>
      </w:r>
      <w:r w:rsidR="007E2FF1">
        <w:rPr>
          <w:lang w:val="en-GB"/>
        </w:rPr>
        <w:t xml:space="preserve">, distortion due to movement and noise must be taken account </w:t>
      </w:r>
      <w:r w:rsidR="002B2D47">
        <w:rPr>
          <w:lang w:val="en-GB"/>
        </w:rPr>
        <w:t>for.</w:t>
      </w:r>
      <w:r w:rsidR="00515572">
        <w:rPr>
          <w:lang w:val="en-GB"/>
        </w:rPr>
        <w:t xml:space="preserve"> </w:t>
      </w:r>
      <w:r w:rsidR="00DE12CE">
        <w:rPr>
          <w:lang w:val="en-GB"/>
        </w:rPr>
        <w:t xml:space="preserve">Two </w:t>
      </w:r>
      <w:r w:rsidR="005F5FF8">
        <w:rPr>
          <w:lang w:val="en-GB"/>
        </w:rPr>
        <w:t>types</w:t>
      </w:r>
      <w:r w:rsidR="00DE12CE">
        <w:rPr>
          <w:lang w:val="en-GB"/>
        </w:rPr>
        <w:t xml:space="preserve"> of false result from a low performance matching algorithm </w:t>
      </w:r>
      <w:r w:rsidR="005F5FF8">
        <w:rPr>
          <w:lang w:val="en-GB"/>
        </w:rPr>
        <w:t>are</w:t>
      </w:r>
      <w:r w:rsidR="00DE12CE">
        <w:rPr>
          <w:lang w:val="en-GB"/>
        </w:rPr>
        <w:t xml:space="preserve"> called </w:t>
      </w:r>
      <w:r w:rsidR="00AD18CF">
        <w:rPr>
          <w:lang w:val="en-GB"/>
        </w:rPr>
        <w:t>f</w:t>
      </w:r>
      <w:r w:rsidR="00DE12CE">
        <w:rPr>
          <w:lang w:val="en-GB"/>
        </w:rPr>
        <w:t xml:space="preserve">alse </w:t>
      </w:r>
      <w:r w:rsidR="00AD18CF">
        <w:rPr>
          <w:lang w:val="en-GB"/>
        </w:rPr>
        <w:t>m</w:t>
      </w:r>
      <w:r w:rsidR="00DE12CE">
        <w:rPr>
          <w:lang w:val="en-GB"/>
        </w:rPr>
        <w:t xml:space="preserve">atch and </w:t>
      </w:r>
      <w:r w:rsidR="00AD18CF">
        <w:rPr>
          <w:lang w:val="en-GB"/>
        </w:rPr>
        <w:t>f</w:t>
      </w:r>
      <w:r w:rsidR="00DE12CE">
        <w:rPr>
          <w:lang w:val="en-GB"/>
        </w:rPr>
        <w:t xml:space="preserve">alse </w:t>
      </w:r>
      <w:r w:rsidR="00AD18CF">
        <w:rPr>
          <w:lang w:val="en-GB"/>
        </w:rPr>
        <w:t>n</w:t>
      </w:r>
      <w:r w:rsidR="00DE12CE">
        <w:rPr>
          <w:lang w:val="en-GB"/>
        </w:rPr>
        <w:t>on-</w:t>
      </w:r>
      <w:r w:rsidR="00AD18CF">
        <w:rPr>
          <w:lang w:val="en-GB"/>
        </w:rPr>
        <w:t>m</w:t>
      </w:r>
      <w:r w:rsidR="00DE12CE">
        <w:rPr>
          <w:lang w:val="en-GB"/>
        </w:rPr>
        <w:t>atch</w:t>
      </w:r>
      <w:r w:rsidR="005F5FF8">
        <w:rPr>
          <w:lang w:val="en-GB"/>
        </w:rPr>
        <w:t xml:space="preserve"> </w:t>
      </w:r>
      <w:sdt>
        <w:sdtPr>
          <w:rPr>
            <w:lang w:val="en-GB"/>
          </w:rPr>
          <w:alias w:val="To edit, see citavi.com/edit"/>
          <w:tag w:val="CitaviPlaceholder#2c3b9df6-5065-446f-94a9-c141a11add66"/>
          <w:id w:val="1606457467"/>
          <w:placeholder>
            <w:docPart w:val="DefaultPlaceholder_-1854013440"/>
          </w:placeholder>
        </w:sdtPr>
        <w:sdtEndPr/>
        <w:sdtContent>
          <w:r w:rsidR="005F5FF8">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TI0MzRmLWUwMTUtNGIzYS1iNDM0LTNhYzU4NzdmOTgzOC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yYzNiOWRmNi01MDY1LTQ0NmYtOTRhOS1jMTQxYTExYWRkNjYiLCJUZXh0IjoiWzJdIiwiV0FJVmVyc2lvbiI6IjYuMTguMC4xIn0=}</w:instrText>
          </w:r>
          <w:r w:rsidR="005F5FF8">
            <w:rPr>
              <w:lang w:val="en-GB"/>
            </w:rPr>
            <w:fldChar w:fldCharType="separate"/>
          </w:r>
          <w:r w:rsidR="00046AA5">
            <w:rPr>
              <w:lang w:val="en-GB"/>
            </w:rPr>
            <w:t>[2]</w:t>
          </w:r>
          <w:r w:rsidR="005F5FF8">
            <w:rPr>
              <w:lang w:val="en-GB"/>
            </w:rPr>
            <w:fldChar w:fldCharType="end"/>
          </w:r>
        </w:sdtContent>
      </w:sdt>
      <w:r w:rsidR="005F5FF8">
        <w:rPr>
          <w:lang w:val="en-GB"/>
        </w:rPr>
        <w:t xml:space="preserve">. False </w:t>
      </w:r>
      <w:r w:rsidR="00AD18CF">
        <w:rPr>
          <w:lang w:val="en-GB"/>
        </w:rPr>
        <w:t>m</w:t>
      </w:r>
      <w:r w:rsidR="005F5FF8">
        <w:rPr>
          <w:lang w:val="en-GB"/>
        </w:rPr>
        <w:t xml:space="preserve">atch refers to the </w:t>
      </w:r>
      <w:r w:rsidR="005F5FF8" w:rsidRPr="005F5FF8">
        <w:rPr>
          <w:lang w:val="en-GB"/>
        </w:rPr>
        <w:t>mistak</w:t>
      </w:r>
      <w:r w:rsidR="005F5FF8">
        <w:rPr>
          <w:lang w:val="en-GB"/>
        </w:rPr>
        <w:t>e</w:t>
      </w:r>
      <w:r w:rsidR="00A47687">
        <w:rPr>
          <w:lang w:val="en-GB"/>
        </w:rPr>
        <w:t xml:space="preserve">nly </w:t>
      </w:r>
      <w:r w:rsidR="00E843F0">
        <w:rPr>
          <w:lang w:val="en-GB"/>
        </w:rPr>
        <w:t>resulting in successful authentication with</w:t>
      </w:r>
      <w:r w:rsidR="00A47687">
        <w:rPr>
          <w:lang w:val="en-GB"/>
        </w:rPr>
        <w:t xml:space="preserve"> a</w:t>
      </w:r>
      <w:r w:rsidR="005F5FF8" w:rsidRPr="005F5FF8">
        <w:rPr>
          <w:lang w:val="en-GB"/>
        </w:rPr>
        <w:t xml:space="preserve"> feature set and template from two different</w:t>
      </w:r>
      <w:r w:rsidR="005F5FF8">
        <w:rPr>
          <w:lang w:val="en-GB"/>
        </w:rPr>
        <w:t xml:space="preserve"> </w:t>
      </w:r>
      <w:r w:rsidR="005F5FF8" w:rsidRPr="005F5FF8">
        <w:rPr>
          <w:lang w:val="en-GB"/>
        </w:rPr>
        <w:t>fingers</w:t>
      </w:r>
      <w:r w:rsidR="00A47687">
        <w:rPr>
          <w:lang w:val="en-GB"/>
        </w:rPr>
        <w:t xml:space="preserve">. False </w:t>
      </w:r>
      <w:r w:rsidR="00AD18CF">
        <w:rPr>
          <w:lang w:val="en-GB"/>
        </w:rPr>
        <w:t>non-match</w:t>
      </w:r>
      <w:r w:rsidR="00A47687">
        <w:rPr>
          <w:lang w:val="en-GB"/>
        </w:rPr>
        <w:t xml:space="preserve"> refers to </w:t>
      </w:r>
      <w:r w:rsidR="00F70BFE" w:rsidRPr="00F70BFE">
        <w:rPr>
          <w:lang w:val="en-GB"/>
        </w:rPr>
        <w:t>mistak</w:t>
      </w:r>
      <w:r w:rsidR="00F70BFE">
        <w:rPr>
          <w:lang w:val="en-GB"/>
        </w:rPr>
        <w:t xml:space="preserve">enly </w:t>
      </w:r>
      <w:r w:rsidR="003205B7">
        <w:rPr>
          <w:lang w:val="en-GB"/>
        </w:rPr>
        <w:t xml:space="preserve">denying authentication of </w:t>
      </w:r>
      <w:r w:rsidR="00530E98">
        <w:rPr>
          <w:lang w:val="en-GB"/>
        </w:rPr>
        <w:t>a</w:t>
      </w:r>
      <w:r w:rsidR="00F70BFE" w:rsidRPr="00F70BFE">
        <w:rPr>
          <w:lang w:val="en-GB"/>
        </w:rPr>
        <w:t xml:space="preserve"> feature set and</w:t>
      </w:r>
      <w:r w:rsidR="00F70BFE">
        <w:rPr>
          <w:lang w:val="en-GB"/>
        </w:rPr>
        <w:t xml:space="preserve"> </w:t>
      </w:r>
      <w:r w:rsidR="00F70BFE" w:rsidRPr="00F70BFE">
        <w:rPr>
          <w:lang w:val="en-GB"/>
        </w:rPr>
        <w:t>template from the same finger</w:t>
      </w:r>
      <w:r w:rsidR="00530E98">
        <w:rPr>
          <w:lang w:val="en-GB"/>
        </w:rPr>
        <w:t>.</w:t>
      </w:r>
      <w:r w:rsidR="003205B7">
        <w:rPr>
          <w:lang w:val="en-GB"/>
        </w:rPr>
        <w:t xml:space="preserve"> False match </w:t>
      </w:r>
      <w:r w:rsidR="001803C1">
        <w:rPr>
          <w:lang w:val="en-GB"/>
        </w:rPr>
        <w:t>can cause a serious harm to the system as it allows an unauthorized user to access the syste</w:t>
      </w:r>
      <w:r w:rsidR="00425B7C">
        <w:rPr>
          <w:lang w:val="en-GB"/>
        </w:rPr>
        <w:t>m</w:t>
      </w:r>
      <w:r w:rsidR="008A4F6A">
        <w:rPr>
          <w:lang w:val="en-GB"/>
        </w:rPr>
        <w:t xml:space="preserve"> without </w:t>
      </w:r>
      <w:r w:rsidR="00AA05A1">
        <w:rPr>
          <w:lang w:val="en-GB"/>
        </w:rPr>
        <w:t xml:space="preserve">any </w:t>
      </w:r>
      <w:r w:rsidR="00340A00">
        <w:rPr>
          <w:lang w:val="en-GB"/>
        </w:rPr>
        <w:t>break in</w:t>
      </w:r>
      <w:r w:rsidR="00AA05A1">
        <w:rPr>
          <w:lang w:val="en-GB"/>
        </w:rPr>
        <w:t xml:space="preserve"> </w:t>
      </w:r>
      <w:r w:rsidR="008051EB">
        <w:rPr>
          <w:lang w:val="en-GB"/>
        </w:rPr>
        <w:t>alert</w:t>
      </w:r>
      <w:r w:rsidR="00425B7C">
        <w:rPr>
          <w:lang w:val="en-GB"/>
        </w:rPr>
        <w:t>.</w:t>
      </w:r>
    </w:p>
    <w:p w14:paraId="4C38F676" w14:textId="07C05428" w:rsidR="00753C83" w:rsidRDefault="00685935" w:rsidP="00F70BFE">
      <w:pPr>
        <w:pStyle w:val="PhDNormal"/>
        <w:rPr>
          <w:lang w:val="en-GB"/>
        </w:rPr>
      </w:pPr>
      <w:r>
        <w:rPr>
          <w:lang w:val="en-GB"/>
        </w:rPr>
        <w:t xml:space="preserve">Matching algorithm can be divided into three category which are </w:t>
      </w:r>
      <w:r w:rsidR="00195746">
        <w:rPr>
          <w:lang w:val="en-GB"/>
        </w:rPr>
        <w:t>c</w:t>
      </w:r>
      <w:r w:rsidR="00195746" w:rsidRPr="00195746">
        <w:rPr>
          <w:lang w:val="en-GB"/>
        </w:rPr>
        <w:t>orrelation-based matching</w:t>
      </w:r>
      <w:r w:rsidR="00195746">
        <w:rPr>
          <w:lang w:val="en-GB"/>
        </w:rPr>
        <w:t>, minutiae-based matching, and feature-based matching</w:t>
      </w:r>
      <w:r w:rsidR="00A711CF">
        <w:rPr>
          <w:lang w:val="en-GB"/>
        </w:rPr>
        <w:t xml:space="preserve"> </w:t>
      </w:r>
      <w:sdt>
        <w:sdtPr>
          <w:rPr>
            <w:lang w:val="en-GB"/>
          </w:rPr>
          <w:alias w:val="To edit, see citavi.com/edit"/>
          <w:tag w:val="CitaviPlaceholder#c9c600c2-67e5-474f-bdea-edd607d64481"/>
          <w:id w:val="-1680114126"/>
          <w:placeholder>
            <w:docPart w:val="DefaultPlaceholder_-1854013440"/>
          </w:placeholder>
        </w:sdtPr>
        <w:sdtEndPr/>
        <w:sdtContent>
          <w:r w:rsidR="00A711CF">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TI2MGJmLWRlMDEtNDY0Ni04MmFlLTk5YjEyYTk4MDVkMi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jOWM2MDBjMi02N2U1LTQ3NGYtYmRlYS1lZGQ2MDdkNjQ0ODEiLCJUZXh0IjoiWzJdIiwiV0FJVmVyc2lvbiI6IjYuMTguMC4xIn0=}</w:instrText>
          </w:r>
          <w:r w:rsidR="00A711CF">
            <w:rPr>
              <w:lang w:val="en-GB"/>
            </w:rPr>
            <w:fldChar w:fldCharType="separate"/>
          </w:r>
          <w:r w:rsidR="00046AA5">
            <w:rPr>
              <w:lang w:val="en-GB"/>
            </w:rPr>
            <w:t>[2]</w:t>
          </w:r>
          <w:r w:rsidR="00A711CF">
            <w:rPr>
              <w:lang w:val="en-GB"/>
            </w:rPr>
            <w:fldChar w:fldCharType="end"/>
          </w:r>
        </w:sdtContent>
      </w:sdt>
      <w:r w:rsidR="00195746">
        <w:rPr>
          <w:lang w:val="en-GB"/>
        </w:rPr>
        <w:t>.</w:t>
      </w:r>
      <w:r w:rsidR="00DB6187">
        <w:rPr>
          <w:lang w:val="en-GB"/>
        </w:rPr>
        <w:t xml:space="preserve"> Correlation based matching works in a way that two fingerprint </w:t>
      </w:r>
      <w:r w:rsidR="00B12C1F">
        <w:rPr>
          <w:lang w:val="en-GB"/>
        </w:rPr>
        <w:t>images</w:t>
      </w:r>
      <w:r w:rsidR="00DB6187">
        <w:rPr>
          <w:lang w:val="en-GB"/>
        </w:rPr>
        <w:t xml:space="preserve"> are superimposed</w:t>
      </w:r>
      <w:r w:rsidR="00B12C1F">
        <w:rPr>
          <w:lang w:val="en-GB"/>
        </w:rPr>
        <w:t xml:space="preserve"> and the correlation between corresponding pixels is computed.</w:t>
      </w:r>
      <w:r w:rsidR="007E7274">
        <w:rPr>
          <w:lang w:val="en-GB"/>
        </w:rPr>
        <w:t xml:space="preserve"> This can be observed in</w:t>
      </w:r>
      <w:r w:rsidR="00C940C7">
        <w:rPr>
          <w:lang w:val="en-GB"/>
        </w:rPr>
        <w:t xml:space="preserve"> the work of Chen and Gao in 2017</w:t>
      </w:r>
      <w:r w:rsidR="00D00EA2">
        <w:rPr>
          <w:lang w:val="en-GB"/>
        </w:rPr>
        <w:t xml:space="preserve">: </w:t>
      </w:r>
      <w:r w:rsidR="00D00EA2" w:rsidRPr="00D00EA2">
        <w:rPr>
          <w:lang w:val="en-GB"/>
        </w:rPr>
        <w:t>A Minutiae-based Fingerprint Matching Algorithm Using Phase Correlation</w:t>
      </w:r>
      <w:r w:rsidR="00D00EA2">
        <w:rPr>
          <w:lang w:val="en-GB"/>
        </w:rPr>
        <w:t>.</w:t>
      </w:r>
      <w:r w:rsidR="00B12C1F">
        <w:rPr>
          <w:lang w:val="en-GB"/>
        </w:rPr>
        <w:t xml:space="preserve"> </w:t>
      </w:r>
      <w:r w:rsidR="00E010B9">
        <w:rPr>
          <w:lang w:val="en-GB"/>
        </w:rPr>
        <w:t xml:space="preserve">Minutiae-based matching </w:t>
      </w:r>
      <w:r w:rsidR="00A711CF">
        <w:rPr>
          <w:lang w:val="en-GB"/>
        </w:rPr>
        <w:t xml:space="preserve">works in a way that </w:t>
      </w:r>
      <w:r w:rsidR="00A711CF" w:rsidRPr="00A711CF">
        <w:rPr>
          <w:lang w:val="en-GB"/>
        </w:rPr>
        <w:t>minutiae are extracted from the fingerprints and stored as sets of points in the two-dimensional plane.</w:t>
      </w:r>
      <w:r w:rsidR="00A711CF">
        <w:rPr>
          <w:lang w:val="en-GB"/>
        </w:rPr>
        <w:t xml:space="preserve"> </w:t>
      </w:r>
      <w:r w:rsidR="003F0B2A">
        <w:rPr>
          <w:lang w:val="en-GB"/>
        </w:rPr>
        <w:t xml:space="preserve">With </w:t>
      </w:r>
      <w:r w:rsidR="00A711CF">
        <w:rPr>
          <w:lang w:val="en-GB"/>
        </w:rPr>
        <w:t>Feature-based matching</w:t>
      </w:r>
      <w:r w:rsidR="003F0B2A">
        <w:rPr>
          <w:lang w:val="en-GB"/>
        </w:rPr>
        <w:t>, the finer detail is extracted</w:t>
      </w:r>
      <w:r w:rsidR="00506524">
        <w:rPr>
          <w:lang w:val="en-GB"/>
        </w:rPr>
        <w:t xml:space="preserve"> and matched with available method such as SIFT </w:t>
      </w:r>
      <w:sdt>
        <w:sdtPr>
          <w:rPr>
            <w:lang w:val="en-GB"/>
          </w:rPr>
          <w:alias w:val="To edit, see citavi.com/edit"/>
          <w:tag w:val="CitaviPlaceholder#805a32eb-b58b-4c08-aa07-fb9e8488257a"/>
          <w:id w:val="2131658261"/>
          <w:placeholder>
            <w:docPart w:val="DefaultPlaceholder_-1854013440"/>
          </w:placeholder>
        </w:sdtPr>
        <w:sdtEndPr/>
        <w:sdtContent>
          <w:r w:rsidR="00506524">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WI5NzgzLTUzYmItNGZjMi05MDBmLWUxNzJkODEwMGMyMyIsIlJhbmdlTGVuZ3RoIjo0LCJSZWZlcmVuY2VJZCI6IjgzNTYwYWU1LTU1ZTMtNDQwZC05NWRkLWQzOTM4NzcyMDN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c3lhendcXEFwcERhdGFcXExvY2FsXFxUZW1wXFxqb2FlMm53NC5qcGciLCJVcmlTdHJpbmciOiI4MzU2MGFlNS01NWUzLTQ0MGQtOTVkZC1kMzkzODc3MjAz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iIsIkRvaSI6IjEwLjMzOTAvYXBwMTIwNDIwMjgiLCJFZGl0b3JzIjpbXSwiRXZhbHVhdGlvbkNvbXBsZXhpdHkiOjAsIkV2YWx1YXRpb25Tb3VyY2VUZXh0Rm9ybWF0IjowLCJHcm91cHMiOltdLCJIYXNMYWJlbDEiOmZhbHNlLCJIYXNMYWJlbDIiOmZhbHNlLCJLZXl3b3JkcyI6W10sIkxhbmd1YWdlIjoiZW4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tZHBpLmNvbS8yMDc2LTM0MTcvMTIvNC8yMDI4IiwiVXJpU3RyaW5nIjoiaHR0cHM6Ly93d3cubWRwaS5jb20vMjA3Ni0zNDE3LzEyLzQvMjAy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DNUMDg6Mzc6MjkiLCJNb2RpZmllZEJ5IjoiX05payBBbWlyIFN5YXp3YW4gQmluIEFiZHVsIEF6aXoiLCJJZCI6IjVjOTY4MGRhLTVjNjktNDk0Ni1iZDYzLTI4NjA0ZDgxNWVkMCIsIk1vZGlmaWVkT24iOiIyMDI0LTA0LTAzVDA4OjM3OjI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zM5MC9hcHAxMjA0MjAyOCIsIlVyaVN0cmluZyI6Imh0dHBzOi8vZG9pLm9yZy8xMC4zMzkwL2FwcDEyMDQyMDI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}</w:instrText>
          </w:r>
          <w:r w:rsidR="00506524">
            <w:rPr>
              <w:lang w:val="en-GB"/>
            </w:rPr>
            <w:fldChar w:fldCharType="separate"/>
          </w:r>
          <w:r w:rsidR="00046AA5">
            <w:rPr>
              <w:lang w:val="en-GB"/>
            </w:rPr>
            <w:t>[12]</w:t>
          </w:r>
          <w:r w:rsidR="00506524">
            <w:rPr>
              <w:lang w:val="en-GB"/>
            </w:rPr>
            <w:fldChar w:fldCharType="end"/>
          </w:r>
        </w:sdtContent>
      </w:sdt>
      <w:r w:rsidR="00506524">
        <w:rPr>
          <w:lang w:val="en-GB"/>
        </w:rPr>
        <w:t>.</w:t>
      </w:r>
    </w:p>
    <w:p w14:paraId="0165332F" w14:textId="4A2D9AC1" w:rsidR="00F11D4F" w:rsidRDefault="007F79DB" w:rsidP="00586297">
      <w:pPr>
        <w:pStyle w:val="PhDNormal"/>
      </w:pPr>
      <w:r>
        <w:rPr>
          <w:lang w:val="en-GB"/>
        </w:rPr>
        <w:t>In this paper, minutiae-based matching is used instead</w:t>
      </w:r>
      <w:r w:rsidR="00845A1C">
        <w:rPr>
          <w:lang w:val="en-GB"/>
        </w:rPr>
        <w:t xml:space="preserve"> using the modified method proposed by Raja et.al</w:t>
      </w:r>
      <w:r w:rsidR="0043441E">
        <w:rPr>
          <w:lang w:val="en-GB"/>
        </w:rPr>
        <w:t xml:space="preserve"> </w:t>
      </w:r>
      <w:sdt>
        <w:sdtPr>
          <w:rPr>
            <w:lang w:val="en-GB"/>
          </w:rPr>
          <w:alias w:val="To edit, see citavi.com/edit"/>
          <w:tag w:val="CitaviPlaceholder#cd240f2f-e0cb-4ee3-9a71-0b2fb0fe129a"/>
          <w:id w:val="-1552065508"/>
          <w:placeholder>
            <w:docPart w:val="DefaultPlaceholder_-1854013440"/>
          </w:placeholder>
        </w:sdtPr>
        <w:sdtEndPr/>
        <w:sdtContent>
          <w:r w:rsidR="0043441E">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2ZjOThiLWRkOTQtNDJjZi05ZGViLWRmYWMyZTRiNmVmNyIsIlJhbmdlTGVuZ3RoIjo0LCJSZWZlcmVuY2VJZCI6IjkzOGM0MGZmLTM0NGEtNDk4Yi04ZWU1LWQ0MGE0NGE4MjR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zeWF6d1xcQXBwRGF0YVxcTG9jYWxcXFRlbXBcXDVkaHl0ZHNiLmpwZyIsIlVyaVN0cmluZyI6IjkzOGM0MGZmLTM0NGEtNDk4Yi04ZWU1LWQ0MGE0NGE4MjRhN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y4wMS4y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AwMS40MTg2IiwiVXJpU3RyaW5nIjoiaHR0cDovL2FyeGl2Lm9yZy9wZGYvMTAwMS40MTg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My0yMVQyMTo1NTo0MSIsIk1vZGlmaWVkQnkiOiJfTmlrIEFtaXIgU3lhendhbiBCaW4gQWJkdWwgQXppeiIsIklkIjoiOGQ3MDlkODktZTc2MS00OGZlLTlmN2MtMWNiNjM5OWMzZGYxIiwiTW9kaWZpZWRPbiI6IjIwMjQtMDMtMjFUMjE6NTU6ND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DAxLjQxODYiLCJVcmlTdHJpbmciOiJodHRwczovL2FyeGl2Lm9yZy9wZGYvMTAwMS40MTg2dj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}</w:instrText>
          </w:r>
          <w:r w:rsidR="0043441E">
            <w:rPr>
              <w:lang w:val="en-GB"/>
            </w:rPr>
            <w:fldChar w:fldCharType="separate"/>
          </w:r>
          <w:r w:rsidR="00046AA5">
            <w:rPr>
              <w:lang w:val="en-GB"/>
            </w:rPr>
            <w:t>[14]</w:t>
          </w:r>
          <w:r w:rsidR="0043441E">
            <w:rPr>
              <w:lang w:val="en-GB"/>
            </w:rPr>
            <w:fldChar w:fldCharType="end"/>
          </w:r>
        </w:sdtContent>
      </w:sdt>
      <w:r w:rsidR="0018789A">
        <w:rPr>
          <w:lang w:val="en-GB"/>
        </w:rPr>
        <w:t xml:space="preserve">. This implemented methodology will be explained thoroughly in </w:t>
      </w:r>
      <w:r w:rsidR="004A3826">
        <w:rPr>
          <w:lang w:val="en-GB"/>
        </w:rPr>
        <w:t xml:space="preserve">Chapter </w:t>
      </w:r>
      <w:r w:rsidR="00F11D4F">
        <w:rPr>
          <w:lang w:val="en-GB"/>
        </w:rPr>
        <w:t>4</w:t>
      </w:r>
      <w:r w:rsidR="004A3826">
        <w:rPr>
          <w:lang w:val="en-GB"/>
        </w:rPr>
        <w:t>.</w:t>
      </w:r>
    </w:p>
    <w:p w14:paraId="654E55F2" w14:textId="6A6DBFC9" w:rsidR="00816824" w:rsidRPr="00816824" w:rsidRDefault="00816824" w:rsidP="00816824">
      <w:pPr>
        <w:pStyle w:val="Heading1"/>
        <w:rPr>
          <w:lang w:val="en-GB"/>
        </w:rPr>
      </w:pPr>
      <w:bookmarkStart w:id="68" w:name="_Toc167650571"/>
      <w:r>
        <w:rPr>
          <w:lang w:val="en-GB"/>
        </w:rPr>
        <w:lastRenderedPageBreak/>
        <w:t>L</w:t>
      </w:r>
      <w:bookmarkStart w:id="69" w:name="_CTVC0010151d09930b04b38bebd01c6cfc2d95d"/>
      <w:r>
        <w:rPr>
          <w:lang w:val="en-GB"/>
        </w:rPr>
        <w:t>iterature Review</w:t>
      </w:r>
      <w:bookmarkEnd w:id="68"/>
      <w:bookmarkEnd w:id="69"/>
    </w:p>
    <w:p w14:paraId="1EE22F11" w14:textId="24312595" w:rsidR="00473976" w:rsidRDefault="00F178CD" w:rsidP="00816824">
      <w:pPr>
        <w:pStyle w:val="PhDNormal"/>
      </w:pPr>
      <w:r>
        <w:t xml:space="preserve">The aim of this chapter is to review current literatures that </w:t>
      </w:r>
      <w:r w:rsidR="00D625C6" w:rsidRPr="00D625C6">
        <w:t>the current state of biometric fingerprint systems, focusing on both performance and security measures</w:t>
      </w:r>
      <w:r w:rsidR="00D625C6">
        <w:t>, mostly in web environment with the existence of client and server model</w:t>
      </w:r>
      <w:r w:rsidR="00D625C6" w:rsidRPr="00D625C6">
        <w:t>.</w:t>
      </w:r>
    </w:p>
    <w:p w14:paraId="5730C017" w14:textId="14E795CF" w:rsidR="00BC1040" w:rsidRPr="00BC1040" w:rsidRDefault="00BC1040" w:rsidP="00BC1040">
      <w:pPr>
        <w:pStyle w:val="PhDNormal"/>
        <w:rPr>
          <w:lang w:val="en-GB"/>
        </w:rPr>
      </w:pPr>
      <w:r>
        <w:rPr>
          <w:lang w:val="en-GB"/>
        </w:rPr>
        <w:t>To search for necessary literature reviews for the research, the author followed the process introduced by Pickering et.al to make the research much more systematic and simpler so each task is easier to tackle</w:t>
      </w:r>
      <w:r w:rsidR="006B660F">
        <w:rPr>
          <w:lang w:val="en-GB"/>
        </w:rPr>
        <w:t xml:space="preserve"> </w:t>
      </w:r>
      <w:sdt>
        <w:sdtPr>
          <w:rPr>
            <w:lang w:val="en-GB"/>
          </w:rPr>
          <w:alias w:val="To edit, see citavi.com/edit"/>
          <w:tag w:val="CitaviPlaceholder#ebfb9c68-a876-4237-87de-a2b844d5da46"/>
          <w:id w:val="-1128165166"/>
          <w:placeholder>
            <w:docPart w:val="DefaultPlaceholder_-1854013440"/>
          </w:placeholder>
        </w:sdtPr>
        <w:sdtEndPr/>
        <w:sdtContent>
          <w:r w:rsidR="006B660F">
            <w:rPr>
              <w:lang w:val="en-GB"/>
            </w:rPr>
            <w:fldChar w:fldCharType="begin"/>
          </w:r>
          <w:r w:rsidR="006B660F">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DVkMzY3LTc1NjMtNDAwMS05NmIzLWZmZmRjZjM0YjY4YyIsIlJhbmdlTGVuZ3RoIjo0LCJSZWZlcmVuY2VJZCI6IjgyZGEyYTllLTUzM2EtNDhjYS1hZTQwLWFlYjg0OWNjYmE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4MC8wNzI5NDM2MC4yMDEzLjg0MTY1MSIsIlVyaVN0cmluZyI6Imh0dHBzOi8vZG9pLm9yZy8xMC4xMDgwLzA3Mjk0MzYwLjIwMTMuODQxNjU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}</w:instrText>
          </w:r>
          <w:r w:rsidR="006B660F">
            <w:rPr>
              <w:lang w:val="en-GB"/>
            </w:rPr>
            <w:fldChar w:fldCharType="separate"/>
          </w:r>
          <w:r w:rsidR="006B660F">
            <w:rPr>
              <w:lang w:val="en-GB"/>
            </w:rPr>
            <w:t>[17]</w:t>
          </w:r>
          <w:r w:rsidR="006B660F">
            <w:rPr>
              <w:lang w:val="en-GB"/>
            </w:rPr>
            <w:fldChar w:fldCharType="end"/>
          </w:r>
        </w:sdtContent>
      </w:sdt>
      <w:r>
        <w:rPr>
          <w:lang w:val="en-GB"/>
        </w:rPr>
        <w:t>. In</w:t>
      </w:r>
      <w:r w:rsidR="00F2698D">
        <w:rPr>
          <w:lang w:val="en-GB"/>
        </w:rPr>
        <w:t xml:space="preserve"> </w:t>
      </w:r>
      <w:r w:rsidR="00E25C8C">
        <w:rPr>
          <w:lang w:val="en-GB"/>
        </w:rPr>
        <w:fldChar w:fldCharType="begin"/>
      </w:r>
      <w:r w:rsidR="00E25C8C">
        <w:rPr>
          <w:lang w:val="en-GB"/>
        </w:rPr>
        <w:instrText xml:space="preserve"> REF _Ref167568236 \h </w:instrText>
      </w:r>
      <w:r w:rsidR="00E25C8C">
        <w:rPr>
          <w:lang w:val="en-GB"/>
        </w:rPr>
      </w:r>
      <w:r w:rsidR="00E25C8C">
        <w:rPr>
          <w:lang w:val="en-GB"/>
        </w:rPr>
        <w:fldChar w:fldCharType="separate"/>
      </w:r>
      <w:r w:rsidR="00E25C8C">
        <w:t xml:space="preserve">Table </w:t>
      </w:r>
      <w:r w:rsidR="00E25C8C">
        <w:rPr>
          <w:noProof/>
        </w:rPr>
        <w:t>3</w:t>
      </w:r>
      <w:r w:rsidR="00E25C8C">
        <w:t>.</w:t>
      </w:r>
      <w:r w:rsidR="00E25C8C">
        <w:rPr>
          <w:noProof/>
        </w:rPr>
        <w:t>1</w:t>
      </w:r>
      <w:r w:rsidR="00E25C8C">
        <w:rPr>
          <w:lang w:val="en-GB"/>
        </w:rPr>
        <w:fldChar w:fldCharType="end"/>
      </w:r>
      <w:r>
        <w:rPr>
          <w:lang w:val="en-GB"/>
        </w:rPr>
        <w:t xml:space="preserve"> is the methodology use to gather all literature related to the works according to the approach stated before. This paper presents the main research question: “</w:t>
      </w:r>
      <w:r w:rsidRPr="00607FE5">
        <w:rPr>
          <w:lang w:val="en-GB"/>
        </w:rPr>
        <w:t>How can a simplified and secure biometric authentication system be developed using Django server and inexpensive fingerprint sensors, while ensuring both cost-effectiveness and robust security</w:t>
      </w:r>
      <w:r>
        <w:rPr>
          <w:lang w:val="en-GB"/>
        </w:rPr>
        <w:t>” which will be answered through the execution of the project and collected results produced by the software.</w:t>
      </w:r>
    </w:p>
    <w:p w14:paraId="6B5AF3A2" w14:textId="42430787" w:rsidR="00826F43" w:rsidRDefault="00FC6EC4" w:rsidP="00816824">
      <w:pPr>
        <w:pStyle w:val="PhDNormal"/>
      </w:pPr>
      <w:r w:rsidRPr="00FC6EC4">
        <w:t>The literature was searched using databases such as IEEE Xplore</w:t>
      </w:r>
      <w:r w:rsidR="00154CE4">
        <w:t xml:space="preserve"> and</w:t>
      </w:r>
      <w:r w:rsidRPr="00FC6EC4">
        <w:t xml:space="preserve"> Google Scholar</w:t>
      </w:r>
      <w:r w:rsidR="00154CE4">
        <w:t xml:space="preserve"> </w:t>
      </w:r>
      <w:r w:rsidRPr="00FC6EC4">
        <w:t>with keywords including "biometric systems," "fingerprint recognition," and "security measures." Studies published between</w:t>
      </w:r>
      <w:r w:rsidR="006B660F">
        <w:t xml:space="preserve"> 2000</w:t>
      </w:r>
      <w:r w:rsidRPr="00FC6EC4">
        <w:t xml:space="preserve"> and 2024 were considered. Inclusion criteria focused on relevance to fingerprint recognition performance and security.</w:t>
      </w:r>
    </w:p>
    <w:tbl>
      <w:tblPr>
        <w:tblStyle w:val="PhDTable"/>
        <w:tblW w:w="5000" w:type="pct"/>
        <w:tblLook w:val="04A0" w:firstRow="1" w:lastRow="0" w:firstColumn="1" w:lastColumn="0" w:noHBand="0" w:noVBand="1"/>
      </w:tblPr>
      <w:tblGrid>
        <w:gridCol w:w="1407"/>
        <w:gridCol w:w="6814"/>
      </w:tblGrid>
      <w:tr w:rsidR="00644B3D" w14:paraId="7B4EFEC1" w14:textId="77777777" w:rsidTr="00E25C8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869CEC8" w14:textId="336513C9" w:rsidR="00644B3D" w:rsidRDefault="00644B3D" w:rsidP="006B660F">
            <w:pPr>
              <w:pStyle w:val="PhDNormal"/>
              <w:ind w:firstLine="0"/>
              <w:jc w:val="left"/>
            </w:pPr>
            <w:r w:rsidRPr="0007293D">
              <w:rPr>
                <w:szCs w:val="24"/>
                <w:lang w:eastAsia="ja-JP"/>
              </w:rPr>
              <w:t>Systematic Quantitative Literature Review</w:t>
            </w:r>
          </w:p>
        </w:tc>
      </w:tr>
      <w:tr w:rsidR="006B660F" w14:paraId="53A8649F" w14:textId="77777777" w:rsidTr="00E25C8C">
        <w:tblPrEx>
          <w:jc w:val="left"/>
        </w:tblPrEx>
        <w:tc>
          <w:tcPr>
            <w:tcW w:w="856" w:type="pct"/>
          </w:tcPr>
          <w:p w14:paraId="25E66155" w14:textId="3CC2C8F9" w:rsidR="006B660F" w:rsidRPr="00644B3D" w:rsidRDefault="006B660F" w:rsidP="006B660F">
            <w:pPr>
              <w:contextualSpacing/>
              <w:rPr>
                <w:szCs w:val="24"/>
                <w:lang w:eastAsia="ja-JP"/>
              </w:rPr>
            </w:pPr>
            <w:r w:rsidRPr="0007293D">
              <w:rPr>
                <w:szCs w:val="24"/>
                <w:lang w:eastAsia="ja-JP"/>
              </w:rPr>
              <w:t>Topic</w:t>
            </w:r>
          </w:p>
        </w:tc>
        <w:tc>
          <w:tcPr>
            <w:tcW w:w="4144" w:type="pct"/>
          </w:tcPr>
          <w:p w14:paraId="6DB09F39" w14:textId="77777777" w:rsidR="006B660F" w:rsidRDefault="006B660F" w:rsidP="006B660F">
            <w:pPr>
              <w:contextualSpacing/>
              <w:rPr>
                <w:szCs w:val="24"/>
                <w:lang w:eastAsia="ja-JP"/>
              </w:rPr>
            </w:pPr>
            <w:r w:rsidRPr="00644B3D">
              <w:rPr>
                <w:szCs w:val="24"/>
                <w:lang w:eastAsia="ja-JP"/>
              </w:rPr>
              <w:t>Implementation of Cheap Biometrics</w:t>
            </w:r>
            <w:r>
              <w:rPr>
                <w:szCs w:val="24"/>
                <w:lang w:eastAsia="ja-JP"/>
              </w:rPr>
              <w:t xml:space="preserve"> </w:t>
            </w:r>
            <w:r w:rsidRPr="00644B3D">
              <w:rPr>
                <w:szCs w:val="24"/>
                <w:lang w:eastAsia="ja-JP"/>
              </w:rPr>
              <w:t>Authentication System</w:t>
            </w:r>
          </w:p>
          <w:p w14:paraId="3F5D320B" w14:textId="66E6B83C" w:rsidR="006B660F" w:rsidRPr="00644B3D" w:rsidRDefault="006B660F" w:rsidP="006B660F">
            <w:pPr>
              <w:contextualSpacing/>
              <w:rPr>
                <w:szCs w:val="24"/>
                <w:lang w:eastAsia="ja-JP"/>
              </w:rPr>
            </w:pPr>
          </w:p>
        </w:tc>
      </w:tr>
      <w:tr w:rsidR="006B660F" w14:paraId="0876C85E" w14:textId="77777777" w:rsidTr="00E25C8C">
        <w:tblPrEx>
          <w:jc w:val="left"/>
        </w:tblPrEx>
        <w:trPr>
          <w:trHeight w:val="2612"/>
        </w:trPr>
        <w:tc>
          <w:tcPr>
            <w:tcW w:w="856" w:type="pct"/>
          </w:tcPr>
          <w:p w14:paraId="48ACF1A4" w14:textId="4EAC3259" w:rsidR="006B660F" w:rsidRDefault="006B660F" w:rsidP="006B660F">
            <w:pPr>
              <w:contextualSpacing/>
              <w:rPr>
                <w:szCs w:val="24"/>
                <w:lang w:eastAsia="ja-JP"/>
              </w:rPr>
            </w:pPr>
            <w:r w:rsidRPr="0007293D">
              <w:rPr>
                <w:szCs w:val="24"/>
                <w:lang w:eastAsia="ja-JP"/>
              </w:rPr>
              <w:t>Research Questions</w:t>
            </w:r>
          </w:p>
        </w:tc>
        <w:tc>
          <w:tcPr>
            <w:tcW w:w="4144" w:type="pct"/>
          </w:tcPr>
          <w:p w14:paraId="6F233E17" w14:textId="65B2D772" w:rsidR="006B660F" w:rsidRDefault="006B660F" w:rsidP="006B660F">
            <w:pPr>
              <w:contextualSpacing/>
              <w:rPr>
                <w:szCs w:val="24"/>
                <w:lang w:eastAsia="ja-JP"/>
              </w:rPr>
            </w:pPr>
            <w:r w:rsidRPr="00644B3D">
              <w:rPr>
                <w:szCs w:val="24"/>
                <w:lang w:eastAsia="ja-JP"/>
              </w:rPr>
              <w:t>Primary research question:</w:t>
            </w:r>
          </w:p>
          <w:p w14:paraId="0B9B8827" w14:textId="773FF107" w:rsidR="006B660F" w:rsidRPr="006B660F" w:rsidRDefault="006B660F" w:rsidP="006B660F">
            <w:pPr>
              <w:pStyle w:val="ListParagraph"/>
              <w:numPr>
                <w:ilvl w:val="0"/>
                <w:numId w:val="38"/>
              </w:numPr>
              <w:rPr>
                <w:szCs w:val="24"/>
                <w:lang w:eastAsia="ja-JP"/>
              </w:rPr>
            </w:pPr>
            <w:r w:rsidRPr="006B660F">
              <w:rPr>
                <w:szCs w:val="24"/>
                <w:lang w:eastAsia="ja-JP"/>
              </w:rPr>
              <w:t>How to create server-client software system for fingerprint authentication.</w:t>
            </w:r>
          </w:p>
          <w:p w14:paraId="68C2F285" w14:textId="77777777" w:rsidR="006B660F" w:rsidRDefault="006B660F" w:rsidP="006B660F">
            <w:pPr>
              <w:ind w:left="360"/>
              <w:contextualSpacing/>
              <w:rPr>
                <w:szCs w:val="24"/>
                <w:lang w:eastAsia="ja-JP"/>
              </w:rPr>
            </w:pPr>
          </w:p>
          <w:p w14:paraId="59434545" w14:textId="19DEB48E" w:rsidR="006B660F" w:rsidRPr="006B660F" w:rsidRDefault="006B660F" w:rsidP="006B660F">
            <w:pPr>
              <w:rPr>
                <w:szCs w:val="24"/>
                <w:lang w:eastAsia="ja-JP"/>
              </w:rPr>
            </w:pPr>
            <w:r w:rsidRPr="00021F9B">
              <w:rPr>
                <w:szCs w:val="24"/>
                <w:lang w:eastAsia="ja-JP"/>
              </w:rPr>
              <w:t>Sub-research questions:</w:t>
            </w:r>
          </w:p>
          <w:p w14:paraId="59077DB8" w14:textId="77777777" w:rsidR="006B660F" w:rsidRDefault="006B660F" w:rsidP="006B660F">
            <w:pPr>
              <w:pStyle w:val="ListParagraph"/>
              <w:numPr>
                <w:ilvl w:val="0"/>
                <w:numId w:val="39"/>
              </w:numPr>
              <w:rPr>
                <w:szCs w:val="24"/>
                <w:lang w:eastAsia="ja-JP"/>
              </w:rPr>
            </w:pPr>
            <w:r w:rsidRPr="006B660F">
              <w:rPr>
                <w:szCs w:val="24"/>
                <w:lang w:eastAsia="ja-JP"/>
              </w:rPr>
              <w:t>How does fingerprint authentication work?</w:t>
            </w:r>
          </w:p>
          <w:p w14:paraId="5A374CF0" w14:textId="77777777" w:rsidR="006B660F" w:rsidRDefault="006B660F" w:rsidP="006B660F">
            <w:pPr>
              <w:pStyle w:val="ListParagraph"/>
              <w:numPr>
                <w:ilvl w:val="0"/>
                <w:numId w:val="39"/>
              </w:numPr>
              <w:rPr>
                <w:szCs w:val="24"/>
                <w:lang w:eastAsia="ja-JP"/>
              </w:rPr>
            </w:pPr>
            <w:r w:rsidRPr="006B660F">
              <w:rPr>
                <w:szCs w:val="24"/>
                <w:lang w:eastAsia="ja-JP"/>
              </w:rPr>
              <w:t>Which is the best algorithm for fingerprint authentication?</w:t>
            </w:r>
          </w:p>
          <w:p w14:paraId="70A9A3D3" w14:textId="77777777" w:rsidR="006B660F" w:rsidRDefault="006B660F" w:rsidP="006B660F">
            <w:pPr>
              <w:pStyle w:val="ListParagraph"/>
              <w:numPr>
                <w:ilvl w:val="0"/>
                <w:numId w:val="39"/>
              </w:numPr>
              <w:rPr>
                <w:szCs w:val="24"/>
                <w:lang w:eastAsia="ja-JP"/>
              </w:rPr>
            </w:pPr>
            <w:r w:rsidRPr="006B660F">
              <w:rPr>
                <w:szCs w:val="24"/>
                <w:lang w:eastAsia="ja-JP"/>
              </w:rPr>
              <w:t>How to minimize the cost of biometrics system development?</w:t>
            </w:r>
          </w:p>
          <w:p w14:paraId="5231D24D" w14:textId="77777777" w:rsidR="006B660F" w:rsidRDefault="006B660F" w:rsidP="006B660F">
            <w:pPr>
              <w:pStyle w:val="ListParagraph"/>
              <w:numPr>
                <w:ilvl w:val="0"/>
                <w:numId w:val="39"/>
              </w:numPr>
              <w:rPr>
                <w:szCs w:val="24"/>
                <w:lang w:eastAsia="ja-JP"/>
              </w:rPr>
            </w:pPr>
            <w:r w:rsidRPr="006B660F">
              <w:rPr>
                <w:szCs w:val="24"/>
                <w:lang w:eastAsia="ja-JP"/>
              </w:rPr>
              <w:t>How to improve fingerprint authentication system security?</w:t>
            </w:r>
          </w:p>
          <w:p w14:paraId="58E27A3C" w14:textId="77777777" w:rsidR="006B660F" w:rsidRDefault="006B660F" w:rsidP="006B660F">
            <w:pPr>
              <w:pStyle w:val="ListParagraph"/>
              <w:rPr>
                <w:szCs w:val="24"/>
                <w:lang w:eastAsia="ja-JP"/>
              </w:rPr>
            </w:pPr>
          </w:p>
          <w:p w14:paraId="10BF8432" w14:textId="45F74D5D" w:rsidR="006B660F" w:rsidRPr="006B660F" w:rsidRDefault="006B660F" w:rsidP="006B660F">
            <w:pPr>
              <w:rPr>
                <w:szCs w:val="24"/>
                <w:lang w:eastAsia="ja-JP"/>
              </w:rPr>
            </w:pPr>
          </w:p>
        </w:tc>
      </w:tr>
      <w:tr w:rsidR="006B660F" w14:paraId="0D0DCF5C" w14:textId="77777777" w:rsidTr="00E25C8C">
        <w:tblPrEx>
          <w:jc w:val="left"/>
        </w:tblPrEx>
        <w:trPr>
          <w:trHeight w:val="2612"/>
        </w:trPr>
        <w:tc>
          <w:tcPr>
            <w:tcW w:w="856" w:type="pct"/>
          </w:tcPr>
          <w:p w14:paraId="004E3970" w14:textId="77777777" w:rsidR="006B660F" w:rsidRPr="0007293D" w:rsidRDefault="006B660F" w:rsidP="006B660F">
            <w:pPr>
              <w:contextualSpacing/>
              <w:rPr>
                <w:szCs w:val="24"/>
                <w:lang w:eastAsia="ja-JP"/>
              </w:rPr>
            </w:pPr>
            <w:r w:rsidRPr="0007293D">
              <w:rPr>
                <w:szCs w:val="24"/>
                <w:lang w:eastAsia="ja-JP"/>
              </w:rPr>
              <w:lastRenderedPageBreak/>
              <w:t>Keywords</w:t>
            </w:r>
          </w:p>
        </w:tc>
        <w:tc>
          <w:tcPr>
            <w:tcW w:w="4144" w:type="pct"/>
          </w:tcPr>
          <w:p w14:paraId="350E9F9B" w14:textId="26AAC4D7" w:rsidR="006B660F" w:rsidRPr="00DD1D23" w:rsidRDefault="006B660F" w:rsidP="006B660F">
            <w:pPr>
              <w:contextualSpacing/>
              <w:rPr>
                <w:szCs w:val="24"/>
                <w:lang w:eastAsia="ja-JP"/>
              </w:rPr>
            </w:pPr>
            <w:r w:rsidRPr="0007293D">
              <w:rPr>
                <w:szCs w:val="24"/>
                <w:lang w:eastAsia="ja-JP"/>
              </w:rPr>
              <w:t>(Simple OR Easy) AND (fingerprint OR biometric)</w:t>
            </w:r>
            <w:r>
              <w:rPr>
                <w:szCs w:val="24"/>
                <w:lang w:eastAsia="ja-JP"/>
              </w:rPr>
              <w:t xml:space="preserve"> AND system</w:t>
            </w:r>
            <w:r w:rsidRPr="0007293D">
              <w:rPr>
                <w:szCs w:val="24"/>
                <w:lang w:eastAsia="ja-JP"/>
              </w:rPr>
              <w:t xml:space="preserve"> AND (system OR authentication OR recognition OR identification) AND (cheap OR inexpensive OR low-cost) AND (matching OR extraction OR enhancement)</w:t>
            </w:r>
          </w:p>
        </w:tc>
      </w:tr>
      <w:tr w:rsidR="006B660F" w14:paraId="7DAF0CA3" w14:textId="77777777" w:rsidTr="00E25C8C">
        <w:tblPrEx>
          <w:jc w:val="left"/>
        </w:tblPrEx>
        <w:tc>
          <w:tcPr>
            <w:tcW w:w="856" w:type="pct"/>
          </w:tcPr>
          <w:p w14:paraId="77808255" w14:textId="2B9273C2" w:rsidR="006B660F" w:rsidRPr="0007293D" w:rsidRDefault="006B660F" w:rsidP="006B660F">
            <w:pPr>
              <w:contextualSpacing/>
              <w:rPr>
                <w:szCs w:val="24"/>
                <w:lang w:eastAsia="ja-JP"/>
              </w:rPr>
            </w:pPr>
            <w:r w:rsidRPr="0007293D">
              <w:rPr>
                <w:szCs w:val="24"/>
                <w:lang w:eastAsia="ja-JP"/>
              </w:rPr>
              <w:t>Selection criteria</w:t>
            </w:r>
          </w:p>
        </w:tc>
        <w:tc>
          <w:tcPr>
            <w:tcW w:w="4144" w:type="pct"/>
          </w:tcPr>
          <w:p w14:paraId="378B4F77" w14:textId="77777777" w:rsidR="006B660F" w:rsidRDefault="006B660F" w:rsidP="006B660F">
            <w:pPr>
              <w:pStyle w:val="ListParagraph"/>
              <w:numPr>
                <w:ilvl w:val="0"/>
                <w:numId w:val="40"/>
              </w:numPr>
              <w:rPr>
                <w:szCs w:val="24"/>
                <w:lang w:eastAsia="ja-JP"/>
              </w:rPr>
            </w:pPr>
            <w:r w:rsidRPr="006B660F">
              <w:rPr>
                <w:szCs w:val="24"/>
                <w:lang w:eastAsia="ja-JP"/>
              </w:rPr>
              <w:t>All the literatures must be in English.</w:t>
            </w:r>
          </w:p>
          <w:p w14:paraId="07623846" w14:textId="77777777" w:rsidR="006B660F" w:rsidRDefault="006B660F" w:rsidP="006B660F">
            <w:pPr>
              <w:pStyle w:val="ListParagraph"/>
              <w:numPr>
                <w:ilvl w:val="0"/>
                <w:numId w:val="40"/>
              </w:numPr>
              <w:rPr>
                <w:szCs w:val="24"/>
                <w:lang w:eastAsia="ja-JP"/>
              </w:rPr>
            </w:pPr>
            <w:r w:rsidRPr="006B660F">
              <w:rPr>
                <w:szCs w:val="24"/>
                <w:lang w:eastAsia="ja-JP"/>
              </w:rPr>
              <w:t>Some of the literature must explain general biometrics system implementation so it can be compared to each other, to conceive the perfect definition of the system.</w:t>
            </w:r>
          </w:p>
          <w:p w14:paraId="2F5C308C" w14:textId="77777777" w:rsidR="006B660F" w:rsidRDefault="006B660F" w:rsidP="006B660F">
            <w:pPr>
              <w:pStyle w:val="ListParagraph"/>
              <w:numPr>
                <w:ilvl w:val="0"/>
                <w:numId w:val="40"/>
              </w:numPr>
              <w:rPr>
                <w:szCs w:val="24"/>
                <w:lang w:eastAsia="ja-JP"/>
              </w:rPr>
            </w:pPr>
            <w:r w:rsidRPr="006B660F">
              <w:rPr>
                <w:szCs w:val="24"/>
                <w:lang w:eastAsia="ja-JP"/>
              </w:rPr>
              <w:t>Some of the literature must show an implementation of the system on a web application to show server-client security measures.</w:t>
            </w:r>
          </w:p>
          <w:p w14:paraId="79F2790B" w14:textId="19001066" w:rsidR="006B660F" w:rsidRDefault="006B660F" w:rsidP="006B660F">
            <w:pPr>
              <w:pStyle w:val="ListParagraph"/>
              <w:numPr>
                <w:ilvl w:val="0"/>
                <w:numId w:val="40"/>
              </w:numPr>
              <w:rPr>
                <w:szCs w:val="24"/>
                <w:lang w:eastAsia="ja-JP"/>
              </w:rPr>
            </w:pPr>
            <w:r w:rsidRPr="006B660F">
              <w:rPr>
                <w:szCs w:val="24"/>
                <w:lang w:eastAsia="ja-JP"/>
              </w:rPr>
              <w:t>Some of the literature must explain the steps in biometrics system which are image enhancement, feature extraction, matching algorithm, and security procedures.</w:t>
            </w:r>
          </w:p>
          <w:p w14:paraId="2F2D6791" w14:textId="77777777" w:rsidR="006B660F" w:rsidRDefault="006B660F" w:rsidP="006B660F">
            <w:pPr>
              <w:pStyle w:val="ListParagraph"/>
              <w:numPr>
                <w:ilvl w:val="0"/>
                <w:numId w:val="40"/>
              </w:numPr>
              <w:rPr>
                <w:szCs w:val="24"/>
                <w:lang w:eastAsia="ja-JP"/>
              </w:rPr>
            </w:pPr>
            <w:r w:rsidRPr="006B660F">
              <w:rPr>
                <w:szCs w:val="24"/>
                <w:lang w:eastAsia="ja-JP"/>
              </w:rPr>
              <w:t>Some of the papers must be understandable at beginner level.</w:t>
            </w:r>
          </w:p>
          <w:p w14:paraId="1EDEA548" w14:textId="77777777" w:rsidR="006B660F" w:rsidRDefault="006B660F" w:rsidP="006B660F">
            <w:pPr>
              <w:rPr>
                <w:szCs w:val="24"/>
                <w:lang w:eastAsia="ja-JP"/>
              </w:rPr>
            </w:pPr>
          </w:p>
          <w:p w14:paraId="02E2086A" w14:textId="6DA8A5ED" w:rsidR="006B660F" w:rsidRPr="006B660F" w:rsidRDefault="006B660F" w:rsidP="006B660F">
            <w:pPr>
              <w:keepNext/>
              <w:rPr>
                <w:szCs w:val="24"/>
                <w:lang w:eastAsia="ja-JP"/>
              </w:rPr>
            </w:pPr>
          </w:p>
        </w:tc>
      </w:tr>
    </w:tbl>
    <w:p w14:paraId="5B239ECB" w14:textId="5281DF61" w:rsidR="008F38CB" w:rsidRDefault="006B660F" w:rsidP="006B660F">
      <w:pPr>
        <w:pStyle w:val="Caption"/>
      </w:pPr>
      <w:bookmarkStart w:id="70" w:name="_Ref167568236"/>
      <w:r>
        <w:t xml:space="preserve">Table </w:t>
      </w:r>
      <w:r w:rsidR="00460025">
        <w:fldChar w:fldCharType="begin"/>
      </w:r>
      <w:r w:rsidR="00460025">
        <w:instrText xml:space="preserve"> STYLEREF 1 \s </w:instrText>
      </w:r>
      <w:r w:rsidR="00460025">
        <w:fldChar w:fldCharType="separate"/>
      </w:r>
      <w:r w:rsidR="00460025">
        <w:rPr>
          <w:noProof/>
        </w:rPr>
        <w:t>3</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1</w:t>
      </w:r>
      <w:r w:rsidR="00460025">
        <w:fldChar w:fldCharType="end"/>
      </w:r>
      <w:bookmarkEnd w:id="70"/>
      <w:r>
        <w:t xml:space="preserve"> Quantit</w:t>
      </w:r>
      <w:r w:rsidR="00201D65">
        <w:t>ative literature review by Pickering</w:t>
      </w:r>
      <w:r w:rsidR="00E25C8C">
        <w:t xml:space="preserve"> et al.</w:t>
      </w:r>
    </w:p>
    <w:p w14:paraId="3BF40BD4" w14:textId="77777777" w:rsidR="00201D65" w:rsidRDefault="00201D65" w:rsidP="00201D65">
      <w:pPr>
        <w:pStyle w:val="Caption"/>
        <w:jc w:val="left"/>
      </w:pPr>
    </w:p>
    <w:p w14:paraId="6FBD5009" w14:textId="23C3511E" w:rsidR="00EC726F" w:rsidRDefault="00816824" w:rsidP="00816824">
      <w:pPr>
        <w:pStyle w:val="PhDNormal"/>
      </w:pPr>
      <w:r>
        <w:t>There are several papers has addressed the problem where they describe their project of integrating biometric system into their web application. Martin et.al for example is using the same fingerprint scanner as in this research to authenticate its users with available template in database</w:t>
      </w:r>
      <w:r w:rsidR="007A1F34">
        <w:t xml:space="preserve">, with </w:t>
      </w:r>
      <w:r w:rsidR="004431EB">
        <w:t>Arduino Yun as the host hardware</w:t>
      </w:r>
      <w:r w:rsidR="00D01647">
        <w:t xml:space="preserve"> </w:t>
      </w:r>
      <w:sdt>
        <w:sdtPr>
          <w:alias w:val="To edit, see citavi.com/edit"/>
          <w:tag w:val="CitaviPlaceholder#727b7e12-f9db-4ef6-a34b-035adf72d967"/>
          <w:id w:val="1283618180"/>
          <w:placeholder>
            <w:docPart w:val="DefaultPlaceholder_-1854013440"/>
          </w:placeholder>
        </w:sdtPr>
        <w:sdtEndPr/>
        <w:sdtContent>
          <w:r w:rsidR="00D01647">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2Y4Nzc3LTNjMGUtNGMzZS05NjA1LTcxOGQyNTQzZWI2ZSIsIlJhbmdlTGVuZ3RoIjo0LCJSZWZlcmVuY2VJZCI6ImViYTU5MTBmLTBlN2QtNGM2Yi1iYjk3LTc5NTI4NjlhOGJ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zeWF6d1xcQXBwRGF0YVxcTG9jYWxcXFRlbXBcXHhhaXR6and1LmpwZyIsIlVyaVN0cmluZyI6ImViYTU5MTBmLTBlN2QtNGM2Yi1iYjk3LTc5NTI4NjlhOGJh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yOTI4L3RlbGtvbW5pa2EudjE2aTIuNzU3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yOTI4L3RlbGtvbW5pa2EudjE2aTIuNzU3MiIsIlVyaVN0cmluZyI6Imh0dHBzOi8vZG9pLm9yZy8xMC4xMjkyOC90ZWxrb21uaWthLnYxNmkyLjc1Nz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}</w:instrText>
          </w:r>
          <w:r w:rsidR="00D01647">
            <w:fldChar w:fldCharType="separate"/>
          </w:r>
          <w:r w:rsidR="00D01647">
            <w:t>[18]</w:t>
          </w:r>
          <w:r w:rsidR="00D01647">
            <w:fldChar w:fldCharType="end"/>
          </w:r>
        </w:sdtContent>
      </w:sdt>
      <w:r>
        <w:t>.</w:t>
      </w:r>
      <w:r w:rsidR="004431EB">
        <w:t xml:space="preserve"> </w:t>
      </w:r>
      <w:r w:rsidR="008E2664">
        <w:t>While this system implemented fingerprint image enhancement</w:t>
      </w:r>
      <w:r w:rsidR="000A3249">
        <w:t>, the</w:t>
      </w:r>
      <w:r w:rsidR="002F476A">
        <w:t>y</w:t>
      </w:r>
      <w:r w:rsidR="000A3249">
        <w:t xml:space="preserve"> used the built-in</w:t>
      </w:r>
      <w:r w:rsidR="002F476A">
        <w:t xml:space="preserve"> matching</w:t>
      </w:r>
      <w:r w:rsidR="000A3249">
        <w:t xml:space="preserve"> </w:t>
      </w:r>
      <w:r w:rsidR="002F476A">
        <w:t>algorithm</w:t>
      </w:r>
      <w:r w:rsidR="00665E16">
        <w:t xml:space="preserve"> available in the sensor</w:t>
      </w:r>
      <w:r w:rsidR="002F476A">
        <w:t xml:space="preserve"> for authentication which </w:t>
      </w:r>
      <w:r w:rsidR="00E74350">
        <w:t>is not explained anywhere in the hardware documentation.</w:t>
      </w:r>
      <w:r w:rsidR="00665E16">
        <w:t xml:space="preserve"> </w:t>
      </w:r>
      <w:r w:rsidR="0069325E">
        <w:t>Therefore,</w:t>
      </w:r>
      <w:r w:rsidR="00665E16">
        <w:t xml:space="preserve"> this </w:t>
      </w:r>
      <w:r w:rsidR="00B356E3">
        <w:t>system is dependent on the sensor which make it less versatile.</w:t>
      </w:r>
    </w:p>
    <w:p w14:paraId="66ABEBFE" w14:textId="2C55A096" w:rsidR="00816824" w:rsidRDefault="00816824" w:rsidP="00816824">
      <w:pPr>
        <w:pStyle w:val="PhDNormal"/>
      </w:pPr>
      <w:r>
        <w:t>Singh and Shahabaje develop</w:t>
      </w:r>
      <w:r w:rsidR="00D01647">
        <w:t>ed</w:t>
      </w:r>
      <w:r>
        <w:t xml:space="preserve"> web-based </w:t>
      </w:r>
      <w:r w:rsidR="00D01647" w:rsidRPr="00D01647">
        <w:t>Attendance Monitoring System using Raspberry Pi Pico</w:t>
      </w:r>
      <w:r>
        <w:t xml:space="preserve"> </w:t>
      </w:r>
      <w:r w:rsidR="00D01647">
        <w:t>and</w:t>
      </w:r>
      <w:r>
        <w:t xml:space="preserve"> the </w:t>
      </w:r>
      <w:r w:rsidR="00693411">
        <w:t xml:space="preserve">same </w:t>
      </w:r>
      <w:r>
        <w:t>fingerprint scanner</w:t>
      </w:r>
      <w:r w:rsidR="00B81FD4">
        <w:t xml:space="preserve"> </w:t>
      </w:r>
      <w:sdt>
        <w:sdtPr>
          <w:alias w:val="To edit, see citavi.com/edit"/>
          <w:tag w:val="CitaviPlaceholder#1e32e5ed-5c6f-4a39-acf5-54418efd0965"/>
          <w:id w:val="1271588232"/>
          <w:placeholder>
            <w:docPart w:val="DefaultPlaceholder_-1854013440"/>
          </w:placeholder>
        </w:sdtPr>
        <w:sdtEndPr/>
        <w:sdtContent>
          <w:r w:rsidR="00B81FD4">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YmZlNDgzLTgzMDYtNDQ2NC05OTI4LTFkNTg1MzY4MDVjNiIsIlJhbmdlTGVuZ3RoIjo0LCJSZWZlcmVuY2VJZCI6IjBlYWQ2MTM2LTliOGQtNDI4MC05ZjZmLTM5MTZlYjExYmM5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EwNDk4MjMwLyIsIlVyaVN0cmluZyI6Imh0dHBzOi8vaWVlZXhwbG9yZS5pZWVlLm9yZy9kb2N1bWVudC8xMDQ5ODIzMC8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}</w:instrText>
          </w:r>
          <w:r w:rsidR="00B81FD4">
            <w:fldChar w:fldCharType="separate"/>
          </w:r>
          <w:r w:rsidR="00B81FD4">
            <w:t>[19]</w:t>
          </w:r>
          <w:r w:rsidR="00B81FD4">
            <w:fldChar w:fldCharType="end"/>
          </w:r>
        </w:sdtContent>
      </w:sdt>
      <w:r w:rsidR="00B81FD4">
        <w:t xml:space="preserve">. </w:t>
      </w:r>
      <w:r w:rsidR="00593D5A">
        <w:t>However, t</w:t>
      </w:r>
      <w:r w:rsidR="007203D2">
        <w:t>he matching of the fingerprint in their system occurs in the client side</w:t>
      </w:r>
      <w:r w:rsidR="00593D5A">
        <w:t xml:space="preserve">, </w:t>
      </w:r>
      <w:r w:rsidR="00CD1D6E">
        <w:t xml:space="preserve">where only the matching score are sent to the server. This may cause unreliability as the client may inject </w:t>
      </w:r>
      <w:r w:rsidR="004C6BC5">
        <w:t>the matching score directly into the system.</w:t>
      </w:r>
    </w:p>
    <w:p w14:paraId="5F67041E" w14:textId="4666C270" w:rsidR="004C6BC5" w:rsidRDefault="00C030B9" w:rsidP="00816824">
      <w:pPr>
        <w:pStyle w:val="PhDNormal"/>
      </w:pPr>
      <w:r>
        <w:lastRenderedPageBreak/>
        <w:t>Islam et.al proposed a secured fingerprint authentication system</w:t>
      </w:r>
      <w:r w:rsidR="00121B39">
        <w:t xml:space="preserve"> b</w:t>
      </w:r>
      <w:r w:rsidR="005634AD">
        <w:t>ased on user biometric synthesis using watermark embedded and fixed digit encryption</w:t>
      </w:r>
      <w:r w:rsidR="00CD656A">
        <w:t xml:space="preserve"> </w:t>
      </w:r>
      <w:sdt>
        <w:sdtPr>
          <w:alias w:val="To edit, see citavi.com/edit"/>
          <w:tag w:val="CitaviPlaceholder#e2551e89-cb7d-4d37-951c-de76ad7d1720"/>
          <w:id w:val="1451510929"/>
          <w:placeholder>
            <w:docPart w:val="DefaultPlaceholder_-1854013440"/>
          </w:placeholder>
        </w:sdtPr>
        <w:sdtEndPr/>
        <w:sdtContent>
          <w:r w:rsidR="00CD656A">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mQ5M2QxLWQ0YzAtNDI0Ny1hMzJkLTE5NjJlMWQ1NzA2ZSIsIlJhbmdlTGVuZ3RoIjozLCJSZWZlcmVuY2VJZCI6ImVjYzg0MTkzLWI1NWQtNDc4YS1hNmNmLTRhNjJmMWU4NDQz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}</w:instrText>
          </w:r>
          <w:r w:rsidR="00CD656A">
            <w:fldChar w:fldCharType="separate"/>
          </w:r>
          <w:r w:rsidR="00CD656A">
            <w:t>[9]</w:t>
          </w:r>
          <w:r w:rsidR="00CD656A">
            <w:fldChar w:fldCharType="end"/>
          </w:r>
        </w:sdtContent>
      </w:sdt>
      <w:r w:rsidR="00242FFA">
        <w:t>.</w:t>
      </w:r>
      <w:r w:rsidR="00BD1583">
        <w:t xml:space="preserve"> While proven to be sufficiently secure, the system </w:t>
      </w:r>
      <w:r w:rsidR="00B40406">
        <w:t>requires</w:t>
      </w:r>
      <w:r w:rsidR="00BD1583">
        <w:t xml:space="preserve"> both fingerprint and palmprint which can make the system more expensive than what the author plans to be.</w:t>
      </w:r>
      <w:r w:rsidR="00B40406">
        <w:t xml:space="preserve"> The technique used is also</w:t>
      </w:r>
      <w:r w:rsidR="001309CC">
        <w:t xml:space="preserve"> too</w:t>
      </w:r>
      <w:r w:rsidR="00B40406">
        <w:t xml:space="preserve"> advance</w:t>
      </w:r>
      <w:r w:rsidR="001309CC">
        <w:t>d</w:t>
      </w:r>
      <w:r w:rsidR="00A83B77">
        <w:t xml:space="preserve"> and require more work</w:t>
      </w:r>
      <w:r w:rsidR="001309CC">
        <w:t xml:space="preserve"> </w:t>
      </w:r>
      <w:r w:rsidR="00CD656A">
        <w:t>compared</w:t>
      </w:r>
      <w:r w:rsidR="001309CC">
        <w:t xml:space="preserve"> to the </w:t>
      </w:r>
      <w:r w:rsidR="00A83B77">
        <w:t>author proposed system</w:t>
      </w:r>
      <w:r w:rsidR="005C223B">
        <w:t>.</w:t>
      </w:r>
    </w:p>
    <w:p w14:paraId="08F1FAD7" w14:textId="1F3E24BC" w:rsidR="00CD656A" w:rsidRDefault="00CD656A" w:rsidP="00816824">
      <w:pPr>
        <w:pStyle w:val="PhDNormal"/>
      </w:pPr>
      <w:r>
        <w:t xml:space="preserve">Jain et.al </w:t>
      </w:r>
      <w:r w:rsidR="00851163">
        <w:t xml:space="preserve">has already published a </w:t>
      </w:r>
      <w:r w:rsidR="001F38DD">
        <w:t>well-made</w:t>
      </w:r>
      <w:r w:rsidR="00851163">
        <w:t xml:space="preserve"> </w:t>
      </w:r>
      <w:r w:rsidR="001F38DD">
        <w:t>biometrics web-access</w:t>
      </w:r>
      <w:r w:rsidR="00851163">
        <w:t xml:space="preserve"> system that is secure enough</w:t>
      </w:r>
      <w:r w:rsidR="001F38DD">
        <w:t xml:space="preserve"> to be</w:t>
      </w:r>
      <w:r w:rsidR="00851163">
        <w:t xml:space="preserve"> the framework for this project.</w:t>
      </w:r>
      <w:r w:rsidR="001F38DD">
        <w:t xml:space="preserve"> </w:t>
      </w:r>
      <w:r w:rsidR="00C95EB8">
        <w:t xml:space="preserve">The system includes encryption to store the fingerprint template. </w:t>
      </w:r>
      <w:r w:rsidR="00931C49">
        <w:t>However,</w:t>
      </w:r>
      <w:r w:rsidR="00E37468">
        <w:t xml:space="preserve"> the </w:t>
      </w:r>
      <w:r w:rsidR="006F4985">
        <w:t xml:space="preserve">system used </w:t>
      </w:r>
      <w:r w:rsidR="00324FC8">
        <w:t>hand geometry instead of fingerprint as the mean of biometrics authentication that may be not as dis</w:t>
      </w:r>
      <w:r w:rsidR="007F424C">
        <w:t>tinctive enough to be used in a modern biometrics system.</w:t>
      </w:r>
    </w:p>
    <w:p w14:paraId="1125C981" w14:textId="4F61589B" w:rsidR="00816824" w:rsidRPr="00816824" w:rsidRDefault="00816824" w:rsidP="00816824">
      <w:pPr>
        <w:rPr>
          <w:szCs w:val="22"/>
        </w:rPr>
      </w:pPr>
      <w:r>
        <w:br w:type="page"/>
      </w:r>
    </w:p>
    <w:p w14:paraId="1BCBC92B" w14:textId="357CCF7D" w:rsidR="00500708" w:rsidRDefault="00DC2099" w:rsidP="00C6284E">
      <w:pPr>
        <w:pStyle w:val="Heading1"/>
      </w:pPr>
      <w:bookmarkStart w:id="71" w:name="_Toc167650572"/>
      <w:r>
        <w:lastRenderedPageBreak/>
        <w:t>Methodology</w:t>
      </w:r>
      <w:bookmarkEnd w:id="71"/>
    </w:p>
    <w:p w14:paraId="026B14FF" w14:textId="74FB572D" w:rsidR="00D12DDB" w:rsidRDefault="00D36296" w:rsidP="00A94A86">
      <w:pPr>
        <w:pStyle w:val="PhDNormal"/>
        <w:rPr>
          <w:lang w:val="en-GB"/>
        </w:rPr>
      </w:pPr>
      <w:r>
        <w:t xml:space="preserve">In this chapter, </w:t>
      </w:r>
      <w:r w:rsidR="005C30BC">
        <w:t xml:space="preserve">the methodology of proposed biometrics </w:t>
      </w:r>
      <w:r w:rsidR="005C30BC">
        <w:rPr>
          <w:lang w:val="en-GB"/>
        </w:rPr>
        <w:t>system wi</w:t>
      </w:r>
      <w:r w:rsidR="00B54904">
        <w:rPr>
          <w:lang w:val="en-GB"/>
        </w:rPr>
        <w:t xml:space="preserve">ll be outlined. </w:t>
      </w:r>
      <w:r w:rsidR="00E9130E">
        <w:rPr>
          <w:lang w:val="en-GB"/>
        </w:rPr>
        <w:t xml:space="preserve">The </w:t>
      </w:r>
      <w:r w:rsidR="00E43BFA">
        <w:rPr>
          <w:lang w:val="en-GB"/>
        </w:rPr>
        <w:t>author</w:t>
      </w:r>
      <w:r w:rsidR="00F23093">
        <w:rPr>
          <w:lang w:val="en-GB"/>
        </w:rPr>
        <w:t xml:space="preserve">’s approach on </w:t>
      </w:r>
      <w:r w:rsidR="004D315D">
        <w:rPr>
          <w:lang w:val="en-GB"/>
        </w:rPr>
        <w:t>writ</w:t>
      </w:r>
      <w:r w:rsidR="008942E2">
        <w:rPr>
          <w:lang w:val="en-GB"/>
        </w:rPr>
        <w:t>ing this paper is by integrating quantitative and qualitative research</w:t>
      </w:r>
      <w:r w:rsidR="00E249C8">
        <w:rPr>
          <w:lang w:val="en-GB"/>
        </w:rPr>
        <w:t xml:space="preserve"> because of numerous benefits such as </w:t>
      </w:r>
      <w:r w:rsidR="00025EE0">
        <w:rPr>
          <w:lang w:val="en-GB"/>
        </w:rPr>
        <w:t>the advantage</w:t>
      </w:r>
      <w:r w:rsidR="00034752">
        <w:rPr>
          <w:lang w:val="en-GB"/>
        </w:rPr>
        <w:t xml:space="preserve"> of one approach </w:t>
      </w:r>
      <w:r w:rsidR="00025EE0">
        <w:rPr>
          <w:lang w:val="en-GB"/>
        </w:rPr>
        <w:t>compensating the weakness of the other one.</w:t>
      </w:r>
      <w:r w:rsidR="006A27D4">
        <w:rPr>
          <w:lang w:val="en-GB"/>
        </w:rPr>
        <w:t xml:space="preserve"> The quantitative side of the</w:t>
      </w:r>
      <w:r w:rsidR="00CF3799">
        <w:rPr>
          <w:lang w:val="en-GB"/>
        </w:rPr>
        <w:t xml:space="preserve"> research are integrated where following data will be collected and evaluated:</w:t>
      </w:r>
      <w:r w:rsidR="00A94A86">
        <w:rPr>
          <w:lang w:val="en-GB"/>
        </w:rPr>
        <w:t xml:space="preserve"> </w:t>
      </w:r>
      <w:r w:rsidR="006914E7">
        <w:rPr>
          <w:lang w:val="en-GB"/>
        </w:rPr>
        <w:t>performance</w:t>
      </w:r>
      <w:r w:rsidR="00A94A86">
        <w:rPr>
          <w:lang w:val="en-GB"/>
        </w:rPr>
        <w:t>, s</w:t>
      </w:r>
      <w:r w:rsidR="004A08A8">
        <w:rPr>
          <w:lang w:val="en-GB"/>
        </w:rPr>
        <w:t>peed of authentication</w:t>
      </w:r>
      <w:r w:rsidR="00A94A86">
        <w:rPr>
          <w:lang w:val="en-GB"/>
        </w:rPr>
        <w:t>, s</w:t>
      </w:r>
      <w:r w:rsidR="00BA1768">
        <w:rPr>
          <w:lang w:val="en-GB"/>
        </w:rPr>
        <w:t xml:space="preserve">ystem </w:t>
      </w:r>
      <w:r w:rsidR="00A94A86">
        <w:rPr>
          <w:lang w:val="en-GB"/>
        </w:rPr>
        <w:t>r</w:t>
      </w:r>
      <w:r w:rsidR="00343CCE">
        <w:rPr>
          <w:lang w:val="en-GB"/>
        </w:rPr>
        <w:t>eliability</w:t>
      </w:r>
      <w:r w:rsidR="00A94A86">
        <w:rPr>
          <w:lang w:val="en-GB"/>
        </w:rPr>
        <w:t xml:space="preserve">. </w:t>
      </w:r>
      <w:r w:rsidR="007F04D0">
        <w:rPr>
          <w:lang w:val="en-GB"/>
        </w:rPr>
        <w:t xml:space="preserve">The qualitative </w:t>
      </w:r>
      <w:r w:rsidR="00EC4EEA">
        <w:rPr>
          <w:lang w:val="en-GB"/>
        </w:rPr>
        <w:t xml:space="preserve">side </w:t>
      </w:r>
      <w:r w:rsidR="004916AB">
        <w:rPr>
          <w:lang w:val="en-GB"/>
        </w:rPr>
        <w:t xml:space="preserve">of the project </w:t>
      </w:r>
      <w:r w:rsidR="008864F2">
        <w:rPr>
          <w:lang w:val="en-GB"/>
        </w:rPr>
        <w:t xml:space="preserve">depends on the </w:t>
      </w:r>
      <w:r w:rsidR="002774CF">
        <w:rPr>
          <w:lang w:val="en-GB"/>
        </w:rPr>
        <w:t>perceived security</w:t>
      </w:r>
      <w:r w:rsidR="008864F2">
        <w:rPr>
          <w:lang w:val="en-GB"/>
        </w:rPr>
        <w:t xml:space="preserve"> of the system</w:t>
      </w:r>
      <w:r w:rsidR="00CF3F06">
        <w:rPr>
          <w:lang w:val="en-GB"/>
        </w:rPr>
        <w:t xml:space="preserve">. </w:t>
      </w:r>
    </w:p>
    <w:p w14:paraId="30A24FAD" w14:textId="6E531C8F" w:rsidR="00787FA9" w:rsidRPr="0003129C" w:rsidRDefault="00CC3246" w:rsidP="008F38CB">
      <w:pPr>
        <w:pStyle w:val="PhDNormal"/>
      </w:pPr>
      <w:r>
        <w:t xml:space="preserve">This chapter describes the design adopted by this research to achieve the aims and objectives stated in </w:t>
      </w:r>
      <w:r w:rsidR="006963DF">
        <w:t>before</w:t>
      </w:r>
      <w:r w:rsidR="005A407F">
        <w:t xml:space="preserve">. </w:t>
      </w:r>
      <w:r>
        <w:t xml:space="preserve">Section </w:t>
      </w:r>
      <w:r w:rsidR="00192D95">
        <w:fldChar w:fldCharType="begin"/>
      </w:r>
      <w:r>
        <w:instrText xml:space="preserve"> REF _Ref159401357 \r \h </w:instrText>
      </w:r>
      <w:r w:rsidR="00192D95">
        <w:fldChar w:fldCharType="separate"/>
      </w:r>
      <w:r w:rsidR="00C74B43">
        <w:t>3.1</w:t>
      </w:r>
      <w:r w:rsidR="00192D95">
        <w:fldChar w:fldCharType="end"/>
      </w:r>
      <w:r>
        <w:t xml:space="preserve"> discusses the </w:t>
      </w:r>
      <w:r w:rsidR="006963DF">
        <w:t>proposed system</w:t>
      </w:r>
      <w:r w:rsidR="00CE190B">
        <w:t xml:space="preserve"> </w:t>
      </w:r>
      <w:r w:rsidR="00B71F56">
        <w:t xml:space="preserve">in form of software architecture of </w:t>
      </w:r>
      <w:r w:rsidR="00F64D7B">
        <w:t>the implemented software</w:t>
      </w:r>
      <w:r>
        <w:t xml:space="preserve">; </w:t>
      </w:r>
      <w:r w:rsidR="00C6284E">
        <w:t>s</w:t>
      </w:r>
      <w:r>
        <w:t xml:space="preserve">ection </w:t>
      </w:r>
      <w:r w:rsidR="00192D95">
        <w:fldChar w:fldCharType="begin"/>
      </w:r>
      <w:r>
        <w:instrText xml:space="preserve"> REF _Ref159401405 \r \h </w:instrText>
      </w:r>
      <w:r w:rsidR="00192D95">
        <w:fldChar w:fldCharType="separate"/>
      </w:r>
      <w:r w:rsidR="00C74B43">
        <w:t>3.2</w:t>
      </w:r>
      <w:r w:rsidR="00192D95">
        <w:fldChar w:fldCharType="end"/>
      </w:r>
      <w:r>
        <w:t xml:space="preserve"> details the </w:t>
      </w:r>
      <w:r w:rsidR="006B1ED0">
        <w:t xml:space="preserve">hardware used </w:t>
      </w:r>
      <w:r w:rsidR="00EE5F7A">
        <w:t xml:space="preserve">in the study </w:t>
      </w:r>
      <w:r w:rsidR="008A4500">
        <w:t>and justify their use to enforce low-cost project environment</w:t>
      </w:r>
      <w:r>
        <w:t xml:space="preserve">; </w:t>
      </w:r>
      <w:r w:rsidR="00C6284E">
        <w:t>s</w:t>
      </w:r>
      <w:r>
        <w:t xml:space="preserve">ection </w:t>
      </w:r>
      <w:r w:rsidR="00192D95">
        <w:fldChar w:fldCharType="begin"/>
      </w:r>
      <w:r>
        <w:instrText xml:space="preserve"> REF _Ref159401428 \r \h </w:instrText>
      </w:r>
      <w:r w:rsidR="00192D95">
        <w:fldChar w:fldCharType="separate"/>
      </w:r>
      <w:r w:rsidR="00C74B43">
        <w:t>3.3</w:t>
      </w:r>
      <w:r w:rsidR="00192D95">
        <w:fldChar w:fldCharType="end"/>
      </w:r>
      <w:r>
        <w:t xml:space="preserve"> </w:t>
      </w:r>
      <w:r w:rsidR="002B5820">
        <w:t>explain the library used in the software</w:t>
      </w:r>
      <w:r w:rsidR="004B386C">
        <w:t xml:space="preserve"> especially Adafruit fingerprint library and justify it uses</w:t>
      </w:r>
      <w:r w:rsidR="005A407F">
        <w:t xml:space="preserve">; </w:t>
      </w:r>
      <w:r w:rsidR="00C6284E">
        <w:t>s</w:t>
      </w:r>
      <w:r w:rsidR="005A407F">
        <w:t xml:space="preserve">ection </w:t>
      </w:r>
      <w:r w:rsidR="00192D95">
        <w:fldChar w:fldCharType="begin"/>
      </w:r>
      <w:r w:rsidR="005A407F">
        <w:instrText xml:space="preserve"> REF _Ref159401695 \r \h </w:instrText>
      </w:r>
      <w:r w:rsidR="00192D95">
        <w:fldChar w:fldCharType="separate"/>
      </w:r>
      <w:r w:rsidR="00C74B43">
        <w:t>3.4</w:t>
      </w:r>
      <w:r w:rsidR="00192D95">
        <w:fldChar w:fldCharType="end"/>
      </w:r>
      <w:r w:rsidR="005A407F">
        <w:t xml:space="preserve"> outlines the</w:t>
      </w:r>
      <w:r w:rsidR="00A9216B">
        <w:t xml:space="preserve"> first</w:t>
      </w:r>
      <w:r w:rsidR="005A407F">
        <w:t xml:space="preserve"> procedure</w:t>
      </w:r>
      <w:r w:rsidR="00AA307B">
        <w:t xml:space="preserve"> “image enhancement” </w:t>
      </w:r>
      <w:r w:rsidR="005A407F">
        <w:t xml:space="preserve">used and the timeline for completion of each stage of the study; </w:t>
      </w:r>
      <w:r w:rsidR="00C6284E">
        <w:t>s</w:t>
      </w:r>
      <w:r w:rsidR="005A407F">
        <w:t xml:space="preserve">ection </w:t>
      </w:r>
      <w:r w:rsidR="00192D95">
        <w:fldChar w:fldCharType="begin"/>
      </w:r>
      <w:r w:rsidR="005A407F">
        <w:instrText xml:space="preserve"> REF _Ref159401729 \r \h </w:instrText>
      </w:r>
      <w:r w:rsidR="00192D95">
        <w:fldChar w:fldCharType="separate"/>
      </w:r>
      <w:r w:rsidR="00C74B43">
        <w:t>3.5</w:t>
      </w:r>
      <w:r w:rsidR="00192D95">
        <w:fldChar w:fldCharType="end"/>
      </w:r>
      <w:r w:rsidR="005A407F">
        <w:t xml:space="preserve"> </w:t>
      </w:r>
      <w:r w:rsidR="00AD19DC">
        <w:t>outlines the first procedure “</w:t>
      </w:r>
      <w:r w:rsidR="00102D9E">
        <w:t>feature extraction</w:t>
      </w:r>
      <w:r w:rsidR="00AD19DC">
        <w:t>” used</w:t>
      </w:r>
      <w:r w:rsidR="00C6284E">
        <w:t>;</w:t>
      </w:r>
      <w:r w:rsidR="00F86308">
        <w:t xml:space="preserve"> </w:t>
      </w:r>
      <w:r w:rsidR="00C6284E">
        <w:t>s</w:t>
      </w:r>
      <w:r w:rsidR="005A407F">
        <w:t xml:space="preserve">ection </w:t>
      </w:r>
      <w:r w:rsidR="00192D95">
        <w:fldChar w:fldCharType="begin"/>
      </w:r>
      <w:r w:rsidR="005A407F">
        <w:instrText xml:space="preserve"> REF _Ref159401765 \r \h </w:instrText>
      </w:r>
      <w:r w:rsidR="00192D95">
        <w:fldChar w:fldCharType="separate"/>
      </w:r>
      <w:r w:rsidR="00C74B43">
        <w:t>3.6</w:t>
      </w:r>
      <w:r w:rsidR="00192D95">
        <w:fldChar w:fldCharType="end"/>
      </w:r>
      <w:r w:rsidR="005A407F">
        <w:t xml:space="preserve"> </w:t>
      </w:r>
      <w:r w:rsidR="00F86308">
        <w:t>outlines the first procedure “</w:t>
      </w:r>
      <w:r w:rsidR="00102D9E">
        <w:t>fingerprint matching</w:t>
      </w:r>
      <w:r w:rsidR="00F86308">
        <w:t xml:space="preserve">” used, finally section </w:t>
      </w:r>
      <w:r w:rsidR="00952EFF">
        <w:t>3.7 outlines the security measure</w:t>
      </w:r>
      <w:r w:rsidR="00102D9E">
        <w:t>s taken to ensure the system built is not compromised</w:t>
      </w:r>
      <w:r w:rsidR="005A407F">
        <w:t>.</w:t>
      </w:r>
    </w:p>
    <w:p w14:paraId="7E703000" w14:textId="4E4C7EE1" w:rsidR="00AA1A02" w:rsidRDefault="00D77376" w:rsidP="00500708">
      <w:pPr>
        <w:pStyle w:val="Heading2"/>
      </w:pPr>
      <w:bookmarkStart w:id="72" w:name="_Toc167650573"/>
      <w:r>
        <w:t>Proposed System</w:t>
      </w:r>
      <w:bookmarkEnd w:id="72"/>
    </w:p>
    <w:p w14:paraId="2D238C77" w14:textId="6AF14C03" w:rsidR="00385931" w:rsidRDefault="00A07252" w:rsidP="00385931">
      <w:pPr>
        <w:pStyle w:val="PhDNormal"/>
      </w:pPr>
      <w:r>
        <w:t>There already exist several</w:t>
      </w:r>
      <w:r w:rsidR="00006DA3">
        <w:t xml:space="preserve"> published</w:t>
      </w:r>
      <w:r w:rsidR="00436FD4">
        <w:t xml:space="preserve"> </w:t>
      </w:r>
      <w:r w:rsidR="00976A03">
        <w:t>papers</w:t>
      </w:r>
      <w:r w:rsidR="00436FD4">
        <w:t xml:space="preserve"> that proposed </w:t>
      </w:r>
      <w:r w:rsidR="00351D04">
        <w:t xml:space="preserve">a </w:t>
      </w:r>
      <w:r w:rsidR="008B58F3">
        <w:t>well-structured</w:t>
      </w:r>
      <w:r w:rsidR="00351D04">
        <w:t xml:space="preserve"> biometrics system</w:t>
      </w:r>
      <w:r w:rsidR="00976A03">
        <w:t xml:space="preserve"> </w:t>
      </w:r>
      <w:sdt>
        <w:sdtPr>
          <w:alias w:val="To edit, see citavi.com/edit"/>
          <w:tag w:val="CitaviPlaceholder#f1de2585-57c4-4db3-a42d-d6accc3065cc"/>
          <w:id w:val="-1657526527"/>
          <w:placeholder>
            <w:docPart w:val="DefaultPlaceholder_-1854013440"/>
          </w:placeholder>
        </w:sdtPr>
        <w:sdtEndPr/>
        <w:sdtContent>
          <w:r w:rsidR="00AC1C72">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Zjg0YjFhLWI2MjUtNDZkMC05NzRmLWVlYzk1OTIyZGRjOSIsIlJhbmdlU3RhcnQiOjMsIlJlZmVyZW5jZUlkIjoiNDRkYTc5OWEtZDVlMS00ODc4LWE0ODMtZTI4ODNkZTkzZjg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c3lhendcXEFwcERhdGFcXExvY2FsXFxUZW1wXFxtY2htc2EwZy5qcGciLCJVcmlTdHJpbmciOiI0NGRhNzk5YS1kNWUxLTQ4NzgtYTQ4My1lMjg4M2RlOTNmO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jUyMC9zdG1zaS52MTJpMy4yNzczIiwiRWRpdG9ycyI6W10sIkV2YWx1YXRpb25Db21wbGV4aXR5IjowLCJFdmFsdWF0aW9uU291cmNlVGV4dEZvcm1hdCI6MCwiR3JvdXBzIjpbXSwiSGFzTGFiZWwxIjpmYWxzZSwiSGFzTGFiZWwyIjpmYWxzZSwiS2V5d29yZHMiOltdLCJMYW5ndWFnZSI6ImVu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I1MjAvc3Rtc2kudjEyaTMuMjc3MyIsIlVyaVN0cmluZyI6Imh0dHBzOi8vZG9pLm9yZy8xMC4zMjUyMC9zdG1zaS52MTJpMy4yNzc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zMFQxNDozMzozMyIsIk1vZGlmaWVkQnkiOiJfTmlrIEFtaXIgU3lhendhbiBCaW4gQWJkdWwgQXppeiIsIklkIjoiNTJjZTM4ZmMtMWVmNS00NWM3LWIzOWYtMjlkZjRmNmFjYzJlIiwiTW9kaWZpZWRPbiI6IjIwMjQtMDQtMzBUMTQ6MzM6MzM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Npc3RlbWFzaS5mdGlrLnVuaXNpLmFjLmlkL2luZGV4LnBocC9zdG1zaS9hcnRpY2xlL3ZpZXcvMjc3MyIsIlVyaVN0cmluZyI6Imh0dHBzOi8vc2lzdGVtYXNpLmZ0aWsudW5pc2kuYWMuaWQvaW5kZXgucGhwL3N0bXNpL2FydGljbGUvdmlldy8yNzc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yOTI4L3RlbGtvbW5pa2EudjE2aTIuNzU3Mi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EwLjEyOTI4L3RlbGtvbW5pa2EudjE2aTIuNzU3MiIsIlVyaVN0cmluZyI6Imh0dHBzOi8vZG9pLm9yZy8xMC4xMjkyOC90ZWxrb21uaWthLnYxNmkyLjc1NzI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2llZWV4cGxvcmUuaWVlZS5vcmcvZG9jdW1lbnQvMTA0OTgyMzAvIiwiVXJpU3RyaW5nIjoiaHR0cHM6Ly9pZWVleHBsb3JlLmllZWUub3JnL2RvY3VtZW50LzEwNDk4MjMwLy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}</w:instrText>
          </w:r>
          <w:r w:rsidR="00AC1C72">
            <w:fldChar w:fldCharType="separate"/>
          </w:r>
          <w:r w:rsidR="006B660F">
            <w:t>[18–21]</w:t>
          </w:r>
          <w:r w:rsidR="00AC1C72">
            <w:fldChar w:fldCharType="end"/>
          </w:r>
        </w:sdtContent>
      </w:sdt>
      <w:r w:rsidR="00006DA3">
        <w:t>.</w:t>
      </w:r>
      <w:r w:rsidR="00AC1C72">
        <w:t xml:space="preserve"> </w:t>
      </w:r>
      <w:r w:rsidR="006721F1">
        <w:t>A</w:t>
      </w:r>
      <w:r w:rsidR="003F6CFF">
        <w:t>. K Jain, on</w:t>
      </w:r>
      <w:r w:rsidR="00DA4936">
        <w:t>e</w:t>
      </w:r>
      <w:r w:rsidR="003F6CFF">
        <w:t xml:space="preserve"> of</w:t>
      </w:r>
      <w:r w:rsidR="00DA4936">
        <w:t xml:space="preserve"> the</w:t>
      </w:r>
      <w:r w:rsidR="003F6CFF">
        <w:t xml:space="preserve"> top contributor</w:t>
      </w:r>
      <w:r w:rsidR="00DA4936">
        <w:t>s</w:t>
      </w:r>
      <w:r w:rsidR="003F6CFF">
        <w:t xml:space="preserve"> </w:t>
      </w:r>
      <w:r w:rsidR="0035153F">
        <w:t>in</w:t>
      </w:r>
      <w:r w:rsidR="003F6CFF">
        <w:t xml:space="preserve"> biometrics, </w:t>
      </w:r>
      <w:r w:rsidR="00DA4936">
        <w:t>has also published a paper on</w:t>
      </w:r>
      <w:r w:rsidR="00056210">
        <w:t xml:space="preserve"> biometrics-based web system</w:t>
      </w:r>
      <w:r w:rsidR="007F5E1E">
        <w:t xml:space="preserve"> in 1998, which is for the </w:t>
      </w:r>
      <w:r w:rsidR="00E43BFA">
        <w:t>author</w:t>
      </w:r>
      <w:r w:rsidR="007F5E1E">
        <w:t>, a good foundation to build this project from although quite outdated</w:t>
      </w:r>
      <w:r w:rsidR="00056210">
        <w:t>.</w:t>
      </w:r>
      <w:r w:rsidR="00253D63">
        <w:t xml:space="preserve"> The </w:t>
      </w:r>
      <w:r w:rsidR="00457CE0">
        <w:t>paper from Islam et.al</w:t>
      </w:r>
      <w:r w:rsidR="005A0240">
        <w:t xml:space="preserve"> </w:t>
      </w:r>
      <w:r w:rsidR="00560702">
        <w:t xml:space="preserve">also contributes </w:t>
      </w:r>
      <w:r w:rsidR="00A10D29">
        <w:t>to</w:t>
      </w:r>
      <w:r w:rsidR="003629F5">
        <w:t xml:space="preserve"> the paper in term of </w:t>
      </w:r>
      <w:r w:rsidR="00A10D29">
        <w:t>introducing security procedure taken. The overall derived</w:t>
      </w:r>
      <w:r w:rsidR="003B5BA5">
        <w:t xml:space="preserve"> system from the research can be simplify as in </w:t>
      </w:r>
      <w:r w:rsidR="006C077F">
        <w:fldChar w:fldCharType="begin"/>
      </w:r>
      <w:r w:rsidR="006C077F">
        <w:instrText xml:space="preserve"> REF _Ref165828287 \h </w:instrText>
      </w:r>
      <w:r w:rsidR="006C077F">
        <w:fldChar w:fldCharType="separate"/>
      </w:r>
      <w:r w:rsidR="006C077F">
        <w:t xml:space="preserve">Figure </w:t>
      </w:r>
      <w:r w:rsidR="006C077F">
        <w:rPr>
          <w:noProof/>
        </w:rPr>
        <w:t>3</w:t>
      </w:r>
      <w:r w:rsidR="006C077F">
        <w:t>.</w:t>
      </w:r>
      <w:r w:rsidR="006C077F">
        <w:rPr>
          <w:noProof/>
        </w:rPr>
        <w:t>1 The proposed web-based biometrics system</w:t>
      </w:r>
      <w:r w:rsidR="006C077F">
        <w:fldChar w:fldCharType="end"/>
      </w:r>
      <w:r w:rsidR="006C077F">
        <w:t>.</w:t>
      </w:r>
    </w:p>
    <w:p w14:paraId="24B416B0" w14:textId="26B25506" w:rsidR="00744008" w:rsidRDefault="00744008" w:rsidP="00385931">
      <w:pPr>
        <w:pStyle w:val="PhDNormal"/>
      </w:pPr>
      <w:r>
        <w:t xml:space="preserve">In the system shown, the left side represent the </w:t>
      </w:r>
      <w:r w:rsidR="00051692">
        <w:t>component in client machine while the right side represents the server machine.</w:t>
      </w:r>
      <w:r w:rsidR="00220F4E">
        <w:t xml:space="preserve"> In the system, client must setup </w:t>
      </w:r>
      <w:r w:rsidR="006E3CAA">
        <w:t xml:space="preserve">his own sensor “server” </w:t>
      </w:r>
      <w:r w:rsidR="00250FC4">
        <w:t>locally, so that it can communicate with the browser through HTTP request.</w:t>
      </w:r>
      <w:r w:rsidR="0019246A">
        <w:t xml:space="preserve"> By implement </w:t>
      </w:r>
      <w:r w:rsidR="00372229">
        <w:t>the sensor server locally (localhost), it will</w:t>
      </w:r>
      <w:r w:rsidR="009D49E1">
        <w:t xml:space="preserve"> protect the </w:t>
      </w:r>
      <w:r w:rsidR="009D49E1">
        <w:lastRenderedPageBreak/>
        <w:t>data from intercepted by attacker or outsider.</w:t>
      </w:r>
      <w:r w:rsidR="0019246A">
        <w:t xml:space="preserve"> The sensor server</w:t>
      </w:r>
      <w:r w:rsidR="009D49E1">
        <w:t xml:space="preserve"> </w:t>
      </w:r>
      <w:r w:rsidR="00260CCC">
        <w:t>must be</w:t>
      </w:r>
      <w:r w:rsidR="00455830">
        <w:t xml:space="preserve"> capable </w:t>
      </w:r>
      <w:r w:rsidR="00260CCC">
        <w:t>of</w:t>
      </w:r>
      <w:r w:rsidR="00455830">
        <w:t xml:space="preserve"> runni</w:t>
      </w:r>
      <w:r w:rsidR="004F4D35">
        <w:t xml:space="preserve">ng the program to sense fingerprint, enhance image, </w:t>
      </w:r>
      <w:r w:rsidR="00D7490A">
        <w:t>extract</w:t>
      </w:r>
      <w:r w:rsidR="004F4D35">
        <w:t xml:space="preserve"> </w:t>
      </w:r>
      <w:r w:rsidR="00260CCC">
        <w:t>features,</w:t>
      </w:r>
      <w:r w:rsidR="004F4D35">
        <w:t xml:space="preserve"> and embed </w:t>
      </w:r>
      <w:r w:rsidR="00D7490A">
        <w:t>user data into the template minutiae which is the extracted feature.</w:t>
      </w:r>
      <w:r w:rsidR="00260CCC">
        <w:t xml:space="preserve"> After the data is processed</w:t>
      </w:r>
      <w:r w:rsidR="006A04C5">
        <w:t xml:space="preserve">, </w:t>
      </w:r>
      <w:r w:rsidR="00BC0277">
        <w:t xml:space="preserve">the processed data will </w:t>
      </w:r>
      <w:r w:rsidR="00493C34">
        <w:t>be sent</w:t>
      </w:r>
      <w:r w:rsidR="00BC0277">
        <w:t xml:space="preserve"> to the browser for additional task</w:t>
      </w:r>
      <w:r w:rsidR="00493C34">
        <w:t xml:space="preserve">. </w:t>
      </w:r>
      <w:r w:rsidR="00021C25">
        <w:t>If there</w:t>
      </w:r>
      <w:r w:rsidR="00493C34">
        <w:t xml:space="preserve"> is no more additional task, it will be </w:t>
      </w:r>
      <w:r w:rsidR="00F81EB3">
        <w:t>forwarded to the server for authentication.</w:t>
      </w:r>
    </w:p>
    <w:p w14:paraId="183B7AF7" w14:textId="6C15FC2A" w:rsidR="00021C25" w:rsidRPr="00385931" w:rsidRDefault="00021C25" w:rsidP="00385931">
      <w:pPr>
        <w:pStyle w:val="PhDNormal"/>
      </w:pPr>
      <w:r>
        <w:t>The server</w:t>
      </w:r>
      <w:r w:rsidR="00EF4699">
        <w:t xml:space="preserve"> will encrypt the data during enrolment before stored inside the database. This </w:t>
      </w:r>
      <w:r w:rsidR="00C03278">
        <w:t>can ensure the</w:t>
      </w:r>
      <w:r w:rsidR="00811042">
        <w:t xml:space="preserve"> security</w:t>
      </w:r>
      <w:r w:rsidR="00C03278">
        <w:t xml:space="preserve"> </w:t>
      </w:r>
      <w:r w:rsidR="00811042">
        <w:t xml:space="preserve">minutiae template and privacy of </w:t>
      </w:r>
      <w:r w:rsidR="000F751B">
        <w:t>user if the data inside the database is stolen.</w:t>
      </w:r>
      <w:r w:rsidR="0076370E">
        <w:t xml:space="preserve"> During authentication, the processed minutiae template</w:t>
      </w:r>
      <w:r w:rsidR="00267ECB">
        <w:t xml:space="preserve"> will </w:t>
      </w:r>
      <w:r w:rsidR="005C2234">
        <w:t>have</w:t>
      </w:r>
      <w:r w:rsidR="00267ECB">
        <w:t xml:space="preserve"> it hidden embedded data extracted</w:t>
      </w:r>
      <w:r w:rsidR="005C2234">
        <w:t xml:space="preserve">. The extracted embedded data can be any identifier of </w:t>
      </w:r>
      <w:r w:rsidR="00475986">
        <w:t>the user such as username. The username and its corresponding minut</w:t>
      </w:r>
      <w:r w:rsidR="004C17C1">
        <w:t>iae template will be searched inside the database. The found minutiae template, then is matched with the</w:t>
      </w:r>
      <w:r w:rsidR="00F849A8">
        <w:t xml:space="preserve"> </w:t>
      </w:r>
      <w:r w:rsidR="00167952">
        <w:t>new minutiae template</w:t>
      </w:r>
      <w:r w:rsidR="00EE334E">
        <w:t xml:space="preserve"> to </w:t>
      </w:r>
      <w:r w:rsidR="00B06C25">
        <w:t>decide whether the user is who they claimed to be.</w:t>
      </w:r>
    </w:p>
    <w:p w14:paraId="410EFE43" w14:textId="07C40E79" w:rsidR="000538DD" w:rsidRDefault="00B91CDC" w:rsidP="000538DD">
      <w:pPr>
        <w:pStyle w:val="PhDNormal"/>
        <w:keepNext/>
      </w:pPr>
      <w:r>
        <w:rPr>
          <w:noProof/>
        </w:rPr>
        <w:drawing>
          <wp:inline distT="0" distB="0" distL="0" distR="0" wp14:anchorId="1BE2DE32" wp14:editId="52F30192">
            <wp:extent cx="5070854" cy="3264195"/>
            <wp:effectExtent l="0" t="0" r="0" b="0"/>
            <wp:docPr id="1178170050" name="Picture 5"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70050" name="Picture 5" descr="A diagram of a software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91655" cy="3277585"/>
                    </a:xfrm>
                    <a:prstGeom prst="rect">
                      <a:avLst/>
                    </a:prstGeom>
                  </pic:spPr>
                </pic:pic>
              </a:graphicData>
            </a:graphic>
          </wp:inline>
        </w:drawing>
      </w:r>
      <w:r w:rsidR="00B7411E">
        <w:t xml:space="preserve"> </w:t>
      </w:r>
    </w:p>
    <w:p w14:paraId="32935737" w14:textId="150BA5DE" w:rsidR="007C3101" w:rsidRDefault="000538DD" w:rsidP="007C3101">
      <w:pPr>
        <w:pStyle w:val="Caption"/>
        <w:rPr>
          <w:noProof/>
        </w:rPr>
      </w:pPr>
      <w:bookmarkStart w:id="73" w:name="_Ref165828287"/>
      <w:r>
        <w:t xml:space="preserve">Figure </w:t>
      </w:r>
      <w:r w:rsidR="00D0717E">
        <w:fldChar w:fldCharType="begin"/>
      </w:r>
      <w:r w:rsidR="00D0717E">
        <w:instrText xml:space="preserve"> STYLEREF 1 \s </w:instrText>
      </w:r>
      <w:r w:rsidR="00D0717E">
        <w:fldChar w:fldCharType="separate"/>
      </w:r>
      <w:r w:rsidR="00D0717E">
        <w:rPr>
          <w:noProof/>
        </w:rPr>
        <w:t>3</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1</w:t>
      </w:r>
      <w:r w:rsidR="00D0717E">
        <w:fldChar w:fldCharType="end"/>
      </w:r>
      <w:r>
        <w:rPr>
          <w:noProof/>
        </w:rPr>
        <w:t xml:space="preserve"> </w:t>
      </w:r>
      <w:r w:rsidR="0035153F">
        <w:rPr>
          <w:noProof/>
        </w:rPr>
        <w:t>The proposed web-based biometrics system</w:t>
      </w:r>
      <w:bookmarkEnd w:id="73"/>
    </w:p>
    <w:p w14:paraId="1982B40F" w14:textId="6D5542CE" w:rsidR="00341035" w:rsidRDefault="00341035" w:rsidP="00341035">
      <w:pPr>
        <w:pStyle w:val="Caption"/>
        <w:jc w:val="both"/>
      </w:pPr>
    </w:p>
    <w:p w14:paraId="7805ADD1" w14:textId="7756181E" w:rsidR="001C7771" w:rsidRPr="00F30237" w:rsidRDefault="001C7771" w:rsidP="001C7771">
      <w:pPr>
        <w:pStyle w:val="Caption"/>
        <w:spacing w:line="360" w:lineRule="auto"/>
        <w:jc w:val="both"/>
      </w:pPr>
      <w:r>
        <w:t xml:space="preserve">The application is developed using Django, an open-source framework with the Python programming language </w:t>
      </w:r>
      <w:sdt>
        <w:sdtPr>
          <w:alias w:val="To edit, see citavi.com/edit"/>
          <w:tag w:val="CitaviPlaceholder#7edb7091-1dff-43d0-b688-ad500e70244b"/>
          <w:id w:val="-47691539"/>
          <w:placeholder>
            <w:docPart w:val="1693DE2FBB70461DB75216B3673333E4"/>
          </w:placeholder>
        </w:sdtPr>
        <w:sdtEndPr/>
        <w:sdtContent>
          <w:r>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GZlZDI3LWVmNzctNDNmMi1iYTQ1LTNlOTI5YWU2NWFiYiIsIlJhbmdlTGVuZ3RoIjo0LCJSZWZlcmVuY2VJZCI6IjUwOGMzOWY2LWRmMDAtNDliNi04ZDA5LTRlMWQwZDljYTM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uMDUuMjAyNCIsIkF1dGhvcnMiOlt7IiRpZCI6IjciLCIkdHlwZSI6IlN3aXNzQWNhZGVtaWMuQ2l0YXZpLlBlcnNvbiwgU3dpc3NBY2FkZW1pYy5DaXRhdmkiLCJMYXN0TmFtZSI6IkRqYW5nbyBQcm9qZWN0IiwiUHJvdGVjdGVkIjpmYWxzZSwiU2V4IjowLCJDcmVhdGVkQnkiOiJfTmlrIEFtaXIgU3lhendhbiBCaW4gQWJkdWwgQXppeiIsIkNyZWF0ZWRPbiI6IjIwMjQtMDUtMDVUMTc6NDI6MTkiLCJNb2RpZmllZEJ5IjoiX05payBBbWlyIFN5YXp3YW4gQmluIEFiZHVsIEF6aXoiLCJJZCI6ImE3ZDU1MDRjLTU0OTEtNDEwNi1hOWFkLTJjNThiN2NhZDgzMyIsIk1vZGlmaWVkT24iOiIyMDI0LTA1LTA1VDE3OjQyOjE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zeWF6d1xcQXBwRGF0YVxcTG9jYWxcXFRlbXBcXG5uZDVyeWt1LmpwZyIsIlVyaVN0cmluZyI6IjUwOGMzOWY2LWRmMDAtNDliNi04ZDA5LTRlMWQwZDljYTM3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S4yMDI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ZGphbmdvcHJvamVjdC5jb20vIiwiVXJpU3RyaW5nIjoiaHR0cHM6Ly93d3cuZGphbmdvcHJvamVjdC5jb20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}</w:instrText>
          </w:r>
          <w:r>
            <w:fldChar w:fldCharType="separate"/>
          </w:r>
          <w:r w:rsidR="006B660F">
            <w:t>[22]</w:t>
          </w:r>
          <w:r>
            <w:fldChar w:fldCharType="end"/>
          </w:r>
        </w:sdtContent>
      </w:sdt>
      <w:r>
        <w:t xml:space="preserve">. The reason for this is because of the advantages of python to have variety of libraries and toolsets, including one of the sensor library, that is used by most of the cheap sensors: Adafruit fingerprint library </w:t>
      </w:r>
      <w:sdt>
        <w:sdtPr>
          <w:alias w:val="To edit, see citavi.com/edit"/>
          <w:tag w:val="CitaviPlaceholder#3573ccde-e69c-4ed4-9204-994246e3df3b"/>
          <w:id w:val="-291061683"/>
          <w:placeholder>
            <w:docPart w:val="1693DE2FBB70461DB75216B3673333E4"/>
          </w:placeholder>
        </w:sdtPr>
        <w:sdtEndPr/>
        <w:sdtContent>
          <w:r>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ZmJiM2VhLWI2MzAtNDQxOC1iYzRhLTcxODk0OTkzNDFkNCIsIlJhbmdlTGVuZ3RoIjo0LCJSZWZlcmVuY2VJZCI6IjJlMjg1NDNhLTIyMGUtNGVkNC1hODVlLWEyYzZlY2JlMGU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c3lhendcXEFwcERhdGFcXExvY2FsXFxUZW1wXFxoMm12MHIycS5qcGciLCJVcmlTdHJpbmciOiIyZTI4NTQzYS0yMjBlLTRlZDQtYTg1ZS1hMmM2ZWNiZTBlN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42MzM5L0pEUy4yMDE3MDdfMTUoMykuMDAwM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YzMzkvSkRTLjIwMTcwN18xNSgzKS4wMDAxIiwiVXJpU3RyaW5nIjoiaHR0cHM6Ly9kb2kub3JnLzEwLjYzMzkvSkRTLjIwMTcwN18xNSgzKS4wMDA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}</w:instrText>
          </w:r>
          <w:r>
            <w:fldChar w:fldCharType="separate"/>
          </w:r>
          <w:r w:rsidR="006B660F">
            <w:t>[23]</w:t>
          </w:r>
          <w:r>
            <w:fldChar w:fldCharType="end"/>
          </w:r>
        </w:sdtContent>
      </w:sdt>
      <w:r>
        <w:t xml:space="preserve">.  It also has </w:t>
      </w:r>
      <w:r w:rsidRPr="00C40B98">
        <w:t>a library of programming functions mainly for real-time computer vision</w:t>
      </w:r>
      <w:r>
        <w:t xml:space="preserve"> which is OpenCV, which </w:t>
      </w:r>
      <w:r>
        <w:lastRenderedPageBreak/>
        <w:t xml:space="preserve">is one of the crucial library in biometrics systems technology </w:t>
      </w:r>
      <w:sdt>
        <w:sdtPr>
          <w:alias w:val="To edit, see citavi.com/edit"/>
          <w:tag w:val="CitaviPlaceholder#3fea0077-6162-49da-a3da-eebd6993e32e"/>
          <w:id w:val="-920943329"/>
          <w:placeholder>
            <w:docPart w:val="1693DE2FBB70461DB75216B3673333E4"/>
          </w:placeholder>
        </w:sdtPr>
        <w:sdtEndPr/>
        <w:sdtContent>
          <w:r>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yODQ5LTFiZmMtNGUzMS05OTY4LTliOGQ3MzZjNWE5ZCIsIlJhbmdlTGVuZ3RoIjo0LCJSZWZlcmVuY2VJZCI6IjU1NTEzMzEwLTkwOWMtNGRkYS1iMjQ5LWIyMGRjM2FlOTAz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c3lhendcXEFwcERhdGFcXExvY2FsXFxUZW1wXFxocXo0MXM1ei5qcGciLCJVcmlTdHJpbmciOiI1NTUxMzMxMC05MDljLTRkZGEtYjI0OS1iMjBkYzNhZTkwMz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IxODE3OTYuMjIwNjMwOS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E4MTc5Ni4yMjA2MzA5IiwiVXJpU3RyaW5nIjoiaHR0cHM6Ly9kb2kub3JnLzEwLjExNDUvMjE4MTc5Ni4yMjA2MzA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}</w:instrText>
          </w:r>
          <w:r>
            <w:fldChar w:fldCharType="separate"/>
          </w:r>
          <w:r w:rsidR="006B660F">
            <w:t>[24]</w:t>
          </w:r>
          <w:r>
            <w:fldChar w:fldCharType="end"/>
          </w:r>
        </w:sdtContent>
      </w:sdt>
      <w:r>
        <w:t>. The library can be used to extract image data, image transformation, and matching images using SIFT and ORB technology.</w:t>
      </w:r>
    </w:p>
    <w:p w14:paraId="3A87F4D9" w14:textId="77777777" w:rsidR="001C7771" w:rsidRDefault="001C7771" w:rsidP="00341035">
      <w:pPr>
        <w:pStyle w:val="Caption"/>
        <w:jc w:val="both"/>
      </w:pPr>
    </w:p>
    <w:p w14:paraId="2655B86B" w14:textId="01B788B3" w:rsidR="00AA1A02" w:rsidRDefault="00D77376" w:rsidP="00500708">
      <w:pPr>
        <w:pStyle w:val="Heading2"/>
      </w:pPr>
      <w:bookmarkStart w:id="74" w:name="_Toc167650574"/>
      <w:r>
        <w:t>Hardware</w:t>
      </w:r>
      <w:bookmarkEnd w:id="74"/>
    </w:p>
    <w:p w14:paraId="0A667C5A" w14:textId="7B649ABD" w:rsidR="001A630D" w:rsidRDefault="00F77634" w:rsidP="001A630D">
      <w:pPr>
        <w:pStyle w:val="PhDNormal"/>
      </w:pPr>
      <w:r>
        <w:t xml:space="preserve">The </w:t>
      </w:r>
      <w:r w:rsidR="00B42269">
        <w:t>hardware</w:t>
      </w:r>
      <w:r w:rsidR="00DF1542">
        <w:t xml:space="preserve"> used in this project</w:t>
      </w:r>
      <w:r w:rsidR="00B42269">
        <w:t xml:space="preserve"> </w:t>
      </w:r>
      <w:r w:rsidR="00AF0AFA">
        <w:t>are</w:t>
      </w:r>
      <w:r w:rsidR="00B42269">
        <w:t xml:space="preserve"> Raspberry Pi 4 and </w:t>
      </w:r>
      <w:r w:rsidR="00AF0AFA">
        <w:t>R30</w:t>
      </w:r>
      <w:r w:rsidR="00DF61C0">
        <w:t>7</w:t>
      </w:r>
      <w:r w:rsidR="00AF0AFA">
        <w:t xml:space="preserve"> Fingerprint Sensors. Followings are table </w:t>
      </w:r>
      <w:r w:rsidR="004509F2">
        <w:t>that summarizes the detail of each hardware.</w:t>
      </w:r>
    </w:p>
    <w:tbl>
      <w:tblPr>
        <w:tblStyle w:val="APAReport"/>
        <w:tblW w:w="0" w:type="auto"/>
        <w:tblLook w:val="04A0" w:firstRow="1" w:lastRow="0" w:firstColumn="1" w:lastColumn="0" w:noHBand="0" w:noVBand="1"/>
      </w:tblPr>
      <w:tblGrid>
        <w:gridCol w:w="4105"/>
        <w:gridCol w:w="4106"/>
      </w:tblGrid>
      <w:tr w:rsidR="009D0EA8" w:rsidRPr="00772951" w14:paraId="4CE81324" w14:textId="77777777" w:rsidTr="00772951">
        <w:trPr>
          <w:cnfStyle w:val="100000000000" w:firstRow="1" w:lastRow="0" w:firstColumn="0" w:lastColumn="0" w:oddVBand="0" w:evenVBand="0" w:oddHBand="0" w:evenHBand="0" w:firstRowFirstColumn="0" w:firstRowLastColumn="0" w:lastRowFirstColumn="0" w:lastRowLastColumn="0"/>
        </w:trPr>
        <w:tc>
          <w:tcPr>
            <w:tcW w:w="4105" w:type="dxa"/>
          </w:tcPr>
          <w:p w14:paraId="34BE7012" w14:textId="6A29763A" w:rsidR="009D0EA8" w:rsidRPr="00772951" w:rsidRDefault="009D0EA8" w:rsidP="00D6716C">
            <w:pPr>
              <w:pStyle w:val="PhDNormal"/>
              <w:spacing w:line="240" w:lineRule="auto"/>
              <w:ind w:firstLine="0"/>
              <w:rPr>
                <w:sz w:val="20"/>
                <w:szCs w:val="20"/>
              </w:rPr>
            </w:pPr>
            <w:r w:rsidRPr="00772951">
              <w:rPr>
                <w:sz w:val="20"/>
                <w:szCs w:val="20"/>
              </w:rPr>
              <w:t>Hardware</w:t>
            </w:r>
          </w:p>
        </w:tc>
        <w:tc>
          <w:tcPr>
            <w:tcW w:w="4106" w:type="dxa"/>
          </w:tcPr>
          <w:p w14:paraId="08DE22C2" w14:textId="1AF21CA9" w:rsidR="009D0EA8" w:rsidRPr="00772951" w:rsidRDefault="00C00FA2" w:rsidP="00D6716C">
            <w:pPr>
              <w:pStyle w:val="PhDNormal"/>
              <w:spacing w:line="240" w:lineRule="auto"/>
              <w:ind w:firstLine="0"/>
              <w:rPr>
                <w:sz w:val="20"/>
                <w:szCs w:val="20"/>
              </w:rPr>
            </w:pPr>
            <w:r w:rsidRPr="00772951">
              <w:rPr>
                <w:sz w:val="20"/>
                <w:szCs w:val="20"/>
              </w:rPr>
              <w:t>Detail</w:t>
            </w:r>
          </w:p>
        </w:tc>
      </w:tr>
      <w:tr w:rsidR="00FB35C2" w:rsidRPr="00772951" w14:paraId="41CEE8D8" w14:textId="77777777" w:rsidTr="00FB35C2">
        <w:trPr>
          <w:trHeight w:val="1605"/>
        </w:trPr>
        <w:tc>
          <w:tcPr>
            <w:tcW w:w="4105" w:type="dxa"/>
            <w:vMerge w:val="restart"/>
          </w:tcPr>
          <w:p w14:paraId="54C900AF" w14:textId="77777777" w:rsidR="00FB35C2" w:rsidRDefault="00FB35C2" w:rsidP="00D6716C">
            <w:pPr>
              <w:pStyle w:val="PhDNormal"/>
              <w:spacing w:line="240" w:lineRule="auto"/>
              <w:ind w:firstLine="0"/>
              <w:rPr>
                <w:sz w:val="20"/>
                <w:szCs w:val="20"/>
              </w:rPr>
            </w:pPr>
            <w:r w:rsidRPr="00772951">
              <w:rPr>
                <w:sz w:val="20"/>
                <w:szCs w:val="20"/>
              </w:rPr>
              <w:t>Raspberry Pi (Model B)</w:t>
            </w:r>
          </w:p>
          <w:p w14:paraId="7E331B6C" w14:textId="4A1716C8" w:rsidR="002505BC" w:rsidRPr="00772951" w:rsidRDefault="00A5794A" w:rsidP="00D6716C">
            <w:pPr>
              <w:pStyle w:val="PhDNormal"/>
              <w:spacing w:line="240" w:lineRule="auto"/>
              <w:ind w:firstLine="0"/>
              <w:rPr>
                <w:sz w:val="20"/>
                <w:szCs w:val="20"/>
              </w:rPr>
            </w:pPr>
            <w:r>
              <w:rPr>
                <w:noProof/>
                <w:sz w:val="20"/>
                <w:szCs w:val="20"/>
              </w:rPr>
              <w:drawing>
                <wp:inline distT="0" distB="0" distL="0" distR="0" wp14:anchorId="72D1D956" wp14:editId="108744F2">
                  <wp:extent cx="1619250" cy="1619250"/>
                  <wp:effectExtent l="0" t="0" r="0" b="0"/>
                  <wp:docPr id="1259214643" name="Picture 7"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4643" name="Picture 7" descr="A close-up of a green circuit bo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tc>
        <w:tc>
          <w:tcPr>
            <w:tcW w:w="4106" w:type="dxa"/>
          </w:tcPr>
          <w:p w14:paraId="67090DB4" w14:textId="064800E9" w:rsidR="00FB35C2" w:rsidRPr="00772951" w:rsidRDefault="00FB35C2" w:rsidP="00D6716C">
            <w:pPr>
              <w:pStyle w:val="PhDNormal"/>
              <w:spacing w:line="240" w:lineRule="auto"/>
              <w:ind w:firstLine="0"/>
              <w:rPr>
                <w:sz w:val="20"/>
                <w:szCs w:val="20"/>
              </w:rPr>
            </w:pPr>
            <w:r>
              <w:rPr>
                <w:sz w:val="20"/>
                <w:szCs w:val="20"/>
              </w:rPr>
              <w:t xml:space="preserve">Important </w:t>
            </w:r>
            <w:r w:rsidRPr="00772951">
              <w:rPr>
                <w:sz w:val="20"/>
                <w:szCs w:val="20"/>
              </w:rPr>
              <w:t>Specifications</w:t>
            </w:r>
            <w:r w:rsidR="00A37962">
              <w:rPr>
                <w:sz w:val="20"/>
                <w:szCs w:val="20"/>
              </w:rPr>
              <w:t xml:space="preserve"> </w:t>
            </w:r>
            <w:sdt>
              <w:sdtPr>
                <w:rPr>
                  <w:sz w:val="20"/>
                  <w:szCs w:val="20"/>
                </w:rPr>
                <w:alias w:val="To edit, see citavi.com/edit"/>
                <w:tag w:val="CitaviPlaceholder#c6b317bf-b673-45b4-bd96-d2a2ca09788d"/>
                <w:id w:val="-1136408679"/>
                <w:placeholder>
                  <w:docPart w:val="DefaultPlaceholder_-1854013440"/>
                </w:placeholder>
              </w:sdtPr>
              <w:sdtEndPr/>
              <w:sdtContent>
                <w:r w:rsidR="00891FCB">
                  <w:rPr>
                    <w:sz w:val="20"/>
                    <w:szCs w:val="20"/>
                  </w:rPr>
                  <w:fldChar w:fldCharType="begin"/>
                </w:r>
                <w:r w:rsidR="006B660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jkwOWMxLTIyM2QtNDJiYi05MGE4LWE2MDVmYjQ4ZjBjMCIsIlJhbmdlTGVuZ3RoIjo0LCJSZWZlcmVuY2VJZCI6IjA5YjY4MDA2LTZkZWUtNDQzYS04YjMyLTFhMGRjZmI4ZTZ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3lhendcXEFwcERhdGFcXExvY2FsXFxUZW1wXFxiY29jZ2tmaS5qcGciLCJVcmlTdHJpbmciOiIwOWI2ODAwNi02ZGVlLTQ0M2EtOGIzMi0xYTBkY2ZiOGU2ZG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MuMDU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Jhc3BiZXJyeXBpLmNvbS9wcm9kdWN0cy9yYXNwYmVycnktcGktNC1tb2RlbC1iL3NwZWNpZmljYXRpb25zLyIsIlVyaVN0cmluZyI6Imh0dHBzOi8vd3d3LnJhc3BiZXJyeXBpLmNvbS9wcm9kdWN0cy9yYXNwYmVycnktcGktNC1tb2RlbC1iL3NwZWNpZmljYXRpb25zL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}</w:instrText>
                </w:r>
                <w:r w:rsidR="00891FCB">
                  <w:rPr>
                    <w:sz w:val="20"/>
                    <w:szCs w:val="20"/>
                  </w:rPr>
                  <w:fldChar w:fldCharType="separate"/>
                </w:r>
                <w:r w:rsidR="006B660F">
                  <w:rPr>
                    <w:sz w:val="20"/>
                    <w:szCs w:val="20"/>
                  </w:rPr>
                  <w:t>[25]</w:t>
                </w:r>
                <w:r w:rsidR="00891FCB">
                  <w:rPr>
                    <w:sz w:val="20"/>
                    <w:szCs w:val="20"/>
                  </w:rPr>
                  <w:fldChar w:fldCharType="end"/>
                </w:r>
              </w:sdtContent>
            </w:sdt>
            <w:r w:rsidRPr="00772951">
              <w:rPr>
                <w:sz w:val="20"/>
                <w:szCs w:val="20"/>
              </w:rPr>
              <w:t>:</w:t>
            </w:r>
          </w:p>
          <w:p w14:paraId="74A0FD47" w14:textId="751696E0" w:rsidR="00FB35C2" w:rsidRPr="00772951" w:rsidRDefault="00FB35C2" w:rsidP="006D69BF">
            <w:pPr>
              <w:pStyle w:val="PhDNormal"/>
              <w:numPr>
                <w:ilvl w:val="0"/>
                <w:numId w:val="21"/>
              </w:numPr>
              <w:spacing w:line="240" w:lineRule="auto"/>
              <w:rPr>
                <w:sz w:val="20"/>
                <w:szCs w:val="20"/>
              </w:rPr>
            </w:pPr>
            <w:r w:rsidRPr="00772951">
              <w:rPr>
                <w:sz w:val="20"/>
                <w:szCs w:val="20"/>
              </w:rPr>
              <w:t>4 GB LPDDR4-3200 SDRAM</w:t>
            </w:r>
          </w:p>
          <w:p w14:paraId="25E44005" w14:textId="77777777" w:rsidR="00FB35C2" w:rsidRPr="00772951" w:rsidRDefault="00FB35C2" w:rsidP="006D69BF">
            <w:pPr>
              <w:pStyle w:val="PhDNormal"/>
              <w:numPr>
                <w:ilvl w:val="0"/>
                <w:numId w:val="21"/>
              </w:numPr>
              <w:spacing w:line="240" w:lineRule="auto"/>
              <w:rPr>
                <w:sz w:val="20"/>
                <w:szCs w:val="20"/>
              </w:rPr>
            </w:pPr>
            <w:r w:rsidRPr="00772951">
              <w:rPr>
                <w:sz w:val="20"/>
                <w:szCs w:val="20"/>
              </w:rPr>
              <w:t>Raspberry Pi standard 40 pin GPIO header</w:t>
            </w:r>
          </w:p>
          <w:p w14:paraId="2F72F839" w14:textId="77777777" w:rsidR="00FB35C2" w:rsidRPr="00772951" w:rsidRDefault="00FB35C2" w:rsidP="006D69BF">
            <w:pPr>
              <w:pStyle w:val="PhDNormal"/>
              <w:numPr>
                <w:ilvl w:val="0"/>
                <w:numId w:val="21"/>
              </w:numPr>
              <w:spacing w:line="240" w:lineRule="auto"/>
              <w:rPr>
                <w:sz w:val="20"/>
                <w:szCs w:val="20"/>
              </w:rPr>
            </w:pPr>
            <w:r w:rsidRPr="00772951">
              <w:rPr>
                <w:sz w:val="20"/>
                <w:szCs w:val="20"/>
              </w:rPr>
              <w:t>OpenGL ES 3.1, Vulkan 1.0</w:t>
            </w:r>
          </w:p>
          <w:p w14:paraId="49B151CE" w14:textId="77777777" w:rsidR="00FB35C2" w:rsidRPr="00772951" w:rsidRDefault="00FB35C2" w:rsidP="006D69BF">
            <w:pPr>
              <w:pStyle w:val="PhDNormal"/>
              <w:numPr>
                <w:ilvl w:val="0"/>
                <w:numId w:val="21"/>
              </w:numPr>
              <w:spacing w:line="240" w:lineRule="auto"/>
              <w:rPr>
                <w:sz w:val="20"/>
                <w:szCs w:val="20"/>
              </w:rPr>
            </w:pPr>
            <w:r w:rsidRPr="00772951">
              <w:rPr>
                <w:sz w:val="20"/>
                <w:szCs w:val="20"/>
              </w:rPr>
              <w:t>5V DC via USB-C connector (minimum 3A*)</w:t>
            </w:r>
          </w:p>
          <w:p w14:paraId="09B00C27" w14:textId="48FE9676" w:rsidR="00FB35C2" w:rsidRPr="003B294E" w:rsidRDefault="00FB35C2" w:rsidP="006D69BF">
            <w:pPr>
              <w:pStyle w:val="PhDNormal"/>
              <w:numPr>
                <w:ilvl w:val="0"/>
                <w:numId w:val="21"/>
              </w:numPr>
              <w:spacing w:line="240" w:lineRule="auto"/>
              <w:rPr>
                <w:sz w:val="20"/>
                <w:szCs w:val="20"/>
              </w:rPr>
            </w:pPr>
            <w:r w:rsidRPr="00772951">
              <w:rPr>
                <w:sz w:val="20"/>
                <w:szCs w:val="20"/>
              </w:rPr>
              <w:t>5V DC via GPIO header (minimum 3A*)</w:t>
            </w:r>
          </w:p>
        </w:tc>
      </w:tr>
      <w:tr w:rsidR="00FB35C2" w:rsidRPr="00772951" w14:paraId="5FB48F80" w14:textId="77777777" w:rsidTr="00772951">
        <w:trPr>
          <w:trHeight w:val="1605"/>
        </w:trPr>
        <w:tc>
          <w:tcPr>
            <w:tcW w:w="4105" w:type="dxa"/>
            <w:vMerge/>
          </w:tcPr>
          <w:p w14:paraId="0328DE0C" w14:textId="77777777" w:rsidR="00FB35C2" w:rsidRPr="00772951" w:rsidRDefault="00FB35C2" w:rsidP="00D6716C">
            <w:pPr>
              <w:pStyle w:val="PhDNormal"/>
              <w:spacing w:line="240" w:lineRule="auto"/>
              <w:ind w:firstLine="0"/>
              <w:rPr>
                <w:sz w:val="20"/>
                <w:szCs w:val="20"/>
              </w:rPr>
            </w:pPr>
          </w:p>
        </w:tc>
        <w:tc>
          <w:tcPr>
            <w:tcW w:w="4106" w:type="dxa"/>
          </w:tcPr>
          <w:p w14:paraId="54B65242" w14:textId="77777777" w:rsidR="00FB35C2" w:rsidRDefault="001A3971" w:rsidP="00D6716C">
            <w:pPr>
              <w:pStyle w:val="PhDNormal"/>
              <w:spacing w:line="240" w:lineRule="auto"/>
              <w:ind w:firstLine="0"/>
              <w:rPr>
                <w:sz w:val="20"/>
                <w:szCs w:val="20"/>
              </w:rPr>
            </w:pPr>
            <w:r>
              <w:rPr>
                <w:sz w:val="20"/>
                <w:szCs w:val="20"/>
              </w:rPr>
              <w:t>Functions:</w:t>
            </w:r>
          </w:p>
          <w:p w14:paraId="7FC9A046" w14:textId="77777777" w:rsidR="001A3971" w:rsidRDefault="001A3971" w:rsidP="006D69BF">
            <w:pPr>
              <w:pStyle w:val="PhDNormal"/>
              <w:numPr>
                <w:ilvl w:val="0"/>
                <w:numId w:val="22"/>
              </w:numPr>
              <w:spacing w:line="240" w:lineRule="auto"/>
              <w:rPr>
                <w:sz w:val="20"/>
                <w:szCs w:val="20"/>
              </w:rPr>
            </w:pPr>
            <w:r>
              <w:rPr>
                <w:sz w:val="20"/>
                <w:szCs w:val="20"/>
              </w:rPr>
              <w:t xml:space="preserve">Act as </w:t>
            </w:r>
            <w:r w:rsidR="00B44499">
              <w:rPr>
                <w:sz w:val="20"/>
                <w:szCs w:val="20"/>
              </w:rPr>
              <w:t>the fingerprint sensor server to communicate with client browser.</w:t>
            </w:r>
          </w:p>
          <w:p w14:paraId="0BCB3288" w14:textId="235A5C02" w:rsidR="00B36DAD" w:rsidRDefault="00B36DAD" w:rsidP="006D69BF">
            <w:pPr>
              <w:pStyle w:val="PhDNormal"/>
              <w:numPr>
                <w:ilvl w:val="0"/>
                <w:numId w:val="22"/>
              </w:numPr>
              <w:spacing w:line="240" w:lineRule="auto"/>
              <w:rPr>
                <w:sz w:val="20"/>
                <w:szCs w:val="20"/>
              </w:rPr>
            </w:pPr>
            <w:r>
              <w:rPr>
                <w:sz w:val="20"/>
                <w:szCs w:val="20"/>
              </w:rPr>
              <w:t xml:space="preserve">Uses Linux which allows </w:t>
            </w:r>
            <w:r w:rsidR="00A43043">
              <w:rPr>
                <w:sz w:val="20"/>
                <w:szCs w:val="20"/>
              </w:rPr>
              <w:t>a more</w:t>
            </w:r>
            <w:r>
              <w:rPr>
                <w:sz w:val="20"/>
                <w:szCs w:val="20"/>
              </w:rPr>
              <w:t xml:space="preserve"> flexible </w:t>
            </w:r>
            <w:r w:rsidR="000209B7">
              <w:rPr>
                <w:sz w:val="20"/>
                <w:szCs w:val="20"/>
              </w:rPr>
              <w:t>development environment.</w:t>
            </w:r>
          </w:p>
          <w:p w14:paraId="160239E1" w14:textId="23B7281E" w:rsidR="000209B7" w:rsidRDefault="000209B7" w:rsidP="006D69BF">
            <w:pPr>
              <w:pStyle w:val="PhDNormal"/>
              <w:numPr>
                <w:ilvl w:val="0"/>
                <w:numId w:val="22"/>
              </w:numPr>
              <w:spacing w:line="240" w:lineRule="auto"/>
              <w:rPr>
                <w:sz w:val="20"/>
                <w:szCs w:val="20"/>
              </w:rPr>
            </w:pPr>
            <w:r>
              <w:rPr>
                <w:sz w:val="20"/>
                <w:szCs w:val="20"/>
              </w:rPr>
              <w:t>Has</w:t>
            </w:r>
            <w:r w:rsidR="00202E13">
              <w:rPr>
                <w:sz w:val="20"/>
                <w:szCs w:val="20"/>
              </w:rPr>
              <w:t xml:space="preserve"> GPIO</w:t>
            </w:r>
            <w:r w:rsidR="00A43043">
              <w:rPr>
                <w:sz w:val="20"/>
                <w:szCs w:val="20"/>
              </w:rPr>
              <w:t xml:space="preserve"> pin</w:t>
            </w:r>
            <w:r w:rsidR="00202E13">
              <w:rPr>
                <w:sz w:val="20"/>
                <w:szCs w:val="20"/>
              </w:rPr>
              <w:t>s</w:t>
            </w:r>
            <w:r w:rsidR="00A43043">
              <w:rPr>
                <w:sz w:val="20"/>
                <w:szCs w:val="20"/>
              </w:rPr>
              <w:t xml:space="preserve"> to make connection with the fingerprint sensor</w:t>
            </w:r>
            <w:r w:rsidR="00A20471">
              <w:rPr>
                <w:sz w:val="20"/>
                <w:szCs w:val="20"/>
              </w:rPr>
              <w:t xml:space="preserve"> much easier.</w:t>
            </w:r>
          </w:p>
          <w:p w14:paraId="51DB28AE" w14:textId="5368F48F" w:rsidR="00D6716C" w:rsidRDefault="00D6716C" w:rsidP="00D6716C">
            <w:pPr>
              <w:pStyle w:val="PhDNormal"/>
              <w:spacing w:line="240" w:lineRule="auto"/>
              <w:ind w:left="360" w:firstLine="0"/>
              <w:rPr>
                <w:sz w:val="20"/>
                <w:szCs w:val="20"/>
              </w:rPr>
            </w:pPr>
          </w:p>
        </w:tc>
      </w:tr>
      <w:tr w:rsidR="009D0EA8" w:rsidRPr="00772951" w14:paraId="21F4AD12" w14:textId="77777777" w:rsidTr="00772951">
        <w:tc>
          <w:tcPr>
            <w:tcW w:w="4105" w:type="dxa"/>
          </w:tcPr>
          <w:p w14:paraId="4B3E5B6B" w14:textId="77777777" w:rsidR="009D0EA8" w:rsidRDefault="00A75363" w:rsidP="00D6716C">
            <w:pPr>
              <w:pStyle w:val="PhDNormal"/>
              <w:spacing w:line="240" w:lineRule="auto"/>
              <w:ind w:firstLine="0"/>
              <w:rPr>
                <w:sz w:val="20"/>
                <w:szCs w:val="20"/>
              </w:rPr>
            </w:pPr>
            <w:r>
              <w:rPr>
                <w:sz w:val="20"/>
                <w:szCs w:val="20"/>
              </w:rPr>
              <w:t>R307</w:t>
            </w:r>
            <w:r w:rsidR="00A20471">
              <w:rPr>
                <w:sz w:val="20"/>
                <w:szCs w:val="20"/>
              </w:rPr>
              <w:t xml:space="preserve"> Fingerprint Sensor</w:t>
            </w:r>
          </w:p>
          <w:p w14:paraId="39C7748B" w14:textId="3008F97E" w:rsidR="0046220F" w:rsidRPr="00772951" w:rsidRDefault="0046220F" w:rsidP="00D6716C">
            <w:pPr>
              <w:pStyle w:val="PhDNormal"/>
              <w:spacing w:line="240" w:lineRule="auto"/>
              <w:ind w:firstLine="0"/>
              <w:rPr>
                <w:sz w:val="20"/>
                <w:szCs w:val="20"/>
              </w:rPr>
            </w:pPr>
            <w:r>
              <w:rPr>
                <w:noProof/>
                <w:sz w:val="20"/>
                <w:szCs w:val="20"/>
              </w:rPr>
              <w:drawing>
                <wp:inline distT="0" distB="0" distL="0" distR="0" wp14:anchorId="635828BE" wp14:editId="097004A9">
                  <wp:extent cx="1524000" cy="1121172"/>
                  <wp:effectExtent l="0" t="0" r="0" b="3175"/>
                  <wp:docPr id="1820147144" name="Picture 6" descr="A black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7144" name="Picture 6" descr="A black electronic device with wir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4485" cy="1128886"/>
                          </a:xfrm>
                          <a:prstGeom prst="rect">
                            <a:avLst/>
                          </a:prstGeom>
                        </pic:spPr>
                      </pic:pic>
                    </a:graphicData>
                  </a:graphic>
                </wp:inline>
              </w:drawing>
            </w:r>
          </w:p>
        </w:tc>
        <w:tc>
          <w:tcPr>
            <w:tcW w:w="4106" w:type="dxa"/>
          </w:tcPr>
          <w:p w14:paraId="1F15E2E2" w14:textId="77777777" w:rsidR="009D0EA8" w:rsidRDefault="001F6BA6" w:rsidP="00D6716C">
            <w:pPr>
              <w:pStyle w:val="PhDNormal"/>
              <w:spacing w:line="240" w:lineRule="auto"/>
              <w:ind w:firstLine="0"/>
              <w:rPr>
                <w:sz w:val="20"/>
                <w:szCs w:val="20"/>
              </w:rPr>
            </w:pPr>
            <w:r>
              <w:rPr>
                <w:sz w:val="20"/>
                <w:szCs w:val="20"/>
              </w:rPr>
              <w:t>Important Specifications</w:t>
            </w:r>
            <w:r w:rsidR="002F050D">
              <w:rPr>
                <w:sz w:val="20"/>
                <w:szCs w:val="20"/>
              </w:rPr>
              <w:t>:</w:t>
            </w:r>
          </w:p>
          <w:p w14:paraId="34074750" w14:textId="308C9F0B" w:rsidR="002F050D" w:rsidRDefault="002F050D" w:rsidP="006D69BF">
            <w:pPr>
              <w:pStyle w:val="PhDNormal"/>
              <w:numPr>
                <w:ilvl w:val="0"/>
                <w:numId w:val="23"/>
              </w:numPr>
              <w:spacing w:line="240" w:lineRule="auto"/>
              <w:rPr>
                <w:sz w:val="20"/>
                <w:szCs w:val="20"/>
              </w:rPr>
            </w:pPr>
            <w:r>
              <w:rPr>
                <w:sz w:val="20"/>
                <w:szCs w:val="20"/>
              </w:rPr>
              <w:t xml:space="preserve">Power </w:t>
            </w:r>
            <w:r w:rsidR="00697472">
              <w:rPr>
                <w:sz w:val="20"/>
                <w:szCs w:val="20"/>
              </w:rPr>
              <w:t>4</w:t>
            </w:r>
            <w:r w:rsidR="00C642D6">
              <w:rPr>
                <w:sz w:val="20"/>
                <w:szCs w:val="20"/>
              </w:rPr>
              <w:t>.</w:t>
            </w:r>
            <w:r w:rsidR="00697472">
              <w:rPr>
                <w:sz w:val="20"/>
                <w:szCs w:val="20"/>
              </w:rPr>
              <w:t>2</w:t>
            </w:r>
            <w:r>
              <w:rPr>
                <w:sz w:val="20"/>
                <w:szCs w:val="20"/>
              </w:rPr>
              <w:t xml:space="preserve">V – </w:t>
            </w:r>
            <w:r w:rsidR="00697472">
              <w:rPr>
                <w:sz w:val="20"/>
                <w:szCs w:val="20"/>
              </w:rPr>
              <w:t>6</w:t>
            </w:r>
            <w:r>
              <w:rPr>
                <w:sz w:val="20"/>
                <w:szCs w:val="20"/>
              </w:rPr>
              <w:t>V</w:t>
            </w:r>
          </w:p>
          <w:p w14:paraId="1A0C9F19" w14:textId="158A69E8" w:rsidR="002F050D" w:rsidRDefault="002F050D" w:rsidP="006D69BF">
            <w:pPr>
              <w:pStyle w:val="PhDNormal"/>
              <w:numPr>
                <w:ilvl w:val="0"/>
                <w:numId w:val="23"/>
              </w:numPr>
              <w:spacing w:line="240" w:lineRule="auto"/>
              <w:rPr>
                <w:sz w:val="20"/>
                <w:szCs w:val="20"/>
              </w:rPr>
            </w:pPr>
            <w:r>
              <w:rPr>
                <w:sz w:val="20"/>
                <w:szCs w:val="20"/>
              </w:rPr>
              <w:t xml:space="preserve">Interface: </w:t>
            </w:r>
            <w:r w:rsidR="00D6716C" w:rsidRPr="00C31077">
              <w:rPr>
                <w:sz w:val="20"/>
                <w:szCs w:val="20"/>
              </w:rPr>
              <w:t>UART (</w:t>
            </w:r>
            <w:r w:rsidR="00C31077" w:rsidRPr="00C31077">
              <w:rPr>
                <w:sz w:val="20"/>
                <w:szCs w:val="20"/>
              </w:rPr>
              <w:t>TTL logical</w:t>
            </w:r>
            <w:r w:rsidR="00C31077">
              <w:rPr>
                <w:sz w:val="20"/>
                <w:szCs w:val="20"/>
              </w:rPr>
              <w:t xml:space="preserve"> </w:t>
            </w:r>
            <w:r w:rsidR="00C31077" w:rsidRPr="00C31077">
              <w:rPr>
                <w:sz w:val="20"/>
                <w:szCs w:val="20"/>
              </w:rPr>
              <w:t>level)</w:t>
            </w:r>
          </w:p>
          <w:p w14:paraId="447AC156" w14:textId="77777777" w:rsidR="00C31077" w:rsidRDefault="003D5F95" w:rsidP="006D69BF">
            <w:pPr>
              <w:pStyle w:val="PhDNormal"/>
              <w:numPr>
                <w:ilvl w:val="0"/>
                <w:numId w:val="23"/>
              </w:numPr>
              <w:spacing w:line="240" w:lineRule="auto"/>
              <w:rPr>
                <w:sz w:val="20"/>
                <w:szCs w:val="20"/>
              </w:rPr>
            </w:pPr>
            <w:r w:rsidRPr="003D5F95">
              <w:rPr>
                <w:sz w:val="20"/>
                <w:szCs w:val="20"/>
              </w:rPr>
              <w:t>Character file size</w:t>
            </w:r>
            <w:r>
              <w:rPr>
                <w:sz w:val="20"/>
                <w:szCs w:val="20"/>
              </w:rPr>
              <w:t xml:space="preserve">: </w:t>
            </w:r>
            <w:r w:rsidRPr="003D5F95">
              <w:rPr>
                <w:sz w:val="20"/>
                <w:szCs w:val="20"/>
              </w:rPr>
              <w:t>256 bytes</w:t>
            </w:r>
          </w:p>
          <w:p w14:paraId="14A89652" w14:textId="7CF29B0D" w:rsidR="003D5F95" w:rsidRDefault="003D5F95" w:rsidP="006D69BF">
            <w:pPr>
              <w:pStyle w:val="PhDNormal"/>
              <w:numPr>
                <w:ilvl w:val="0"/>
                <w:numId w:val="23"/>
              </w:numPr>
              <w:spacing w:line="240" w:lineRule="auto"/>
              <w:rPr>
                <w:sz w:val="20"/>
                <w:szCs w:val="20"/>
              </w:rPr>
            </w:pPr>
            <w:r w:rsidRPr="003D5F95">
              <w:rPr>
                <w:sz w:val="20"/>
                <w:szCs w:val="20"/>
              </w:rPr>
              <w:t>Template size</w:t>
            </w:r>
            <w:r w:rsidR="00D6716C">
              <w:rPr>
                <w:sz w:val="20"/>
                <w:szCs w:val="20"/>
              </w:rPr>
              <w:t xml:space="preserve">: </w:t>
            </w:r>
            <w:r w:rsidR="00D6716C" w:rsidRPr="00D6716C">
              <w:rPr>
                <w:sz w:val="20"/>
                <w:szCs w:val="20"/>
              </w:rPr>
              <w:t xml:space="preserve">512 </w:t>
            </w:r>
            <w:r w:rsidR="005745BB" w:rsidRPr="00D6716C">
              <w:rPr>
                <w:sz w:val="20"/>
                <w:szCs w:val="20"/>
              </w:rPr>
              <w:t>bytes.</w:t>
            </w:r>
          </w:p>
          <w:p w14:paraId="69E8475F" w14:textId="2437F34D" w:rsidR="00C13364" w:rsidRPr="003B294E" w:rsidRDefault="004808F9" w:rsidP="006D69BF">
            <w:pPr>
              <w:pStyle w:val="PhDNormal"/>
              <w:numPr>
                <w:ilvl w:val="0"/>
                <w:numId w:val="23"/>
              </w:numPr>
              <w:spacing w:line="240" w:lineRule="auto"/>
              <w:rPr>
                <w:sz w:val="20"/>
                <w:szCs w:val="20"/>
              </w:rPr>
            </w:pPr>
            <w:r w:rsidRPr="004808F9">
              <w:rPr>
                <w:sz w:val="20"/>
                <w:szCs w:val="20"/>
              </w:rPr>
              <w:t>Baud rate: (9600~57600)</w:t>
            </w:r>
          </w:p>
          <w:p w14:paraId="66463199" w14:textId="77777777" w:rsidR="00C06516" w:rsidRDefault="00C06516" w:rsidP="00C13364">
            <w:pPr>
              <w:pStyle w:val="PhDNormal"/>
              <w:spacing w:line="240" w:lineRule="auto"/>
              <w:ind w:firstLine="0"/>
              <w:rPr>
                <w:sz w:val="20"/>
                <w:szCs w:val="20"/>
              </w:rPr>
            </w:pPr>
            <w:r>
              <w:rPr>
                <w:sz w:val="20"/>
                <w:szCs w:val="20"/>
              </w:rPr>
              <w:t>Functions:</w:t>
            </w:r>
          </w:p>
          <w:p w14:paraId="76657A2F" w14:textId="77777777" w:rsidR="00C06516" w:rsidRDefault="00C06516" w:rsidP="006D69BF">
            <w:pPr>
              <w:pStyle w:val="PhDNormal"/>
              <w:numPr>
                <w:ilvl w:val="0"/>
                <w:numId w:val="24"/>
              </w:numPr>
              <w:spacing w:line="240" w:lineRule="auto"/>
              <w:rPr>
                <w:sz w:val="20"/>
                <w:szCs w:val="20"/>
              </w:rPr>
            </w:pPr>
            <w:r>
              <w:rPr>
                <w:sz w:val="20"/>
                <w:szCs w:val="20"/>
              </w:rPr>
              <w:t>Capturing fingerprint image</w:t>
            </w:r>
          </w:p>
          <w:p w14:paraId="3C0905B0" w14:textId="4A307D49" w:rsidR="00C06516" w:rsidRDefault="00C06516" w:rsidP="006D69BF">
            <w:pPr>
              <w:pStyle w:val="PhDNormal"/>
              <w:numPr>
                <w:ilvl w:val="0"/>
                <w:numId w:val="24"/>
              </w:numPr>
              <w:spacing w:line="240" w:lineRule="auto"/>
              <w:rPr>
                <w:sz w:val="20"/>
                <w:szCs w:val="20"/>
              </w:rPr>
            </w:pPr>
            <w:r>
              <w:rPr>
                <w:sz w:val="20"/>
                <w:szCs w:val="20"/>
              </w:rPr>
              <w:t xml:space="preserve">Variety </w:t>
            </w:r>
            <w:r w:rsidR="00A5794A">
              <w:rPr>
                <w:sz w:val="20"/>
                <w:szCs w:val="20"/>
              </w:rPr>
              <w:t>methods</w:t>
            </w:r>
            <w:r>
              <w:rPr>
                <w:sz w:val="20"/>
                <w:szCs w:val="20"/>
              </w:rPr>
              <w:t xml:space="preserve"> of interfacing with</w:t>
            </w:r>
            <w:r w:rsidR="00531450">
              <w:rPr>
                <w:sz w:val="20"/>
                <w:szCs w:val="20"/>
              </w:rPr>
              <w:t xml:space="preserve"> Linux operating system.</w:t>
            </w:r>
          </w:p>
          <w:p w14:paraId="0AA55963" w14:textId="10642BC6" w:rsidR="00A5794A" w:rsidRDefault="0009144E" w:rsidP="006D69BF">
            <w:pPr>
              <w:pStyle w:val="PhDNormal"/>
              <w:numPr>
                <w:ilvl w:val="0"/>
                <w:numId w:val="24"/>
              </w:numPr>
              <w:spacing w:line="240" w:lineRule="auto"/>
              <w:rPr>
                <w:sz w:val="20"/>
                <w:szCs w:val="20"/>
              </w:rPr>
            </w:pPr>
            <w:r>
              <w:rPr>
                <w:sz w:val="20"/>
                <w:szCs w:val="20"/>
              </w:rPr>
              <w:t xml:space="preserve">Has its own </w:t>
            </w:r>
            <w:r w:rsidR="004102F4">
              <w:rPr>
                <w:sz w:val="20"/>
                <w:szCs w:val="20"/>
              </w:rPr>
              <w:t xml:space="preserve">storage for fingerprint </w:t>
            </w:r>
            <w:r w:rsidR="009B4884">
              <w:rPr>
                <w:sz w:val="20"/>
                <w:szCs w:val="20"/>
              </w:rPr>
              <w:t>templates of</w:t>
            </w:r>
            <w:r w:rsidR="004102F4">
              <w:rPr>
                <w:sz w:val="20"/>
                <w:szCs w:val="20"/>
              </w:rPr>
              <w:t xml:space="preserve"> up to 240</w:t>
            </w:r>
            <w:r w:rsidR="009B4884">
              <w:rPr>
                <w:sz w:val="20"/>
                <w:szCs w:val="20"/>
              </w:rPr>
              <w:t xml:space="preserve"> fingerprints</w:t>
            </w:r>
            <w:r w:rsidR="004102F4">
              <w:rPr>
                <w:sz w:val="20"/>
                <w:szCs w:val="20"/>
              </w:rPr>
              <w:t>.</w:t>
            </w:r>
          </w:p>
          <w:p w14:paraId="33CEDCAD" w14:textId="342C704C" w:rsidR="004102F4" w:rsidRPr="00C13364" w:rsidRDefault="004102F4" w:rsidP="006D69BF">
            <w:pPr>
              <w:pStyle w:val="PhDNormal"/>
              <w:keepNext/>
              <w:numPr>
                <w:ilvl w:val="0"/>
                <w:numId w:val="24"/>
              </w:numPr>
              <w:spacing w:line="240" w:lineRule="auto"/>
              <w:rPr>
                <w:sz w:val="20"/>
                <w:szCs w:val="20"/>
              </w:rPr>
            </w:pPr>
            <w:r>
              <w:rPr>
                <w:sz w:val="20"/>
                <w:szCs w:val="20"/>
              </w:rPr>
              <w:t>Has its own matching module with security level of 3</w:t>
            </w:r>
            <w:r w:rsidR="009B4884">
              <w:rPr>
                <w:sz w:val="20"/>
                <w:szCs w:val="20"/>
              </w:rPr>
              <w:t xml:space="preserve"> (1 low, 5 high)</w:t>
            </w:r>
          </w:p>
        </w:tc>
      </w:tr>
    </w:tbl>
    <w:p w14:paraId="74490B3F" w14:textId="428FE0A1" w:rsidR="007B5F94" w:rsidRDefault="007B5F94">
      <w:pPr>
        <w:pStyle w:val="Caption"/>
      </w:pPr>
      <w:r>
        <w:lastRenderedPageBreak/>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1</w:t>
      </w:r>
      <w:r w:rsidR="00460025">
        <w:fldChar w:fldCharType="end"/>
      </w:r>
      <w:r>
        <w:t xml:space="preserve"> Hardware used for this </w:t>
      </w:r>
      <w:r w:rsidR="00A37962">
        <w:t>project.</w:t>
      </w:r>
    </w:p>
    <w:p w14:paraId="7577B117" w14:textId="77777777" w:rsidR="003B294E" w:rsidRDefault="003B294E" w:rsidP="001A630D">
      <w:pPr>
        <w:pStyle w:val="PhDNormal"/>
      </w:pPr>
    </w:p>
    <w:p w14:paraId="257D3708" w14:textId="28021044" w:rsidR="00AF0AFA" w:rsidRDefault="009B4884" w:rsidP="001A630D">
      <w:pPr>
        <w:pStyle w:val="PhDNormal"/>
      </w:pPr>
      <w:r>
        <w:t xml:space="preserve">As </w:t>
      </w:r>
      <w:r w:rsidR="009E3770">
        <w:t xml:space="preserve">testing purposes and prototype of this application, the client </w:t>
      </w:r>
      <w:r w:rsidR="00494937">
        <w:t>fingerprint application or program is hosted in the same machine (Raspberry Pi 4)</w:t>
      </w:r>
      <w:r w:rsidR="00085338">
        <w:t xml:space="preserve"> as the server. </w:t>
      </w:r>
      <w:r w:rsidR="00201B11">
        <w:t>This</w:t>
      </w:r>
      <w:r w:rsidR="00F753AB">
        <w:t xml:space="preserve"> project result will, therefore, ignore the latency of HTTP communication between two remote </w:t>
      </w:r>
      <w:r w:rsidR="003F2669">
        <w:t>machines</w:t>
      </w:r>
      <w:r w:rsidR="00F753AB">
        <w:t>.</w:t>
      </w:r>
      <w:r w:rsidR="003F2669">
        <w:t xml:space="preserve"> The sensor</w:t>
      </w:r>
      <w:r w:rsidR="006B3387">
        <w:t xml:space="preserve"> on the other hand</w:t>
      </w:r>
      <w:r w:rsidR="003F2669">
        <w:t xml:space="preserve"> has its own matching module integrated in</w:t>
      </w:r>
      <w:r w:rsidR="006B3387">
        <w:t>side</w:t>
      </w:r>
      <w:r w:rsidR="003F2669">
        <w:t xml:space="preserve"> the chip</w:t>
      </w:r>
      <w:r w:rsidR="006B3387">
        <w:t xml:space="preserve">. To use </w:t>
      </w:r>
      <w:r w:rsidR="003C60F0">
        <w:t xml:space="preserve">the matching algorithm, </w:t>
      </w:r>
      <w:r w:rsidR="003B7ADA">
        <w:t xml:space="preserve">the host machine must send a </w:t>
      </w:r>
      <w:r w:rsidR="001B2CE7">
        <w:t xml:space="preserve">command </w:t>
      </w:r>
      <w:r w:rsidR="002377FB">
        <w:t xml:space="preserve">bytes data using serial communication defined it its </w:t>
      </w:r>
      <w:r w:rsidR="00C07F9D">
        <w:t xml:space="preserve">datasheet that can be found online </w:t>
      </w:r>
      <w:sdt>
        <w:sdtPr>
          <w:alias w:val="To edit, see citavi.com/edit"/>
          <w:tag w:val="CitaviPlaceholder#ac6ea13b-3363-4d1a-bc60-ddf46f42b731"/>
          <w:id w:val="-384556383"/>
          <w:placeholder>
            <w:docPart w:val="DefaultPlaceholder_-1854013440"/>
          </w:placeholder>
        </w:sdtPr>
        <w:sdtEndPr/>
        <w:sdtContent>
          <w:r w:rsidR="00816328">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TRkZTI3LWMyNDMtNDlhMi1iZTM3LTc4NmQ0ZTE4MmExNiIsIlJhbmdlTGVuZ3RoIjo0LCJSZWZlcmVuY2VJZCI6ImNlNGM3Y2E0LTdlYjEtNDAyOC1hYmM5LWI3N2ZmMWU4MTU2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uMDUuMjAyNCIsIkF1dGhvcnMiOlt7IiRpZCI6IjciLCIkdHlwZSI6IlN3aXNzQWNhZGVtaWMuQ2l0YXZpLlBlcnNvbiwgU3dpc3NBY2FkZW1pYy5DaXRhdmkiLCJMYXN0TmFtZSI6Ikhhbmd6aG91IEdyb3cgVGVjaG5vbG9neSBDby4sIEx0ZCIsIlByb3RlY3RlZCI6ZmFsc2UsIlNleCI6MCwiQ3JlYXRlZEJ5IjoiX05payBBbWlyIFN5YXp3YW4gQmluIEFiZHVsIEF6aXoiLCJDcmVhdGVkT24iOiIyMDI0LTA1LTA1VDE5OjE2OjI0IiwiTW9kaWZpZWRCeSI6Il9OaWsgQW1pciBTeWF6d2FuIEJpbiBBYmR1bCBBeml6IiwiSWQiOiI0OTBjMzNmMC1hMjg5LTRlMzMtOTZlOS1hMWQzMGZkMTVjYmEiLCJNb2RpZmllZE9uIjoiMjAyNC0wNS0wNVQxOToxNjoyN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3lhendcXEFwcERhdGFcXExvY2FsXFxUZW1wXFwzaWRwYTQxeS5qcGciLCJVcmlTdHJpbmciOiJjZTRjN2NhNC03ZWIxLTQwMjgtYWJjOS1iNzdmZjFlODE1Nj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vcGVuaGFja3MuY29tL3VwbG9hZHNwcm9kdWN0b3MvcjMwN19maW5nZXJwcmludF9tb2R1bGVfdXNlcl9tYW51YWwucGRmIiwiVXJpU3RyaW5nIjoiaHR0cHM6Ly93d3cub3BlbmhhY2tzLmNvbS91cGxvYWRzcHJvZHVjdG9zL3IzMDdfZmluZ2VycHJpbnRfbW9kdWxlX3VzZXJfbWFudWFs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}</w:instrText>
          </w:r>
          <w:r w:rsidR="00816328">
            <w:fldChar w:fldCharType="separate"/>
          </w:r>
          <w:r w:rsidR="006B660F">
            <w:t>[26]</w:t>
          </w:r>
          <w:r w:rsidR="00816328">
            <w:fldChar w:fldCharType="end"/>
          </w:r>
        </w:sdtContent>
      </w:sdt>
      <w:r w:rsidR="00C07F9D">
        <w:t>.</w:t>
      </w:r>
      <w:r w:rsidR="002377FB">
        <w:t xml:space="preserve"> </w:t>
      </w:r>
      <w:r w:rsidR="00D363E8">
        <w:t>Other than given fingerprints sensor</w:t>
      </w:r>
      <w:r w:rsidR="009C5BC4">
        <w:t>, there are others</w:t>
      </w:r>
      <w:r w:rsidR="00D363E8">
        <w:t xml:space="preserve"> that</w:t>
      </w:r>
      <w:r w:rsidR="009C66B5">
        <w:t xml:space="preserve"> can be used as replacement to </w:t>
      </w:r>
      <w:r w:rsidR="00081D2E">
        <w:t>the shown</w:t>
      </w:r>
      <w:r w:rsidR="009C66B5">
        <w:t xml:space="preserve"> fingerprint sensors such as</w:t>
      </w:r>
      <w:r w:rsidR="002E6AA5">
        <w:t xml:space="preserve"> </w:t>
      </w:r>
      <w:r w:rsidR="00164322" w:rsidRPr="00164322">
        <w:t>ZFM-20, ZFM-60, ZFM-</w:t>
      </w:r>
      <w:r w:rsidR="005D3D81" w:rsidRPr="00164322">
        <w:t>70,</w:t>
      </w:r>
      <w:r w:rsidR="00164322" w:rsidRPr="00164322">
        <w:t xml:space="preserve"> and ZFM-100</w:t>
      </w:r>
      <w:r w:rsidR="00FF0215">
        <w:t xml:space="preserve">, </w:t>
      </w:r>
      <w:r w:rsidR="00164322" w:rsidRPr="00164322">
        <w:t>R302, R303, R305, R306, R307, R551 and FPM10A.</w:t>
      </w:r>
    </w:p>
    <w:p w14:paraId="383E8150" w14:textId="38BACE68" w:rsidR="00081D2E" w:rsidRDefault="003D77C2" w:rsidP="001A630D">
      <w:pPr>
        <w:pStyle w:val="PhDNormal"/>
      </w:pPr>
      <w:r>
        <w:t>The sensor must be connected to the raspberry pi in a correct way</w:t>
      </w:r>
      <w:r w:rsidR="0073403B">
        <w:t xml:space="preserve"> as shown in </w:t>
      </w:r>
      <w:r w:rsidR="00731BE9">
        <w:fldChar w:fldCharType="begin"/>
      </w:r>
      <w:r w:rsidR="00731BE9">
        <w:instrText xml:space="preserve"> REF _Ref165838137 \h </w:instrText>
      </w:r>
      <w:r w:rsidR="00731BE9">
        <w:fldChar w:fldCharType="separate"/>
      </w:r>
      <w:r w:rsidR="00731BE9">
        <w:t xml:space="preserve">Figure </w:t>
      </w:r>
      <w:r w:rsidR="00731BE9">
        <w:rPr>
          <w:noProof/>
        </w:rPr>
        <w:t>3</w:t>
      </w:r>
      <w:r w:rsidR="00731BE9">
        <w:t>.</w:t>
      </w:r>
      <w:r w:rsidR="00731BE9">
        <w:rPr>
          <w:noProof/>
        </w:rPr>
        <w:t>2</w:t>
      </w:r>
      <w:r w:rsidR="00731BE9">
        <w:fldChar w:fldCharType="end"/>
      </w:r>
      <w:r w:rsidR="00731BE9">
        <w:t>.</w:t>
      </w:r>
      <w:r w:rsidR="00A9376A">
        <w:t xml:space="preserve"> This circuit is drawn using Fritzing, an open-source </w:t>
      </w:r>
      <w:r w:rsidR="00E740B4">
        <w:t xml:space="preserve">hardware circuiting </w:t>
      </w:r>
      <w:r w:rsidR="00A37962">
        <w:t xml:space="preserve">tool </w:t>
      </w:r>
      <w:sdt>
        <w:sdtPr>
          <w:alias w:val="To edit, see citavi.com/edit"/>
          <w:tag w:val="CitaviPlaceholder#6189d469-dd1d-4c73-acdd-6ea32a24c1b5"/>
          <w:id w:val="1993592655"/>
          <w:placeholder>
            <w:docPart w:val="DefaultPlaceholder_-1854013440"/>
          </w:placeholder>
        </w:sdtPr>
        <w:sdtEndPr/>
        <w:sdtContent>
          <w:r w:rsidR="00A37962">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DczZWI1LTFmM2UtNGM3Ni04NjBiLTgwYjAwYzRiMjhkYyIsIlJhbmdlTGVuZ3RoIjo0LCJSZWZlcmVuY2VJZCI6IjllYTg4YWJjLTkyYmEtNDFhYS1iYmQ1LTQzYTU2YmM3ND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uMDUuMjAyNCIsIkF1dGhvcnMiOltdLCJDaXRhdGlvbktleVVwZGF0ZVR5cGUiOjAsIkNvbGxhYm9yYXRvcnMiOltdLCJDb3ZlclBhdGgiOnsiJGlkIjoiNyIsIiR0eXBlIjoiU3dpc3NBY2FkZW1pYy5DaXRhdmkuTGlua2VkUmVzb3VyY2UsIFN3aXNzQWNhZGVtaWMuQ2l0YXZpIiwiTGlua2VkUmVzb3VyY2VUeXBlIjoyLCJPcmlnaW5hbFN0cmluZyI6IkM6XFxVc2Vyc1xcc3lhendcXEFwcERhdGFcXExvY2FsXFxUZW1wXFxxZGdsamVrNC5qcGciLCJVcmlTdHJpbmciOiI5ZWE4OGFiYy05MmJhLTQxYWEtYmJkNS00M2E1NmJjNzQxZD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S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ZyaXR6aW5nLm9yZy8iLCJVcmlTdHJpbmciOiJodHRwczovL2ZyaXR6aW5nLm9yZ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}</w:instrText>
          </w:r>
          <w:r w:rsidR="00A37962">
            <w:fldChar w:fldCharType="separate"/>
          </w:r>
          <w:r w:rsidR="006B660F">
            <w:t>[27]</w:t>
          </w:r>
          <w:r w:rsidR="00A37962">
            <w:fldChar w:fldCharType="end"/>
          </w:r>
        </w:sdtContent>
      </w:sdt>
      <w:r w:rsidR="00A37962">
        <w:t>.</w:t>
      </w:r>
      <w:r w:rsidR="00BB427C">
        <w:t xml:space="preserve"> For serial </w:t>
      </w:r>
      <w:r w:rsidR="00781892">
        <w:t>communication</w:t>
      </w:r>
      <w:r w:rsidR="00855C77">
        <w:t>, TX (Trans</w:t>
      </w:r>
      <w:r w:rsidR="006914C1">
        <w:t>mit Data</w:t>
      </w:r>
      <w:r w:rsidR="00855C77">
        <w:t>)</w:t>
      </w:r>
      <w:r w:rsidR="00F400EE">
        <w:t xml:space="preserve"> of R307</w:t>
      </w:r>
      <w:r w:rsidR="006914C1">
        <w:t xml:space="preserve"> </w:t>
      </w:r>
      <w:r w:rsidR="00434C47">
        <w:t>must be connected to</w:t>
      </w:r>
      <w:r w:rsidR="00F400EE">
        <w:t xml:space="preserve"> the RXD of the raspberry Pi </w:t>
      </w:r>
      <w:r w:rsidR="00A9376A">
        <w:t>and vice versa to avoid collision of data sent.</w:t>
      </w:r>
    </w:p>
    <w:p w14:paraId="00225D36" w14:textId="77777777" w:rsidR="00C86C59" w:rsidRDefault="00C86C59" w:rsidP="001A630D">
      <w:pPr>
        <w:pStyle w:val="PhDNormal"/>
      </w:pPr>
    </w:p>
    <w:p w14:paraId="694D383A" w14:textId="77777777" w:rsidR="007B5F94" w:rsidRDefault="007B5F94" w:rsidP="007B5F94">
      <w:pPr>
        <w:pStyle w:val="PhDNormal"/>
        <w:keepNext/>
      </w:pPr>
      <w:r>
        <w:rPr>
          <w:noProof/>
        </w:rPr>
        <w:drawing>
          <wp:inline distT="0" distB="0" distL="0" distR="0" wp14:anchorId="5DA5CC6C" wp14:editId="0B9533AF">
            <wp:extent cx="4901610" cy="1809014"/>
            <wp:effectExtent l="0" t="0" r="0" b="1270"/>
            <wp:docPr id="496815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15475"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4798" cy="1810191"/>
                    </a:xfrm>
                    <a:prstGeom prst="rect">
                      <a:avLst/>
                    </a:prstGeom>
                  </pic:spPr>
                </pic:pic>
              </a:graphicData>
            </a:graphic>
          </wp:inline>
        </w:drawing>
      </w:r>
    </w:p>
    <w:p w14:paraId="2FB35769" w14:textId="4EAC5046" w:rsidR="00512B68" w:rsidRDefault="007B5F94" w:rsidP="00C86C59">
      <w:pPr>
        <w:pStyle w:val="Caption"/>
      </w:pPr>
      <w:bookmarkStart w:id="75" w:name="_Ref165838137"/>
      <w:bookmarkStart w:id="76" w:name="_Ref165838089"/>
      <w:r>
        <w:t xml:space="preserve">Figure </w:t>
      </w:r>
      <w:r w:rsidR="00D0717E">
        <w:fldChar w:fldCharType="begin"/>
      </w:r>
      <w:r w:rsidR="00D0717E">
        <w:instrText xml:space="preserve"> STYLEREF 1 \s </w:instrText>
      </w:r>
      <w:r w:rsidR="00D0717E">
        <w:fldChar w:fldCharType="separate"/>
      </w:r>
      <w:r w:rsidR="00D0717E">
        <w:rPr>
          <w:noProof/>
        </w:rPr>
        <w:t>3</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2</w:t>
      </w:r>
      <w:r w:rsidR="00D0717E">
        <w:fldChar w:fldCharType="end"/>
      </w:r>
      <w:bookmarkEnd w:id="75"/>
      <w:r>
        <w:t xml:space="preserve"> </w:t>
      </w:r>
      <w:r w:rsidR="004A50EA">
        <w:t xml:space="preserve">Circuit </w:t>
      </w:r>
      <w:r w:rsidR="00BB427C">
        <w:t>between</w:t>
      </w:r>
      <w:r w:rsidR="00C41452">
        <w:t xml:space="preserve"> </w:t>
      </w:r>
      <w:r w:rsidR="008B1050">
        <w:t>the</w:t>
      </w:r>
      <w:r w:rsidR="00C41452">
        <w:t xml:space="preserve"> Raspberry Pi and R307</w:t>
      </w:r>
      <w:r w:rsidR="00856867">
        <w:t>.</w:t>
      </w:r>
      <w:bookmarkEnd w:id="76"/>
    </w:p>
    <w:p w14:paraId="5EC26954" w14:textId="77777777" w:rsidR="00512B68" w:rsidRDefault="00512B68" w:rsidP="00512B68">
      <w:pPr>
        <w:pStyle w:val="Caption"/>
        <w:spacing w:line="360" w:lineRule="auto"/>
        <w:jc w:val="both"/>
      </w:pPr>
    </w:p>
    <w:p w14:paraId="541EBF77" w14:textId="4CF4181B" w:rsidR="00C252F8" w:rsidRDefault="00E34455" w:rsidP="00C96D3F">
      <w:pPr>
        <w:pStyle w:val="Caption"/>
        <w:spacing w:line="360" w:lineRule="auto"/>
        <w:jc w:val="both"/>
      </w:pPr>
      <w:r>
        <w:tab/>
        <w:t xml:space="preserve">The </w:t>
      </w:r>
      <w:r w:rsidR="00E12E0D">
        <w:t>sensors</w:t>
      </w:r>
      <w:r w:rsidR="00603C3D">
        <w:t xml:space="preserve"> as explained above, have</w:t>
      </w:r>
      <w:r w:rsidR="00DE687D">
        <w:t xml:space="preserve"> other</w:t>
      </w:r>
      <w:r w:rsidR="00603C3D">
        <w:t xml:space="preserve"> different functional</w:t>
      </w:r>
      <w:r w:rsidR="00DE687D">
        <w:t>ities than just c</w:t>
      </w:r>
      <w:r w:rsidR="00E94413">
        <w:t>apturing fingerprint image</w:t>
      </w:r>
      <w:r w:rsidR="008F2235">
        <w:t>.</w:t>
      </w:r>
      <w:r w:rsidR="00E71F13">
        <w:t xml:space="preserve"> Th</w:t>
      </w:r>
      <w:r w:rsidR="006C3234">
        <w:t>is can be done by transmitting data based on the</w:t>
      </w:r>
      <w:r w:rsidR="00E71F13">
        <w:t xml:space="preserve"> data package format.</w:t>
      </w:r>
      <w:r w:rsidR="006C3234">
        <w:t xml:space="preserve"> The format can be</w:t>
      </w:r>
      <w:r w:rsidR="00241B8E">
        <w:t xml:space="preserve"> summarised in </w:t>
      </w:r>
      <w:r w:rsidR="00241B8E">
        <w:fldChar w:fldCharType="begin"/>
      </w:r>
      <w:r w:rsidR="00241B8E">
        <w:instrText xml:space="preserve"> REF _Ref165847840 \h </w:instrText>
      </w:r>
      <w:r w:rsidR="00241B8E">
        <w:fldChar w:fldCharType="separate"/>
      </w:r>
      <w:r w:rsidR="00241B8E">
        <w:t xml:space="preserve">Table </w:t>
      </w:r>
      <w:r w:rsidR="00241B8E">
        <w:rPr>
          <w:noProof/>
        </w:rPr>
        <w:t>3</w:t>
      </w:r>
      <w:r w:rsidR="00241B8E">
        <w:t>.</w:t>
      </w:r>
      <w:r w:rsidR="00241B8E">
        <w:rPr>
          <w:noProof/>
        </w:rPr>
        <w:t>3</w:t>
      </w:r>
      <w:r w:rsidR="00241B8E">
        <w:fldChar w:fldCharType="end"/>
      </w:r>
      <w:r w:rsidR="00241B8E">
        <w:t>.</w:t>
      </w:r>
      <w:r w:rsidR="006E3DE5">
        <w:t xml:space="preserve"> The wanted functionality or command can simply be added in </w:t>
      </w:r>
      <w:r w:rsidR="00E03D7B">
        <w:t>the Package Contents field</w:t>
      </w:r>
      <w:r w:rsidR="00762F7B">
        <w:t xml:space="preserve"> by transferring c</w:t>
      </w:r>
      <w:r w:rsidR="007A43C7">
        <w:t xml:space="preserve">ommand byte with </w:t>
      </w:r>
      <w:r w:rsidR="00F97120">
        <w:t>10-bit</w:t>
      </w:r>
      <w:r w:rsidR="007A43C7">
        <w:t xml:space="preserve"> frame format: </w:t>
      </w:r>
      <w:r w:rsidR="00F97120" w:rsidRPr="00F97120">
        <w:t xml:space="preserve">the low-level starting bit, 8-bit data with the LSB first, and an ending </w:t>
      </w:r>
      <w:r w:rsidR="00F97120">
        <w:t xml:space="preserve">stop </w:t>
      </w:r>
      <w:r w:rsidR="00F97120" w:rsidRPr="00F97120">
        <w:t>bit. There is no check bit</w:t>
      </w:r>
      <w:r w:rsidR="001354C4">
        <w:t xml:space="preserve">. </w:t>
      </w:r>
      <w:r w:rsidR="00037E58">
        <w:t>The other commands</w:t>
      </w:r>
      <w:r w:rsidR="00995F41">
        <w:t xml:space="preserve"> available in the fingerprint scanner related to this project</w:t>
      </w:r>
      <w:r w:rsidR="00037E58">
        <w:t xml:space="preserve"> can be summarised </w:t>
      </w:r>
      <w:r w:rsidR="00995F41">
        <w:t>as following:</w:t>
      </w:r>
    </w:p>
    <w:p w14:paraId="58D98CB6" w14:textId="462BA4A9" w:rsidR="00C96D3F" w:rsidRDefault="00C659FA" w:rsidP="006D69BF">
      <w:pPr>
        <w:pStyle w:val="Caption"/>
        <w:numPr>
          <w:ilvl w:val="0"/>
          <w:numId w:val="25"/>
        </w:numPr>
        <w:spacing w:line="360" w:lineRule="auto"/>
        <w:jc w:val="both"/>
      </w:pPr>
      <w:r>
        <w:lastRenderedPageBreak/>
        <w:t xml:space="preserve">01H – Collect finger </w:t>
      </w:r>
      <w:r w:rsidR="001207F5">
        <w:t>image.</w:t>
      </w:r>
    </w:p>
    <w:p w14:paraId="4CA026E9" w14:textId="56B3E2D2" w:rsidR="00C659FA" w:rsidRDefault="00C659FA" w:rsidP="006D69BF">
      <w:pPr>
        <w:pStyle w:val="Caption"/>
        <w:numPr>
          <w:ilvl w:val="0"/>
          <w:numId w:val="25"/>
        </w:numPr>
        <w:spacing w:line="360" w:lineRule="auto"/>
        <w:jc w:val="both"/>
      </w:pPr>
      <w:r>
        <w:t>0BH</w:t>
      </w:r>
      <w:r w:rsidR="001207F5">
        <w:t xml:space="preserve"> - Download the </w:t>
      </w:r>
      <w:r w:rsidR="00EA321E">
        <w:t>image.</w:t>
      </w:r>
    </w:p>
    <w:p w14:paraId="1FCFAE8A" w14:textId="0347FB63" w:rsidR="00825565" w:rsidRDefault="002476D5" w:rsidP="006D69BF">
      <w:pPr>
        <w:pStyle w:val="Caption"/>
        <w:numPr>
          <w:ilvl w:val="0"/>
          <w:numId w:val="25"/>
        </w:numPr>
        <w:spacing w:line="360" w:lineRule="auto"/>
        <w:jc w:val="both"/>
      </w:pPr>
      <w:r>
        <w:t>02H – Generate character file from image.</w:t>
      </w:r>
    </w:p>
    <w:p w14:paraId="15ADC294" w14:textId="765E4505" w:rsidR="002476D5" w:rsidRDefault="002476D5" w:rsidP="006D69BF">
      <w:pPr>
        <w:pStyle w:val="Caption"/>
        <w:numPr>
          <w:ilvl w:val="0"/>
          <w:numId w:val="25"/>
        </w:numPr>
        <w:spacing w:line="360" w:lineRule="auto"/>
        <w:jc w:val="both"/>
      </w:pPr>
      <w:r>
        <w:t>05H – Combine character file and generate template.</w:t>
      </w:r>
    </w:p>
    <w:p w14:paraId="571BCCD3" w14:textId="25C03289" w:rsidR="00C252F8" w:rsidRDefault="00C252F8" w:rsidP="006D69BF">
      <w:pPr>
        <w:pStyle w:val="Caption"/>
        <w:numPr>
          <w:ilvl w:val="0"/>
          <w:numId w:val="25"/>
        </w:numPr>
        <w:spacing w:line="360" w:lineRule="auto"/>
        <w:jc w:val="both"/>
      </w:pPr>
      <w:r>
        <w:t>08H – Upload template.</w:t>
      </w:r>
    </w:p>
    <w:p w14:paraId="4306DBEA" w14:textId="1365A780" w:rsidR="00962750" w:rsidRDefault="00EA321E" w:rsidP="006D69BF">
      <w:pPr>
        <w:pStyle w:val="Caption"/>
        <w:numPr>
          <w:ilvl w:val="0"/>
          <w:numId w:val="25"/>
        </w:numPr>
        <w:spacing w:line="360" w:lineRule="auto"/>
        <w:jc w:val="both"/>
      </w:pPr>
      <w:r>
        <w:t>03H – Carry out precise matching.</w:t>
      </w:r>
    </w:p>
    <w:p w14:paraId="1A2FBE06" w14:textId="77777777" w:rsidR="00962750" w:rsidRDefault="00962750" w:rsidP="00962750">
      <w:pPr>
        <w:pStyle w:val="Caption"/>
        <w:spacing w:line="360" w:lineRule="auto"/>
        <w:jc w:val="both"/>
      </w:pPr>
    </w:p>
    <w:p w14:paraId="32D5DBF5" w14:textId="6A04D4A8" w:rsidR="00962750" w:rsidRDefault="00484806" w:rsidP="00C252F8">
      <w:pPr>
        <w:pStyle w:val="Caption"/>
        <w:spacing w:line="360" w:lineRule="auto"/>
        <w:jc w:val="both"/>
      </w:pPr>
      <w:r>
        <w:tab/>
      </w:r>
      <w:r w:rsidR="00C252F8">
        <w:t xml:space="preserve">While the fingerprint scanner </w:t>
      </w:r>
      <w:r w:rsidR="00DE16DC">
        <w:t>can create</w:t>
      </w:r>
      <w:r w:rsidR="00C252F8">
        <w:t xml:space="preserve"> </w:t>
      </w:r>
      <w:r w:rsidR="00654BFC">
        <w:t xml:space="preserve">a template from the </w:t>
      </w:r>
      <w:r>
        <w:t>fingerprint image and then matching them, the algorithm used is not revealed and release to the public</w:t>
      </w:r>
      <w:r w:rsidR="00DE16DC">
        <w:t xml:space="preserve"> although the </w:t>
      </w:r>
      <w:r w:rsidR="00E43BFA">
        <w:t>author</w:t>
      </w:r>
      <w:r w:rsidR="00DE16DC">
        <w:t xml:space="preserve"> found numerous </w:t>
      </w:r>
      <w:r w:rsidR="004D4442">
        <w:t>efforts</w:t>
      </w:r>
      <w:r w:rsidR="00DE16DC">
        <w:t xml:space="preserve"> online on </w:t>
      </w:r>
      <w:r w:rsidR="007725E2">
        <w:t>debunking the algorithm behind it</w:t>
      </w:r>
      <w:r>
        <w:t>.</w:t>
      </w:r>
      <w:r w:rsidR="00DE16DC">
        <w:t xml:space="preserve"> Therefore</w:t>
      </w:r>
      <w:r w:rsidR="007725E2">
        <w:t>,</w:t>
      </w:r>
      <w:r w:rsidR="00DE16DC">
        <w:t xml:space="preserve"> </w:t>
      </w:r>
      <w:r w:rsidR="007725E2">
        <w:t>additional research</w:t>
      </w:r>
      <w:r w:rsidR="00DE16DC">
        <w:t xml:space="preserve"> is required</w:t>
      </w:r>
      <w:r w:rsidR="007725E2">
        <w:t xml:space="preserve"> </w:t>
      </w:r>
      <w:r w:rsidR="004D4442">
        <w:t xml:space="preserve">before an improvement can be made toward the system established by the fingerprint scanner. To avoid this additional effort, the </w:t>
      </w:r>
      <w:r w:rsidR="00E43BFA">
        <w:t>author</w:t>
      </w:r>
      <w:r w:rsidR="004D4442">
        <w:t xml:space="preserve"> decides to just use already available</w:t>
      </w:r>
      <w:r w:rsidR="00266696">
        <w:t xml:space="preserve"> public</w:t>
      </w:r>
      <w:r w:rsidR="004D4442">
        <w:t xml:space="preserve"> algorithms</w:t>
      </w:r>
      <w:r w:rsidR="00E45176">
        <w:t xml:space="preserve"> publish by numerous research papers. Alternatively, the </w:t>
      </w:r>
      <w:r w:rsidR="00BA6183">
        <w:t>fingerprint scanner can also be used at the server to</w:t>
      </w:r>
      <w:r w:rsidR="00962750">
        <w:t xml:space="preserve"> be used as matching algorithm machine.</w:t>
      </w:r>
    </w:p>
    <w:p w14:paraId="1AE13238" w14:textId="77777777" w:rsidR="00962750" w:rsidRDefault="00962750" w:rsidP="00C252F8">
      <w:pPr>
        <w:pStyle w:val="Caption"/>
        <w:spacing w:line="360" w:lineRule="auto"/>
        <w:jc w:val="both"/>
      </w:pPr>
    </w:p>
    <w:tbl>
      <w:tblPr>
        <w:tblStyle w:val="TableGrid"/>
        <w:tblW w:w="8221" w:type="dxa"/>
        <w:tblInd w:w="-5" w:type="dxa"/>
        <w:tblLook w:val="04A0" w:firstRow="1" w:lastRow="0" w:firstColumn="1" w:lastColumn="0" w:noHBand="0" w:noVBand="1"/>
      </w:tblPr>
      <w:tblGrid>
        <w:gridCol w:w="1841"/>
        <w:gridCol w:w="1016"/>
        <w:gridCol w:w="992"/>
        <w:gridCol w:w="687"/>
        <w:gridCol w:w="3685"/>
      </w:tblGrid>
      <w:tr w:rsidR="00914C7E" w:rsidRPr="0004031A" w14:paraId="042F9CF5" w14:textId="77777777" w:rsidTr="00444F67">
        <w:tc>
          <w:tcPr>
            <w:tcW w:w="1841" w:type="dxa"/>
          </w:tcPr>
          <w:p w14:paraId="42859F58" w14:textId="01113F03" w:rsidR="00914C7E" w:rsidRPr="0004031A" w:rsidRDefault="00156BA0" w:rsidP="0004031A">
            <w:pPr>
              <w:pStyle w:val="Caption"/>
              <w:spacing w:line="240" w:lineRule="auto"/>
              <w:jc w:val="both"/>
              <w:rPr>
                <w:sz w:val="20"/>
              </w:rPr>
            </w:pPr>
            <w:r w:rsidRPr="0004031A">
              <w:rPr>
                <w:sz w:val="20"/>
              </w:rPr>
              <w:t>Name</w:t>
            </w:r>
          </w:p>
        </w:tc>
        <w:tc>
          <w:tcPr>
            <w:tcW w:w="1016" w:type="dxa"/>
          </w:tcPr>
          <w:p w14:paraId="1B3ECA56" w14:textId="0D139526" w:rsidR="00914C7E" w:rsidRPr="0004031A" w:rsidRDefault="00E742DD" w:rsidP="0004031A">
            <w:pPr>
              <w:pStyle w:val="Caption"/>
              <w:spacing w:line="240" w:lineRule="auto"/>
              <w:jc w:val="both"/>
              <w:rPr>
                <w:sz w:val="20"/>
              </w:rPr>
            </w:pPr>
            <w:r w:rsidRPr="0004031A">
              <w:rPr>
                <w:sz w:val="20"/>
              </w:rPr>
              <w:t>Symbol</w:t>
            </w:r>
          </w:p>
        </w:tc>
        <w:tc>
          <w:tcPr>
            <w:tcW w:w="992" w:type="dxa"/>
          </w:tcPr>
          <w:p w14:paraId="52E51723" w14:textId="5848F986" w:rsidR="00914C7E" w:rsidRPr="0004031A" w:rsidRDefault="00E742DD" w:rsidP="0004031A">
            <w:pPr>
              <w:pStyle w:val="Caption"/>
              <w:spacing w:line="240" w:lineRule="auto"/>
              <w:jc w:val="both"/>
              <w:rPr>
                <w:sz w:val="20"/>
              </w:rPr>
            </w:pPr>
            <w:r w:rsidRPr="0004031A">
              <w:rPr>
                <w:sz w:val="20"/>
              </w:rPr>
              <w:t>Length</w:t>
            </w:r>
          </w:p>
        </w:tc>
        <w:tc>
          <w:tcPr>
            <w:tcW w:w="4372" w:type="dxa"/>
            <w:gridSpan w:val="2"/>
          </w:tcPr>
          <w:p w14:paraId="39B58803" w14:textId="56CFE97E" w:rsidR="00914C7E" w:rsidRPr="0004031A" w:rsidRDefault="00E742DD" w:rsidP="0004031A">
            <w:pPr>
              <w:pStyle w:val="Caption"/>
              <w:spacing w:line="240" w:lineRule="auto"/>
              <w:jc w:val="both"/>
              <w:rPr>
                <w:sz w:val="20"/>
              </w:rPr>
            </w:pPr>
            <w:r w:rsidRPr="0004031A">
              <w:rPr>
                <w:sz w:val="20"/>
              </w:rPr>
              <w:t>Description</w:t>
            </w:r>
          </w:p>
        </w:tc>
      </w:tr>
      <w:tr w:rsidR="00914C7E" w:rsidRPr="0004031A" w14:paraId="2E559B48" w14:textId="77777777" w:rsidTr="00444F67">
        <w:tc>
          <w:tcPr>
            <w:tcW w:w="1841" w:type="dxa"/>
          </w:tcPr>
          <w:p w14:paraId="6CFBACB0" w14:textId="77777777" w:rsidR="00914C7E" w:rsidRDefault="00156BA0" w:rsidP="0004031A">
            <w:pPr>
              <w:pStyle w:val="Caption"/>
              <w:spacing w:line="240" w:lineRule="auto"/>
              <w:jc w:val="both"/>
              <w:rPr>
                <w:sz w:val="20"/>
              </w:rPr>
            </w:pPr>
            <w:r w:rsidRPr="0004031A">
              <w:rPr>
                <w:sz w:val="20"/>
              </w:rPr>
              <w:t>Header</w:t>
            </w:r>
          </w:p>
          <w:p w14:paraId="31A50985" w14:textId="44100758" w:rsidR="00C84872" w:rsidRPr="0004031A" w:rsidRDefault="00C84872" w:rsidP="0004031A">
            <w:pPr>
              <w:pStyle w:val="Caption"/>
              <w:spacing w:line="240" w:lineRule="auto"/>
              <w:jc w:val="both"/>
              <w:rPr>
                <w:sz w:val="20"/>
              </w:rPr>
            </w:pPr>
          </w:p>
        </w:tc>
        <w:tc>
          <w:tcPr>
            <w:tcW w:w="1016" w:type="dxa"/>
          </w:tcPr>
          <w:p w14:paraId="236AF4BB" w14:textId="63C7C7E5" w:rsidR="00914C7E" w:rsidRPr="0004031A" w:rsidRDefault="00E742DD" w:rsidP="0004031A">
            <w:pPr>
              <w:pStyle w:val="Caption"/>
              <w:spacing w:line="240" w:lineRule="auto"/>
              <w:jc w:val="both"/>
              <w:rPr>
                <w:sz w:val="20"/>
              </w:rPr>
            </w:pPr>
            <w:r w:rsidRPr="0004031A">
              <w:rPr>
                <w:sz w:val="20"/>
              </w:rPr>
              <w:t>START</w:t>
            </w:r>
          </w:p>
        </w:tc>
        <w:tc>
          <w:tcPr>
            <w:tcW w:w="992" w:type="dxa"/>
          </w:tcPr>
          <w:p w14:paraId="593B735D" w14:textId="6F5B24A7" w:rsidR="00914C7E" w:rsidRPr="0004031A" w:rsidRDefault="00E742DD" w:rsidP="0004031A">
            <w:pPr>
              <w:pStyle w:val="Caption"/>
              <w:spacing w:line="240" w:lineRule="auto"/>
              <w:jc w:val="both"/>
              <w:rPr>
                <w:sz w:val="20"/>
              </w:rPr>
            </w:pPr>
            <w:r w:rsidRPr="0004031A">
              <w:rPr>
                <w:sz w:val="20"/>
              </w:rPr>
              <w:t>2 Bytes</w:t>
            </w:r>
          </w:p>
        </w:tc>
        <w:tc>
          <w:tcPr>
            <w:tcW w:w="4372" w:type="dxa"/>
            <w:gridSpan w:val="2"/>
          </w:tcPr>
          <w:p w14:paraId="58C590EC" w14:textId="29AD5439" w:rsidR="00914C7E" w:rsidRPr="0004031A" w:rsidRDefault="00912E45" w:rsidP="0004031A">
            <w:pPr>
              <w:pStyle w:val="Caption"/>
              <w:spacing w:line="240" w:lineRule="auto"/>
              <w:jc w:val="both"/>
              <w:rPr>
                <w:sz w:val="20"/>
                <w:lang w:val="en-US"/>
              </w:rPr>
            </w:pPr>
            <w:r w:rsidRPr="0004031A">
              <w:rPr>
                <w:sz w:val="20"/>
                <w:lang w:val="en-US"/>
              </w:rPr>
              <w:t>Fixed value of</w:t>
            </w:r>
            <w:r w:rsidR="00C84872">
              <w:rPr>
                <w:sz w:val="20"/>
                <w:lang w:val="en-US"/>
              </w:rPr>
              <w:t xml:space="preserve"> </w:t>
            </w:r>
            <w:r w:rsidRPr="0004031A">
              <w:rPr>
                <w:sz w:val="20"/>
                <w:lang w:val="en-US"/>
              </w:rPr>
              <w:t>0xEF01; High byte transferred first.</w:t>
            </w:r>
          </w:p>
        </w:tc>
      </w:tr>
      <w:tr w:rsidR="00914C7E" w:rsidRPr="0004031A" w14:paraId="6C13287C" w14:textId="77777777" w:rsidTr="00444F67">
        <w:tc>
          <w:tcPr>
            <w:tcW w:w="1841" w:type="dxa"/>
          </w:tcPr>
          <w:p w14:paraId="2532E210" w14:textId="29655B57" w:rsidR="00914C7E" w:rsidRPr="0004031A" w:rsidRDefault="00156BA0" w:rsidP="0004031A">
            <w:pPr>
              <w:pStyle w:val="Caption"/>
              <w:spacing w:line="240" w:lineRule="auto"/>
              <w:jc w:val="both"/>
              <w:rPr>
                <w:sz w:val="20"/>
              </w:rPr>
            </w:pPr>
            <w:r w:rsidRPr="0004031A">
              <w:rPr>
                <w:sz w:val="20"/>
              </w:rPr>
              <w:t>Adder</w:t>
            </w:r>
          </w:p>
        </w:tc>
        <w:tc>
          <w:tcPr>
            <w:tcW w:w="1016" w:type="dxa"/>
          </w:tcPr>
          <w:p w14:paraId="2C174F8A" w14:textId="2C4E2B8A" w:rsidR="00914C7E" w:rsidRPr="0004031A" w:rsidRDefault="00E742DD" w:rsidP="0004031A">
            <w:pPr>
              <w:pStyle w:val="Caption"/>
              <w:spacing w:line="240" w:lineRule="auto"/>
              <w:jc w:val="both"/>
              <w:rPr>
                <w:sz w:val="20"/>
              </w:rPr>
            </w:pPr>
            <w:r w:rsidRPr="0004031A">
              <w:rPr>
                <w:sz w:val="20"/>
              </w:rPr>
              <w:t>ADDER</w:t>
            </w:r>
          </w:p>
        </w:tc>
        <w:tc>
          <w:tcPr>
            <w:tcW w:w="992" w:type="dxa"/>
          </w:tcPr>
          <w:p w14:paraId="15531ECD" w14:textId="298CCAA3" w:rsidR="00914C7E" w:rsidRPr="0004031A" w:rsidRDefault="008A0916" w:rsidP="0004031A">
            <w:pPr>
              <w:pStyle w:val="Caption"/>
              <w:spacing w:line="240" w:lineRule="auto"/>
              <w:jc w:val="both"/>
              <w:rPr>
                <w:sz w:val="20"/>
              </w:rPr>
            </w:pPr>
            <w:r w:rsidRPr="0004031A">
              <w:rPr>
                <w:sz w:val="20"/>
              </w:rPr>
              <w:t>4 Bytes</w:t>
            </w:r>
          </w:p>
        </w:tc>
        <w:tc>
          <w:tcPr>
            <w:tcW w:w="4372" w:type="dxa"/>
            <w:gridSpan w:val="2"/>
          </w:tcPr>
          <w:p w14:paraId="14B20BCB" w14:textId="77777777" w:rsidR="00912E45" w:rsidRPr="00912E45" w:rsidRDefault="00912E45" w:rsidP="0004031A">
            <w:pPr>
              <w:spacing w:after="120"/>
              <w:rPr>
                <w:sz w:val="20"/>
                <w:lang w:val="en-US"/>
              </w:rPr>
            </w:pPr>
            <w:r w:rsidRPr="00912E45">
              <w:rPr>
                <w:sz w:val="20"/>
                <w:lang w:val="en-US"/>
              </w:rPr>
              <w:t>Default value is 0xFFFFFFFF, which can be modified by command. High byte transferred first and at wrong adder value, module will reject to transfer.</w:t>
            </w:r>
          </w:p>
          <w:p w14:paraId="30D164C2" w14:textId="77777777" w:rsidR="00914C7E" w:rsidRPr="0004031A" w:rsidRDefault="00914C7E" w:rsidP="0004031A">
            <w:pPr>
              <w:pStyle w:val="Caption"/>
              <w:spacing w:line="240" w:lineRule="auto"/>
              <w:jc w:val="both"/>
              <w:rPr>
                <w:sz w:val="20"/>
                <w:lang w:val="en-US"/>
              </w:rPr>
            </w:pPr>
          </w:p>
        </w:tc>
      </w:tr>
      <w:tr w:rsidR="00444F67" w:rsidRPr="0004031A" w14:paraId="67769F7C" w14:textId="77777777" w:rsidTr="00444F67">
        <w:trPr>
          <w:trHeight w:val="140"/>
        </w:trPr>
        <w:tc>
          <w:tcPr>
            <w:tcW w:w="1841" w:type="dxa"/>
            <w:vMerge w:val="restart"/>
          </w:tcPr>
          <w:p w14:paraId="36051E39" w14:textId="34EE8846" w:rsidR="00444F67" w:rsidRPr="0004031A" w:rsidRDefault="00444F67" w:rsidP="0004031A">
            <w:pPr>
              <w:pStyle w:val="Caption"/>
              <w:spacing w:line="240" w:lineRule="auto"/>
              <w:jc w:val="both"/>
              <w:rPr>
                <w:sz w:val="20"/>
              </w:rPr>
            </w:pPr>
            <w:r w:rsidRPr="0004031A">
              <w:rPr>
                <w:sz w:val="20"/>
              </w:rPr>
              <w:t>Package Identifier</w:t>
            </w:r>
          </w:p>
        </w:tc>
        <w:tc>
          <w:tcPr>
            <w:tcW w:w="1016" w:type="dxa"/>
            <w:vMerge w:val="restart"/>
          </w:tcPr>
          <w:p w14:paraId="7D65503D" w14:textId="10F15643" w:rsidR="00444F67" w:rsidRPr="0004031A" w:rsidRDefault="00444F67" w:rsidP="0004031A">
            <w:pPr>
              <w:pStyle w:val="Caption"/>
              <w:spacing w:line="240" w:lineRule="auto"/>
              <w:jc w:val="both"/>
              <w:rPr>
                <w:sz w:val="20"/>
              </w:rPr>
            </w:pPr>
            <w:r w:rsidRPr="0004031A">
              <w:rPr>
                <w:sz w:val="20"/>
              </w:rPr>
              <w:t>PID</w:t>
            </w:r>
          </w:p>
        </w:tc>
        <w:tc>
          <w:tcPr>
            <w:tcW w:w="992" w:type="dxa"/>
            <w:vMerge w:val="restart"/>
          </w:tcPr>
          <w:p w14:paraId="32C424B4" w14:textId="18E378DD" w:rsidR="00444F67" w:rsidRPr="0004031A" w:rsidRDefault="00444F67" w:rsidP="0004031A">
            <w:pPr>
              <w:pStyle w:val="Caption"/>
              <w:spacing w:line="240" w:lineRule="auto"/>
              <w:jc w:val="both"/>
              <w:rPr>
                <w:sz w:val="20"/>
              </w:rPr>
            </w:pPr>
            <w:r w:rsidRPr="0004031A">
              <w:rPr>
                <w:sz w:val="20"/>
              </w:rPr>
              <w:t>1 Bytes</w:t>
            </w:r>
          </w:p>
        </w:tc>
        <w:tc>
          <w:tcPr>
            <w:tcW w:w="687" w:type="dxa"/>
          </w:tcPr>
          <w:p w14:paraId="0F330E87" w14:textId="2DB6D02C" w:rsidR="00444F67" w:rsidRDefault="00444F67" w:rsidP="0004031A">
            <w:pPr>
              <w:pStyle w:val="Caption"/>
              <w:spacing w:line="240" w:lineRule="auto"/>
              <w:jc w:val="both"/>
              <w:rPr>
                <w:sz w:val="20"/>
              </w:rPr>
            </w:pPr>
            <w:r w:rsidRPr="0004031A">
              <w:rPr>
                <w:sz w:val="20"/>
              </w:rPr>
              <w:t>01H</w:t>
            </w:r>
          </w:p>
        </w:tc>
        <w:tc>
          <w:tcPr>
            <w:tcW w:w="3685" w:type="dxa"/>
          </w:tcPr>
          <w:p w14:paraId="754D5FB5" w14:textId="77777777" w:rsidR="00444F67" w:rsidRDefault="00444F67" w:rsidP="0004031A">
            <w:pPr>
              <w:pStyle w:val="Caption"/>
              <w:spacing w:line="240" w:lineRule="auto"/>
              <w:jc w:val="both"/>
              <w:rPr>
                <w:sz w:val="20"/>
              </w:rPr>
            </w:pPr>
            <w:r w:rsidRPr="0004031A">
              <w:rPr>
                <w:sz w:val="20"/>
              </w:rPr>
              <w:t>Command packet</w:t>
            </w:r>
            <w:r>
              <w:rPr>
                <w:sz w:val="20"/>
              </w:rPr>
              <w:t>.</w:t>
            </w:r>
          </w:p>
          <w:p w14:paraId="29C0E0A3" w14:textId="08886979" w:rsidR="00444F67" w:rsidRPr="0004031A" w:rsidRDefault="00444F67" w:rsidP="0004031A">
            <w:pPr>
              <w:pStyle w:val="Caption"/>
              <w:spacing w:line="240" w:lineRule="auto"/>
              <w:jc w:val="both"/>
              <w:rPr>
                <w:sz w:val="20"/>
              </w:rPr>
            </w:pPr>
          </w:p>
        </w:tc>
      </w:tr>
      <w:tr w:rsidR="00444F67" w:rsidRPr="0004031A" w14:paraId="7A88C213" w14:textId="77777777" w:rsidTr="00444F67">
        <w:trPr>
          <w:trHeight w:val="140"/>
        </w:trPr>
        <w:tc>
          <w:tcPr>
            <w:tcW w:w="1841" w:type="dxa"/>
            <w:vMerge/>
          </w:tcPr>
          <w:p w14:paraId="1A01D693" w14:textId="77777777" w:rsidR="00444F67" w:rsidRPr="0004031A" w:rsidRDefault="00444F67" w:rsidP="0004031A">
            <w:pPr>
              <w:pStyle w:val="Caption"/>
              <w:spacing w:line="240" w:lineRule="auto"/>
              <w:jc w:val="both"/>
              <w:rPr>
                <w:sz w:val="20"/>
              </w:rPr>
            </w:pPr>
          </w:p>
        </w:tc>
        <w:tc>
          <w:tcPr>
            <w:tcW w:w="1016" w:type="dxa"/>
            <w:vMerge/>
          </w:tcPr>
          <w:p w14:paraId="53918B62" w14:textId="77777777" w:rsidR="00444F67" w:rsidRPr="0004031A" w:rsidRDefault="00444F67" w:rsidP="0004031A">
            <w:pPr>
              <w:pStyle w:val="Caption"/>
              <w:spacing w:line="240" w:lineRule="auto"/>
              <w:jc w:val="both"/>
              <w:rPr>
                <w:sz w:val="20"/>
              </w:rPr>
            </w:pPr>
          </w:p>
        </w:tc>
        <w:tc>
          <w:tcPr>
            <w:tcW w:w="992" w:type="dxa"/>
            <w:vMerge/>
          </w:tcPr>
          <w:p w14:paraId="119D2178" w14:textId="77777777" w:rsidR="00444F67" w:rsidRPr="0004031A" w:rsidRDefault="00444F67" w:rsidP="0004031A">
            <w:pPr>
              <w:pStyle w:val="Caption"/>
              <w:spacing w:line="240" w:lineRule="auto"/>
              <w:jc w:val="both"/>
              <w:rPr>
                <w:sz w:val="20"/>
              </w:rPr>
            </w:pPr>
          </w:p>
        </w:tc>
        <w:tc>
          <w:tcPr>
            <w:tcW w:w="687" w:type="dxa"/>
          </w:tcPr>
          <w:p w14:paraId="399134CD" w14:textId="41101C5F" w:rsidR="00444F67" w:rsidRPr="0004031A" w:rsidRDefault="00444F67" w:rsidP="0004031A">
            <w:pPr>
              <w:pStyle w:val="Caption"/>
              <w:spacing w:line="240" w:lineRule="auto"/>
              <w:jc w:val="both"/>
              <w:rPr>
                <w:sz w:val="20"/>
              </w:rPr>
            </w:pPr>
            <w:r w:rsidRPr="0004031A">
              <w:rPr>
                <w:sz w:val="20"/>
              </w:rPr>
              <w:t xml:space="preserve">02H </w:t>
            </w:r>
          </w:p>
        </w:tc>
        <w:tc>
          <w:tcPr>
            <w:tcW w:w="3685" w:type="dxa"/>
          </w:tcPr>
          <w:p w14:paraId="0B9BFB88" w14:textId="54A01EE5" w:rsidR="00444F67" w:rsidRDefault="00444F67" w:rsidP="0004031A">
            <w:pPr>
              <w:pStyle w:val="Caption"/>
              <w:spacing w:line="240" w:lineRule="auto"/>
              <w:jc w:val="both"/>
              <w:rPr>
                <w:sz w:val="20"/>
              </w:rPr>
            </w:pPr>
            <w:r w:rsidRPr="0004031A">
              <w:rPr>
                <w:sz w:val="20"/>
              </w:rPr>
              <w:t>Data packet.</w:t>
            </w:r>
          </w:p>
          <w:p w14:paraId="5419BD87" w14:textId="428F0A11" w:rsidR="00444F67" w:rsidRPr="0004031A" w:rsidRDefault="00444F67" w:rsidP="0004031A">
            <w:pPr>
              <w:pStyle w:val="Caption"/>
              <w:spacing w:line="240" w:lineRule="auto"/>
              <w:jc w:val="both"/>
              <w:rPr>
                <w:sz w:val="20"/>
              </w:rPr>
            </w:pPr>
          </w:p>
        </w:tc>
      </w:tr>
      <w:tr w:rsidR="00444F67" w:rsidRPr="0004031A" w14:paraId="763F6449" w14:textId="77777777" w:rsidTr="00444F67">
        <w:trPr>
          <w:trHeight w:val="413"/>
        </w:trPr>
        <w:tc>
          <w:tcPr>
            <w:tcW w:w="1841" w:type="dxa"/>
            <w:vMerge/>
          </w:tcPr>
          <w:p w14:paraId="6B8A5187" w14:textId="77777777" w:rsidR="00444F67" w:rsidRPr="0004031A" w:rsidRDefault="00444F67" w:rsidP="0004031A">
            <w:pPr>
              <w:pStyle w:val="Caption"/>
              <w:spacing w:line="240" w:lineRule="auto"/>
              <w:jc w:val="both"/>
              <w:rPr>
                <w:sz w:val="20"/>
              </w:rPr>
            </w:pPr>
          </w:p>
        </w:tc>
        <w:tc>
          <w:tcPr>
            <w:tcW w:w="1016" w:type="dxa"/>
            <w:vMerge/>
          </w:tcPr>
          <w:p w14:paraId="3466A759" w14:textId="77777777" w:rsidR="00444F67" w:rsidRPr="0004031A" w:rsidRDefault="00444F67" w:rsidP="0004031A">
            <w:pPr>
              <w:pStyle w:val="Caption"/>
              <w:spacing w:line="240" w:lineRule="auto"/>
              <w:jc w:val="both"/>
              <w:rPr>
                <w:sz w:val="20"/>
              </w:rPr>
            </w:pPr>
          </w:p>
        </w:tc>
        <w:tc>
          <w:tcPr>
            <w:tcW w:w="992" w:type="dxa"/>
            <w:vMerge/>
          </w:tcPr>
          <w:p w14:paraId="612ECC2F" w14:textId="77777777" w:rsidR="00444F67" w:rsidRPr="0004031A" w:rsidRDefault="00444F67" w:rsidP="0004031A">
            <w:pPr>
              <w:pStyle w:val="Caption"/>
              <w:spacing w:line="240" w:lineRule="auto"/>
              <w:jc w:val="both"/>
              <w:rPr>
                <w:sz w:val="20"/>
              </w:rPr>
            </w:pPr>
          </w:p>
        </w:tc>
        <w:tc>
          <w:tcPr>
            <w:tcW w:w="687" w:type="dxa"/>
          </w:tcPr>
          <w:p w14:paraId="035C2BE6" w14:textId="5EE4F0AE" w:rsidR="00444F67" w:rsidRDefault="00444F67" w:rsidP="0004031A">
            <w:pPr>
              <w:pStyle w:val="Caption"/>
              <w:spacing w:line="240" w:lineRule="auto"/>
              <w:jc w:val="both"/>
              <w:rPr>
                <w:sz w:val="20"/>
              </w:rPr>
            </w:pPr>
            <w:r w:rsidRPr="0004031A">
              <w:rPr>
                <w:sz w:val="20"/>
              </w:rPr>
              <w:t xml:space="preserve">07H </w:t>
            </w:r>
          </w:p>
        </w:tc>
        <w:tc>
          <w:tcPr>
            <w:tcW w:w="3685" w:type="dxa"/>
          </w:tcPr>
          <w:p w14:paraId="5B5C1285" w14:textId="27610CAC" w:rsidR="00444F67" w:rsidRPr="0004031A" w:rsidRDefault="00444F67" w:rsidP="0004031A">
            <w:pPr>
              <w:pStyle w:val="Caption"/>
              <w:spacing w:line="240" w:lineRule="auto"/>
              <w:jc w:val="both"/>
              <w:rPr>
                <w:sz w:val="20"/>
              </w:rPr>
            </w:pPr>
            <w:r w:rsidRPr="0004031A">
              <w:rPr>
                <w:sz w:val="20"/>
              </w:rPr>
              <w:t>Acknowledge packet.</w:t>
            </w:r>
          </w:p>
        </w:tc>
      </w:tr>
      <w:tr w:rsidR="00444F67" w:rsidRPr="0004031A" w14:paraId="5527DFBE" w14:textId="77777777" w:rsidTr="00444F67">
        <w:trPr>
          <w:trHeight w:val="412"/>
        </w:trPr>
        <w:tc>
          <w:tcPr>
            <w:tcW w:w="1841" w:type="dxa"/>
            <w:vMerge/>
          </w:tcPr>
          <w:p w14:paraId="7D50BD5E" w14:textId="77777777" w:rsidR="00444F67" w:rsidRPr="0004031A" w:rsidRDefault="00444F67" w:rsidP="0004031A">
            <w:pPr>
              <w:pStyle w:val="Caption"/>
              <w:spacing w:line="240" w:lineRule="auto"/>
              <w:jc w:val="both"/>
              <w:rPr>
                <w:sz w:val="20"/>
              </w:rPr>
            </w:pPr>
          </w:p>
        </w:tc>
        <w:tc>
          <w:tcPr>
            <w:tcW w:w="1016" w:type="dxa"/>
            <w:vMerge/>
          </w:tcPr>
          <w:p w14:paraId="1D7DB876" w14:textId="77777777" w:rsidR="00444F67" w:rsidRPr="0004031A" w:rsidRDefault="00444F67" w:rsidP="0004031A">
            <w:pPr>
              <w:pStyle w:val="Caption"/>
              <w:spacing w:line="240" w:lineRule="auto"/>
              <w:jc w:val="both"/>
              <w:rPr>
                <w:sz w:val="20"/>
              </w:rPr>
            </w:pPr>
          </w:p>
        </w:tc>
        <w:tc>
          <w:tcPr>
            <w:tcW w:w="992" w:type="dxa"/>
            <w:vMerge/>
          </w:tcPr>
          <w:p w14:paraId="7B1A3D56" w14:textId="77777777" w:rsidR="00444F67" w:rsidRPr="0004031A" w:rsidRDefault="00444F67" w:rsidP="0004031A">
            <w:pPr>
              <w:pStyle w:val="Caption"/>
              <w:spacing w:line="240" w:lineRule="auto"/>
              <w:jc w:val="both"/>
              <w:rPr>
                <w:sz w:val="20"/>
              </w:rPr>
            </w:pPr>
          </w:p>
        </w:tc>
        <w:tc>
          <w:tcPr>
            <w:tcW w:w="687" w:type="dxa"/>
          </w:tcPr>
          <w:p w14:paraId="361B9047" w14:textId="60397205" w:rsidR="00444F67" w:rsidRDefault="00444F67" w:rsidP="0004031A">
            <w:pPr>
              <w:pStyle w:val="Caption"/>
              <w:spacing w:line="240" w:lineRule="auto"/>
              <w:jc w:val="both"/>
              <w:rPr>
                <w:sz w:val="20"/>
              </w:rPr>
            </w:pPr>
            <w:r w:rsidRPr="0004031A">
              <w:rPr>
                <w:sz w:val="20"/>
              </w:rPr>
              <w:t>08H</w:t>
            </w:r>
          </w:p>
        </w:tc>
        <w:tc>
          <w:tcPr>
            <w:tcW w:w="3685" w:type="dxa"/>
          </w:tcPr>
          <w:p w14:paraId="38B00E78" w14:textId="1DB7E08E" w:rsidR="00444F67" w:rsidRPr="0004031A" w:rsidRDefault="00444F67" w:rsidP="0004031A">
            <w:pPr>
              <w:pStyle w:val="Caption"/>
              <w:spacing w:line="240" w:lineRule="auto"/>
              <w:jc w:val="both"/>
              <w:rPr>
                <w:sz w:val="20"/>
              </w:rPr>
            </w:pPr>
            <w:r w:rsidRPr="0004031A">
              <w:rPr>
                <w:sz w:val="20"/>
              </w:rPr>
              <w:t>End of Data packet</w:t>
            </w:r>
            <w:r>
              <w:rPr>
                <w:sz w:val="20"/>
              </w:rPr>
              <w:t>.</w:t>
            </w:r>
          </w:p>
        </w:tc>
      </w:tr>
      <w:tr w:rsidR="00914C7E" w:rsidRPr="0004031A" w14:paraId="520E7F6A" w14:textId="77777777" w:rsidTr="00444F67">
        <w:tc>
          <w:tcPr>
            <w:tcW w:w="1841" w:type="dxa"/>
          </w:tcPr>
          <w:p w14:paraId="4CD142D2" w14:textId="6D422E78" w:rsidR="00914C7E" w:rsidRPr="0004031A" w:rsidRDefault="00156BA0" w:rsidP="0004031A">
            <w:pPr>
              <w:pStyle w:val="Caption"/>
              <w:spacing w:line="240" w:lineRule="auto"/>
              <w:jc w:val="both"/>
              <w:rPr>
                <w:sz w:val="20"/>
              </w:rPr>
            </w:pPr>
            <w:r w:rsidRPr="0004031A">
              <w:rPr>
                <w:sz w:val="20"/>
              </w:rPr>
              <w:t>Package Length</w:t>
            </w:r>
          </w:p>
        </w:tc>
        <w:tc>
          <w:tcPr>
            <w:tcW w:w="1016" w:type="dxa"/>
          </w:tcPr>
          <w:p w14:paraId="12FD45EA" w14:textId="2E37BA28" w:rsidR="00914C7E" w:rsidRPr="0004031A" w:rsidRDefault="00E742DD" w:rsidP="0004031A">
            <w:pPr>
              <w:pStyle w:val="Caption"/>
              <w:spacing w:line="240" w:lineRule="auto"/>
              <w:jc w:val="both"/>
              <w:rPr>
                <w:sz w:val="20"/>
              </w:rPr>
            </w:pPr>
            <w:r w:rsidRPr="0004031A">
              <w:rPr>
                <w:sz w:val="20"/>
              </w:rPr>
              <w:t>LENGTH</w:t>
            </w:r>
          </w:p>
        </w:tc>
        <w:tc>
          <w:tcPr>
            <w:tcW w:w="992" w:type="dxa"/>
          </w:tcPr>
          <w:p w14:paraId="196FCA66" w14:textId="794A268F" w:rsidR="00914C7E" w:rsidRPr="0004031A" w:rsidRDefault="008A0916" w:rsidP="0004031A">
            <w:pPr>
              <w:pStyle w:val="Caption"/>
              <w:spacing w:line="240" w:lineRule="auto"/>
              <w:jc w:val="both"/>
              <w:rPr>
                <w:sz w:val="20"/>
              </w:rPr>
            </w:pPr>
            <w:r w:rsidRPr="0004031A">
              <w:rPr>
                <w:sz w:val="20"/>
              </w:rPr>
              <w:t>2 Bytes</w:t>
            </w:r>
          </w:p>
        </w:tc>
        <w:tc>
          <w:tcPr>
            <w:tcW w:w="4372" w:type="dxa"/>
            <w:gridSpan w:val="2"/>
          </w:tcPr>
          <w:p w14:paraId="36AE14B3" w14:textId="68ED933A" w:rsidR="00914C7E" w:rsidRDefault="00E4678B" w:rsidP="0004031A">
            <w:pPr>
              <w:pStyle w:val="Caption"/>
              <w:spacing w:line="240" w:lineRule="auto"/>
              <w:jc w:val="both"/>
              <w:rPr>
                <w:sz w:val="20"/>
                <w:lang w:val="en-US"/>
              </w:rPr>
            </w:pPr>
            <w:r w:rsidRPr="0004031A">
              <w:rPr>
                <w:sz w:val="20"/>
                <w:lang w:val="en-US"/>
              </w:rPr>
              <w:t xml:space="preserve">Refers to the length of package content (command packets and data packets) plus the length of </w:t>
            </w:r>
            <w:r w:rsidR="0004031A" w:rsidRPr="0004031A">
              <w:rPr>
                <w:sz w:val="20"/>
                <w:lang w:val="en-US"/>
              </w:rPr>
              <w:t>Checksum (2</w:t>
            </w:r>
            <w:r w:rsidRPr="0004031A">
              <w:rPr>
                <w:sz w:val="20"/>
                <w:lang w:val="en-US"/>
              </w:rPr>
              <w:t xml:space="preserve"> bytes). Unit is byte. Max length is 256 bytes. And high byte is transferred first.</w:t>
            </w:r>
          </w:p>
          <w:p w14:paraId="70B45ADB" w14:textId="3AFE0304" w:rsidR="0004031A" w:rsidRPr="0004031A" w:rsidRDefault="0004031A" w:rsidP="0004031A">
            <w:pPr>
              <w:pStyle w:val="Caption"/>
              <w:spacing w:line="240" w:lineRule="auto"/>
              <w:jc w:val="both"/>
              <w:rPr>
                <w:sz w:val="20"/>
                <w:lang w:val="en-US"/>
              </w:rPr>
            </w:pPr>
          </w:p>
        </w:tc>
      </w:tr>
      <w:tr w:rsidR="00914C7E" w:rsidRPr="0004031A" w14:paraId="2E8ED354" w14:textId="77777777" w:rsidTr="00444F67">
        <w:tc>
          <w:tcPr>
            <w:tcW w:w="1841" w:type="dxa"/>
          </w:tcPr>
          <w:p w14:paraId="113AE917" w14:textId="0E4ADD87" w:rsidR="00914C7E" w:rsidRPr="0004031A" w:rsidRDefault="00D736C3" w:rsidP="0004031A">
            <w:pPr>
              <w:pStyle w:val="Caption"/>
              <w:spacing w:line="240" w:lineRule="auto"/>
              <w:jc w:val="both"/>
              <w:rPr>
                <w:sz w:val="20"/>
              </w:rPr>
            </w:pPr>
            <w:r w:rsidRPr="0004031A">
              <w:rPr>
                <w:sz w:val="20"/>
              </w:rPr>
              <w:t>Package Contents (Command, Data)</w:t>
            </w:r>
          </w:p>
        </w:tc>
        <w:tc>
          <w:tcPr>
            <w:tcW w:w="1016" w:type="dxa"/>
          </w:tcPr>
          <w:p w14:paraId="1C0CDA32" w14:textId="12F104E8" w:rsidR="00914C7E" w:rsidRPr="0004031A" w:rsidRDefault="00E742DD" w:rsidP="0004031A">
            <w:pPr>
              <w:pStyle w:val="Caption"/>
              <w:spacing w:line="240" w:lineRule="auto"/>
              <w:jc w:val="both"/>
              <w:rPr>
                <w:sz w:val="20"/>
              </w:rPr>
            </w:pPr>
            <w:r w:rsidRPr="0004031A">
              <w:rPr>
                <w:sz w:val="20"/>
              </w:rPr>
              <w:t>DATA</w:t>
            </w:r>
          </w:p>
        </w:tc>
        <w:tc>
          <w:tcPr>
            <w:tcW w:w="992" w:type="dxa"/>
          </w:tcPr>
          <w:p w14:paraId="341B648A" w14:textId="0BAB1679" w:rsidR="00914C7E" w:rsidRPr="0004031A" w:rsidRDefault="008A0916" w:rsidP="0004031A">
            <w:pPr>
              <w:pStyle w:val="Caption"/>
              <w:spacing w:line="240" w:lineRule="auto"/>
              <w:jc w:val="both"/>
              <w:rPr>
                <w:sz w:val="20"/>
              </w:rPr>
            </w:pPr>
            <w:r w:rsidRPr="0004031A">
              <w:rPr>
                <w:sz w:val="20"/>
              </w:rPr>
              <w:t>-</w:t>
            </w:r>
          </w:p>
        </w:tc>
        <w:tc>
          <w:tcPr>
            <w:tcW w:w="4372" w:type="dxa"/>
            <w:gridSpan w:val="2"/>
          </w:tcPr>
          <w:p w14:paraId="15DFA172" w14:textId="77777777" w:rsidR="00914C7E" w:rsidRDefault="00E4678B" w:rsidP="0004031A">
            <w:pPr>
              <w:pStyle w:val="Caption"/>
              <w:spacing w:line="240" w:lineRule="auto"/>
              <w:jc w:val="both"/>
              <w:rPr>
                <w:sz w:val="20"/>
              </w:rPr>
            </w:pPr>
            <w:r w:rsidRPr="0004031A">
              <w:rPr>
                <w:sz w:val="20"/>
              </w:rPr>
              <w:t>It can be commands, data, command’s parameters, acknowledge result, etc. (fingerprint character value, template are all deemed as data)</w:t>
            </w:r>
            <w:r w:rsidR="0004031A">
              <w:rPr>
                <w:sz w:val="20"/>
              </w:rPr>
              <w:t>.</w:t>
            </w:r>
          </w:p>
          <w:p w14:paraId="19ECDAB3" w14:textId="36CA7626" w:rsidR="0004031A" w:rsidRPr="0004031A" w:rsidRDefault="0004031A" w:rsidP="0004031A">
            <w:pPr>
              <w:pStyle w:val="Caption"/>
              <w:spacing w:line="240" w:lineRule="auto"/>
              <w:jc w:val="both"/>
              <w:rPr>
                <w:sz w:val="20"/>
              </w:rPr>
            </w:pPr>
          </w:p>
        </w:tc>
      </w:tr>
      <w:tr w:rsidR="00D736C3" w:rsidRPr="0004031A" w14:paraId="68C9EF93" w14:textId="77777777" w:rsidTr="00444F67">
        <w:tc>
          <w:tcPr>
            <w:tcW w:w="1841" w:type="dxa"/>
          </w:tcPr>
          <w:p w14:paraId="1A8255EC" w14:textId="1058B055" w:rsidR="00D736C3" w:rsidRPr="0004031A" w:rsidRDefault="00D736C3" w:rsidP="0004031A">
            <w:pPr>
              <w:pStyle w:val="Caption"/>
              <w:spacing w:line="240" w:lineRule="auto"/>
              <w:jc w:val="both"/>
              <w:rPr>
                <w:sz w:val="20"/>
              </w:rPr>
            </w:pPr>
            <w:r w:rsidRPr="0004031A">
              <w:rPr>
                <w:sz w:val="20"/>
              </w:rPr>
              <w:t>Checksum</w:t>
            </w:r>
          </w:p>
        </w:tc>
        <w:tc>
          <w:tcPr>
            <w:tcW w:w="1016" w:type="dxa"/>
          </w:tcPr>
          <w:p w14:paraId="1526F583" w14:textId="1AB52903" w:rsidR="00D736C3" w:rsidRPr="0004031A" w:rsidRDefault="00E742DD" w:rsidP="0004031A">
            <w:pPr>
              <w:pStyle w:val="Caption"/>
              <w:spacing w:line="240" w:lineRule="auto"/>
              <w:jc w:val="both"/>
              <w:rPr>
                <w:sz w:val="20"/>
              </w:rPr>
            </w:pPr>
            <w:r w:rsidRPr="0004031A">
              <w:rPr>
                <w:sz w:val="20"/>
              </w:rPr>
              <w:t>SUM</w:t>
            </w:r>
          </w:p>
        </w:tc>
        <w:tc>
          <w:tcPr>
            <w:tcW w:w="992" w:type="dxa"/>
          </w:tcPr>
          <w:p w14:paraId="12A54D9A" w14:textId="3AF74EF2" w:rsidR="00D736C3" w:rsidRPr="0004031A" w:rsidRDefault="008A0916" w:rsidP="0004031A">
            <w:pPr>
              <w:pStyle w:val="Caption"/>
              <w:spacing w:line="240" w:lineRule="auto"/>
              <w:jc w:val="both"/>
              <w:rPr>
                <w:sz w:val="20"/>
              </w:rPr>
            </w:pPr>
            <w:r w:rsidRPr="0004031A">
              <w:rPr>
                <w:sz w:val="20"/>
              </w:rPr>
              <w:t>2 Bytes</w:t>
            </w:r>
          </w:p>
        </w:tc>
        <w:tc>
          <w:tcPr>
            <w:tcW w:w="4372" w:type="dxa"/>
            <w:gridSpan w:val="2"/>
          </w:tcPr>
          <w:p w14:paraId="764AC3AD" w14:textId="77777777" w:rsidR="00D736C3" w:rsidRDefault="00E4678B" w:rsidP="0004031A">
            <w:pPr>
              <w:pStyle w:val="Caption"/>
              <w:spacing w:line="240" w:lineRule="auto"/>
              <w:jc w:val="both"/>
              <w:rPr>
                <w:sz w:val="20"/>
              </w:rPr>
            </w:pPr>
            <w:r w:rsidRPr="0004031A">
              <w:rPr>
                <w:sz w:val="20"/>
              </w:rPr>
              <w:t xml:space="preserve">The arithmetic sum of package identifier, package length and all package </w:t>
            </w:r>
            <w:r w:rsidR="0004031A" w:rsidRPr="0004031A">
              <w:rPr>
                <w:sz w:val="20"/>
              </w:rPr>
              <w:t>contents</w:t>
            </w:r>
            <w:r w:rsidRPr="0004031A">
              <w:rPr>
                <w:sz w:val="20"/>
              </w:rPr>
              <w:t>. Overflowing bits are omitted. high byte is transferred first.</w:t>
            </w:r>
          </w:p>
          <w:p w14:paraId="6A9ECA76" w14:textId="2BEAE11D" w:rsidR="0004031A" w:rsidRPr="0004031A" w:rsidRDefault="0004031A" w:rsidP="00241B8E">
            <w:pPr>
              <w:pStyle w:val="Caption"/>
              <w:keepNext/>
              <w:spacing w:line="240" w:lineRule="auto"/>
              <w:jc w:val="both"/>
              <w:rPr>
                <w:sz w:val="20"/>
              </w:rPr>
            </w:pPr>
          </w:p>
        </w:tc>
      </w:tr>
    </w:tbl>
    <w:p w14:paraId="1A5B56E8" w14:textId="5866FC5F" w:rsidR="00BA62B3" w:rsidRDefault="00241B8E" w:rsidP="00962750">
      <w:pPr>
        <w:pStyle w:val="Caption"/>
      </w:pPr>
      <w:bookmarkStart w:id="77" w:name="_Ref165847840"/>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2</w:t>
      </w:r>
      <w:r w:rsidR="00460025">
        <w:fldChar w:fldCharType="end"/>
      </w:r>
      <w:bookmarkEnd w:id="77"/>
      <w:r w:rsidR="005B6FA5">
        <w:t xml:space="preserve"> Data Package format of R307</w:t>
      </w:r>
    </w:p>
    <w:p w14:paraId="63C2DE8D" w14:textId="67313448" w:rsidR="00AA1A02" w:rsidRDefault="00D77376" w:rsidP="00500708">
      <w:pPr>
        <w:pStyle w:val="Heading2"/>
      </w:pPr>
      <w:bookmarkStart w:id="78" w:name="_Toc167650575"/>
      <w:r>
        <w:lastRenderedPageBreak/>
        <w:t>Software</w:t>
      </w:r>
      <w:bookmarkEnd w:id="78"/>
    </w:p>
    <w:p w14:paraId="45E0C062" w14:textId="43FB704D" w:rsidR="00AA1A02" w:rsidRDefault="00045D87" w:rsidP="00AA1A02">
      <w:pPr>
        <w:pStyle w:val="PhDNormal"/>
      </w:pPr>
      <w:r>
        <w:t>There are multitude of</w:t>
      </w:r>
      <w:r w:rsidR="00766383">
        <w:t xml:space="preserve"> software used to ease the development of the application but in </w:t>
      </w:r>
      <w:r w:rsidR="00F22E73">
        <w:t xml:space="preserve">this paper, only the most important one is explained. This includes </w:t>
      </w:r>
      <w:r w:rsidR="00DD7188">
        <w:t xml:space="preserve">web framework Django, </w:t>
      </w:r>
      <w:r w:rsidR="00417235">
        <w:t>a relational database management system (</w:t>
      </w:r>
      <w:r w:rsidR="00801E06">
        <w:t>DBMS</w:t>
      </w:r>
      <w:r w:rsidR="00417235">
        <w:t>)</w:t>
      </w:r>
      <w:r w:rsidR="00801E06">
        <w:t xml:space="preserve"> PostgreSQL, </w:t>
      </w:r>
      <w:r w:rsidR="0029494D">
        <w:t>and several other python libraries.</w:t>
      </w:r>
    </w:p>
    <w:p w14:paraId="05F7A6C9" w14:textId="54A4BB6F" w:rsidR="0029494D" w:rsidRDefault="0029494D" w:rsidP="0029494D">
      <w:pPr>
        <w:pStyle w:val="Heading3"/>
      </w:pPr>
      <w:bookmarkStart w:id="79" w:name="_Toc167650576"/>
      <w:r>
        <w:t>D</w:t>
      </w:r>
      <w:bookmarkStart w:id="80" w:name="_CTVC0013fbe24cbceec40c895a45d6f4cf9f6cb"/>
      <w:r>
        <w:t>jango</w:t>
      </w:r>
      <w:bookmarkEnd w:id="79"/>
      <w:bookmarkEnd w:id="80"/>
    </w:p>
    <w:p w14:paraId="6C7A68BB" w14:textId="2FE57506" w:rsidR="0029494D" w:rsidRDefault="00AC7884" w:rsidP="0029494D">
      <w:pPr>
        <w:pStyle w:val="PhDNormal"/>
      </w:pPr>
      <w:r>
        <w:t>Django is a free and open-source</w:t>
      </w:r>
      <w:r w:rsidR="00B20C7F">
        <w:t>, Python-based web framework that runs on a web server</w:t>
      </w:r>
      <w:r w:rsidR="005C4996">
        <w:t xml:space="preserve"> </w:t>
      </w:r>
      <w:sdt>
        <w:sdtPr>
          <w:alias w:val="To edit, see citavi.com/edit"/>
          <w:tag w:val="CitaviPlaceholder#7702ec5b-1f23-43bc-94f4-b958e9cca311"/>
          <w:id w:val="-56477674"/>
          <w:placeholder>
            <w:docPart w:val="DefaultPlaceholder_-1854013440"/>
          </w:placeholder>
        </w:sdtPr>
        <w:sdtEndPr/>
        <w:sdtContent>
          <w:r w:rsidR="005C4996">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zhkMGUzLWY4ZWMtNGQxNy05ZmRjLTM5Y2QzNWM0MDg3NiIsIlJhbmdlTGVuZ3RoIjo0LCJSZWZlcmVuY2VJZCI6IjUwOGMzOWY2LWRmMDAtNDliNi04ZDA5LTRlMWQwZDljYTM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UuMDUuMjAyNCIsIkF1dGhvcnMiOlt7IiRpZCI6IjciLCIkdHlwZSI6IlN3aXNzQWNhZGVtaWMuQ2l0YXZpLlBlcnNvbiwgU3dpc3NBY2FkZW1pYy5DaXRhdmkiLCJMYXN0TmFtZSI6IkRqYW5nbyBQcm9qZWN0IiwiUHJvdGVjdGVkIjpmYWxzZSwiU2V4IjowLCJDcmVhdGVkQnkiOiJfTmlrIEFtaXIgU3lhendhbiBCaW4gQWJkdWwgQXppeiIsIkNyZWF0ZWRPbiI6IjIwMjQtMDUtMDVUMTc6NDI6MTkiLCJNb2RpZmllZEJ5IjoiX05payBBbWlyIFN5YXp3YW4gQmluIEFiZHVsIEF6aXoiLCJJZCI6ImE3ZDU1MDRjLTU0OTEtNDEwNi1hOWFkLTJjNThiN2NhZDgzMyIsIk1vZGlmaWVkT24iOiIyMDI0LTA1LTA1VDE3OjQyOjE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zeWF6d1xcQXBwRGF0YVxcTG9jYWxcXFRlbXBcXG5uZDVyeWt1LmpwZyIsIlVyaVN0cmluZyI6IjUwOGMzOWY2LWRmMDAtNDliNi04ZDA5LTRlMWQwZDljYTM3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NS4yMDI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ZGphbmdvcHJvamVjdC5jb20vIiwiVXJpU3RyaW5nIjoiaHR0cHM6Ly93d3cuZGphbmdvcHJvamVjdC5jb20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}</w:instrText>
          </w:r>
          <w:r w:rsidR="005C4996">
            <w:fldChar w:fldCharType="separate"/>
          </w:r>
          <w:r w:rsidR="006B660F">
            <w:t>[22]</w:t>
          </w:r>
          <w:r w:rsidR="005C4996">
            <w:fldChar w:fldCharType="end"/>
          </w:r>
        </w:sdtContent>
      </w:sdt>
      <w:r w:rsidR="00F323F9">
        <w:t xml:space="preserve">. Its architectural pattern of using </w:t>
      </w:r>
      <w:r w:rsidR="00561732">
        <w:t>model-template-views, a well-known pattern among the developers, makes i</w:t>
      </w:r>
      <w:r w:rsidR="00147BF1">
        <w:t>t a very accessible framework to most developers.</w:t>
      </w:r>
      <w:r w:rsidR="00930EDE">
        <w:t xml:space="preserve"> </w:t>
      </w:r>
      <w:r w:rsidR="00AF1489">
        <w:t>One of the advantages of using the framework is</w:t>
      </w:r>
      <w:r w:rsidR="002840E4">
        <w:t xml:space="preserve"> the speed and </w:t>
      </w:r>
      <w:r w:rsidR="00667657">
        <w:t xml:space="preserve">easiness of setting up the application </w:t>
      </w:r>
      <w:r w:rsidR="009D6A7C">
        <w:t xml:space="preserve">making it the </w:t>
      </w:r>
      <w:r w:rsidR="00E43BFA">
        <w:t>author</w:t>
      </w:r>
      <w:r w:rsidR="009D6A7C">
        <w:t xml:space="preserve">’s choice of framework. </w:t>
      </w:r>
      <w:r w:rsidR="00405401">
        <w:t xml:space="preserve">The other </w:t>
      </w:r>
      <w:r w:rsidR="00C96084">
        <w:t>advantage</w:t>
      </w:r>
      <w:r w:rsidR="00405401">
        <w:t xml:space="preserve"> of Django is its default security implementation whi</w:t>
      </w:r>
      <w:r w:rsidR="005C4996">
        <w:t xml:space="preserve">ch </w:t>
      </w:r>
      <w:r w:rsidR="00A92D8E">
        <w:t>helps developers avoid may common security mistakes.</w:t>
      </w:r>
      <w:r w:rsidR="00333CDA">
        <w:t xml:space="preserve"> Thirdly, it is </w:t>
      </w:r>
      <w:r w:rsidR="00C96084">
        <w:t>incredibly scalable</w:t>
      </w:r>
      <w:r w:rsidR="00D335BE">
        <w:t xml:space="preserve">, which can be </w:t>
      </w:r>
      <w:r w:rsidR="00720C56">
        <w:t xml:space="preserve">shown through the </w:t>
      </w:r>
      <w:r w:rsidR="00A76237">
        <w:t>usage of this framework by well-known site</w:t>
      </w:r>
      <w:r w:rsidR="00543C20">
        <w:t xml:space="preserve">s such as Instagram </w:t>
      </w:r>
      <w:sdt>
        <w:sdtPr>
          <w:alias w:val="To edit, see citavi.com/edit"/>
          <w:tag w:val="CitaviPlaceholder#9bcfa4af-c3b4-4ca8-9bb2-f543150af28d"/>
          <w:id w:val="-510760558"/>
          <w:placeholder>
            <w:docPart w:val="DefaultPlaceholder_-1854013440"/>
          </w:placeholder>
        </w:sdtPr>
        <w:sdtEndPr/>
        <w:sdtContent>
          <w:r w:rsidR="00543C20">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zFkZTdjLTc4MDItNDVhZC1hOGUxLWE4MmE4MmM4NWI3ZiIsIlJhbmdlTGVuZ3RoIjo0LCJSZWZlcmVuY2VJZCI6IjE2M2IyOTAxLTY4NmUtNDk0My05NzA3LTdmYTdkMGViZDd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UuMjAyNCIsIkF1dGhvcnMiOlt7IiRpZCI6IjciLCIkdHlwZSI6IlN3aXNzQWNhZGVtaWMuQ2l0YXZpLlBlcnNvbiwgU3dpc3NBY2FkZW1pYy5DaXRhdmkiLCJGaXJzdE5hbWUiOiJJbnN0YWdyYW0iLCJMYXN0TmFtZSI6IkVuZ2luZWVyaW5nIiwiUHJvdGVjdGVkIjpmYWxzZSwiU2V4IjowLCJDcmVhdGVkQnkiOiJfTmlrIEFtaXIgU3lhendhbiBCaW4gQWJkdWwgQXppeiIsIkNyZWF0ZWRPbiI6IjIwMjQtMDUtMDZUMTI6MTA6MzQiLCJNb2RpZmllZEJ5IjoiX05payBBbWlyIFN5YXp3YW4gQmluIEFiZHVsIEF6aXoiLCJJZCI6ImFlMGQ4MDU0LTc4MDYtNGYxOC05NGMxLWIxZjQ2ZTQ1NGIzMyIsIk1vZGlmaWVkT24iOiIyMDI0LTA1LTA2VDEyOjEw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zeWF6d1xcQXBwRGF0YVxcTG9jYWxcXFRlbXBcXDN0M2Jnc2p3LmpwZyIsIlVyaVN0cmluZyI6IjE2M2IyOTAxLTY4NmUtNDk0My05NzA3LTdmYTdkMGViZDdj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i4xMi4yMDE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pbnN0YWdyYW0tZW5naW5lZXJpbmcuY29tL3doYXQtcG93ZXJzLWluc3RhZ3JhbS1odW5kcmVkcy1vZi1pbnN0YW5jZXMtZG96ZW5zLW9mLXRlY2hub2xvZ2llcy1hZGYyZTIyZGEyYWQiLCJVcmlTdHJpbmciOiJodHRwczovL2luc3RhZ3JhbS1lbmdpbmVlcmluZy5jb20vd2hhdC1wb3dlcnMtaW5zdGFncmFtLWh1bmRyZWRzLW9mLWluc3RhbmNlcy1kb3plbnMtb2YtdGVjaG5vbG9naWVzLWFkZjJlMjJkYTJhZ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}</w:instrText>
          </w:r>
          <w:r w:rsidR="00543C20">
            <w:fldChar w:fldCharType="separate"/>
          </w:r>
          <w:r w:rsidR="006B660F">
            <w:t>[28]</w:t>
          </w:r>
          <w:r w:rsidR="00543C20">
            <w:fldChar w:fldCharType="end"/>
          </w:r>
        </w:sdtContent>
      </w:sdt>
      <w:r w:rsidR="00543C20">
        <w:t>.</w:t>
      </w:r>
      <w:r w:rsidR="00B67974">
        <w:t xml:space="preserve"> The Django also i</w:t>
      </w:r>
      <w:r w:rsidR="00F556DB">
        <w:t>ncludes default Django Administration site</w:t>
      </w:r>
      <w:r w:rsidR="00441332">
        <w:t>, a unique feature,</w:t>
      </w:r>
      <w:r w:rsidR="001417A4">
        <w:t xml:space="preserve"> to simplify the management of data in the database</w:t>
      </w:r>
      <w:r w:rsidR="00441332">
        <w:t xml:space="preserve"> making it the best choice for prototype nature of this project.</w:t>
      </w:r>
    </w:p>
    <w:p w14:paraId="58780955" w14:textId="6739F8CB" w:rsidR="007161A8" w:rsidRDefault="009A5E5A" w:rsidP="007161A8">
      <w:pPr>
        <w:pStyle w:val="PhDNormal"/>
      </w:pPr>
      <w:r>
        <w:fldChar w:fldCharType="begin"/>
      </w:r>
      <w:r>
        <w:instrText xml:space="preserve"> REF _Ref165899153 \h </w:instrText>
      </w:r>
      <w:r>
        <w:fldChar w:fldCharType="separate"/>
      </w:r>
      <w:r>
        <w:t xml:space="preserve">Figure </w:t>
      </w:r>
      <w:r>
        <w:rPr>
          <w:noProof/>
        </w:rPr>
        <w:t>3</w:t>
      </w:r>
      <w:r>
        <w:t>.</w:t>
      </w:r>
      <w:r>
        <w:rPr>
          <w:noProof/>
        </w:rPr>
        <w:t>3</w:t>
      </w:r>
      <w:r>
        <w:fldChar w:fldCharType="end"/>
      </w:r>
      <w:r>
        <w:t xml:space="preserve"> illustrates the components in the Django application</w:t>
      </w:r>
      <w:r w:rsidR="00EA3B58">
        <w:t xml:space="preserve"> and how it works altogether. The important part which is the </w:t>
      </w:r>
      <w:r w:rsidR="003B2B22">
        <w:t>main authentication app is the one labelled “register”</w:t>
      </w:r>
      <w:r w:rsidR="00F7752A">
        <w:t>. In the diagram</w:t>
      </w:r>
      <w:r w:rsidR="00FA3601">
        <w:t>,</w:t>
      </w:r>
      <w:r w:rsidR="00B96BCC">
        <w:t xml:space="preserve"> each</w:t>
      </w:r>
      <w:r w:rsidR="005B2927">
        <w:t xml:space="preserve"> fingerprint</w:t>
      </w:r>
      <w:r w:rsidR="009D48DA">
        <w:t xml:space="preserve"> </w:t>
      </w:r>
      <w:r w:rsidR="00B96BCC">
        <w:t>has a user</w:t>
      </w:r>
      <w:r w:rsidR="000E37D2">
        <w:t xml:space="preserve"> as a foreign key. The fingerprint</w:t>
      </w:r>
      <w:r w:rsidR="00B96BCC">
        <w:t xml:space="preserve"> also</w:t>
      </w:r>
      <w:r w:rsidR="000E37D2">
        <w:t xml:space="preserve"> </w:t>
      </w:r>
      <w:r w:rsidR="00152B52">
        <w:t>has descriptors which is the minutiae template</w:t>
      </w:r>
      <w:r w:rsidR="00876BFA">
        <w:t xml:space="preserve"> stored in form of JSON Field.</w:t>
      </w:r>
      <w:r w:rsidR="007B6F00">
        <w:t xml:space="preserve"> </w:t>
      </w:r>
      <w:r w:rsidR="00A614EF">
        <w:t>The application will have multiple functions accessible through HTTP request. These functions are called views</w:t>
      </w:r>
      <w:r w:rsidR="00A32079">
        <w:t xml:space="preserve">. The views in register app are </w:t>
      </w:r>
      <w:r w:rsidR="007161A8">
        <w:t xml:space="preserve">listed in </w:t>
      </w:r>
      <w:r w:rsidR="007161A8">
        <w:fldChar w:fldCharType="begin"/>
      </w:r>
      <w:r w:rsidR="007161A8">
        <w:instrText xml:space="preserve"> REF _Ref165907610 \h </w:instrText>
      </w:r>
      <w:r w:rsidR="007161A8">
        <w:fldChar w:fldCharType="separate"/>
      </w:r>
      <w:r w:rsidR="007161A8">
        <w:t xml:space="preserve">Table </w:t>
      </w:r>
      <w:r w:rsidR="007161A8">
        <w:rPr>
          <w:noProof/>
        </w:rPr>
        <w:t>3</w:t>
      </w:r>
      <w:r w:rsidR="007161A8">
        <w:t>.</w:t>
      </w:r>
      <w:r w:rsidR="007161A8">
        <w:rPr>
          <w:noProof/>
        </w:rPr>
        <w:t>4</w:t>
      </w:r>
      <w:r w:rsidR="007161A8">
        <w:fldChar w:fldCharType="end"/>
      </w:r>
    </w:p>
    <w:p w14:paraId="4787E837" w14:textId="77777777" w:rsidR="003B294E" w:rsidRDefault="003B294E" w:rsidP="007161A8">
      <w:pPr>
        <w:pStyle w:val="PhDNormal"/>
      </w:pPr>
    </w:p>
    <w:tbl>
      <w:tblPr>
        <w:tblStyle w:val="TableGrid"/>
        <w:tblW w:w="0" w:type="auto"/>
        <w:tblLook w:val="04A0" w:firstRow="1" w:lastRow="0" w:firstColumn="1" w:lastColumn="0" w:noHBand="0" w:noVBand="1"/>
      </w:tblPr>
      <w:tblGrid>
        <w:gridCol w:w="1838"/>
        <w:gridCol w:w="1701"/>
        <w:gridCol w:w="4672"/>
      </w:tblGrid>
      <w:tr w:rsidR="007161A8" w14:paraId="175CFF99" w14:textId="77777777" w:rsidTr="00E7121A">
        <w:tc>
          <w:tcPr>
            <w:tcW w:w="1838" w:type="dxa"/>
          </w:tcPr>
          <w:p w14:paraId="5BCDD850" w14:textId="7D9F587B" w:rsidR="007161A8" w:rsidRDefault="007161A8" w:rsidP="007161A8">
            <w:pPr>
              <w:pStyle w:val="PhDNormal"/>
              <w:ind w:firstLine="0"/>
            </w:pPr>
            <w:r>
              <w:t>N</w:t>
            </w:r>
            <w:r w:rsidR="00E7121A">
              <w:t>ame</w:t>
            </w:r>
          </w:p>
        </w:tc>
        <w:tc>
          <w:tcPr>
            <w:tcW w:w="1701" w:type="dxa"/>
          </w:tcPr>
          <w:p w14:paraId="02F05427" w14:textId="2D289FEA" w:rsidR="007161A8" w:rsidRDefault="00E7121A" w:rsidP="007161A8">
            <w:pPr>
              <w:pStyle w:val="PhDNormal"/>
              <w:ind w:firstLine="0"/>
            </w:pPr>
            <w:r>
              <w:t>URL</w:t>
            </w:r>
          </w:p>
        </w:tc>
        <w:tc>
          <w:tcPr>
            <w:tcW w:w="4672" w:type="dxa"/>
          </w:tcPr>
          <w:p w14:paraId="58D8FC89" w14:textId="393D5A8A" w:rsidR="007161A8" w:rsidRDefault="00E7121A" w:rsidP="007161A8">
            <w:pPr>
              <w:pStyle w:val="PhDNormal"/>
              <w:ind w:firstLine="0"/>
            </w:pPr>
            <w:r>
              <w:t>Function</w:t>
            </w:r>
          </w:p>
        </w:tc>
      </w:tr>
      <w:tr w:rsidR="007161A8" w14:paraId="639A25DE" w14:textId="77777777" w:rsidTr="00E7121A">
        <w:tc>
          <w:tcPr>
            <w:tcW w:w="1838" w:type="dxa"/>
          </w:tcPr>
          <w:p w14:paraId="65C6434E" w14:textId="55BFC2D1" w:rsidR="007161A8" w:rsidRDefault="001B62F6" w:rsidP="007161A8">
            <w:pPr>
              <w:pStyle w:val="PhDNormal"/>
              <w:ind w:firstLine="0"/>
            </w:pPr>
            <w:r>
              <w:t>signup</w:t>
            </w:r>
          </w:p>
        </w:tc>
        <w:tc>
          <w:tcPr>
            <w:tcW w:w="1701" w:type="dxa"/>
          </w:tcPr>
          <w:p w14:paraId="0211066B" w14:textId="3355786A" w:rsidR="007161A8" w:rsidRDefault="00601049" w:rsidP="007161A8">
            <w:pPr>
              <w:pStyle w:val="PhDNormal"/>
              <w:ind w:firstLine="0"/>
            </w:pPr>
            <w:r w:rsidRPr="00601049">
              <w:t>'api/</w:t>
            </w:r>
            <w:r>
              <w:t>signup</w:t>
            </w:r>
            <w:r w:rsidRPr="00601049">
              <w:t>/'</w:t>
            </w:r>
          </w:p>
        </w:tc>
        <w:tc>
          <w:tcPr>
            <w:tcW w:w="4672" w:type="dxa"/>
          </w:tcPr>
          <w:p w14:paraId="622FECBE" w14:textId="09832D94" w:rsidR="007161A8" w:rsidRDefault="00D442C3" w:rsidP="007161A8">
            <w:pPr>
              <w:pStyle w:val="PhDNormal"/>
              <w:ind w:firstLine="0"/>
            </w:pPr>
            <w:r>
              <w:t>Add new user into the system</w:t>
            </w:r>
          </w:p>
        </w:tc>
      </w:tr>
      <w:tr w:rsidR="007161A8" w14:paraId="569BD0CE" w14:textId="77777777" w:rsidTr="00E7121A">
        <w:tc>
          <w:tcPr>
            <w:tcW w:w="1838" w:type="dxa"/>
          </w:tcPr>
          <w:p w14:paraId="2BAB9542" w14:textId="054F5EDE" w:rsidR="007161A8" w:rsidRDefault="00601049" w:rsidP="007161A8">
            <w:pPr>
              <w:pStyle w:val="PhDNormal"/>
              <w:ind w:firstLine="0"/>
            </w:pPr>
            <w:r>
              <w:t>enrol</w:t>
            </w:r>
          </w:p>
        </w:tc>
        <w:tc>
          <w:tcPr>
            <w:tcW w:w="1701" w:type="dxa"/>
          </w:tcPr>
          <w:p w14:paraId="7089D61F" w14:textId="622B205D" w:rsidR="007161A8" w:rsidRDefault="00601049" w:rsidP="007161A8">
            <w:pPr>
              <w:pStyle w:val="PhDNormal"/>
              <w:ind w:firstLine="0"/>
            </w:pPr>
            <w:r w:rsidRPr="00601049">
              <w:t>'api/enrol/'</w:t>
            </w:r>
          </w:p>
        </w:tc>
        <w:tc>
          <w:tcPr>
            <w:tcW w:w="4672" w:type="dxa"/>
          </w:tcPr>
          <w:p w14:paraId="72E85899" w14:textId="470C75E2" w:rsidR="007161A8" w:rsidRDefault="00D442C3" w:rsidP="007161A8">
            <w:pPr>
              <w:pStyle w:val="PhDNormal"/>
              <w:ind w:firstLine="0"/>
            </w:pPr>
            <w:r>
              <w:t>Add fingerprint to the user</w:t>
            </w:r>
          </w:p>
        </w:tc>
      </w:tr>
      <w:tr w:rsidR="007161A8" w14:paraId="480F87AE" w14:textId="77777777" w:rsidTr="00E7121A">
        <w:tc>
          <w:tcPr>
            <w:tcW w:w="1838" w:type="dxa"/>
          </w:tcPr>
          <w:p w14:paraId="32A645FB" w14:textId="02B14193" w:rsidR="007161A8" w:rsidRDefault="00804DBF" w:rsidP="007161A8">
            <w:pPr>
              <w:pStyle w:val="PhDNormal"/>
              <w:ind w:firstLine="0"/>
            </w:pPr>
            <w:r>
              <w:t>login</w:t>
            </w:r>
          </w:p>
        </w:tc>
        <w:tc>
          <w:tcPr>
            <w:tcW w:w="1701" w:type="dxa"/>
          </w:tcPr>
          <w:p w14:paraId="2FD76B2D" w14:textId="72B3D2D8" w:rsidR="007161A8" w:rsidRDefault="00601049" w:rsidP="007161A8">
            <w:pPr>
              <w:pStyle w:val="PhDNormal"/>
              <w:ind w:firstLine="0"/>
            </w:pPr>
            <w:r w:rsidRPr="00601049">
              <w:t>'api/</w:t>
            </w:r>
            <w:r>
              <w:t>login</w:t>
            </w:r>
            <w:r w:rsidRPr="00601049">
              <w:t>/'</w:t>
            </w:r>
          </w:p>
        </w:tc>
        <w:tc>
          <w:tcPr>
            <w:tcW w:w="4672" w:type="dxa"/>
          </w:tcPr>
          <w:p w14:paraId="763771A4" w14:textId="3041D50C" w:rsidR="007161A8" w:rsidRDefault="00A05016" w:rsidP="007161A8">
            <w:pPr>
              <w:pStyle w:val="PhDNormal"/>
              <w:keepNext/>
              <w:ind w:firstLine="0"/>
            </w:pPr>
            <w:r>
              <w:t>Authenticate using password</w:t>
            </w:r>
          </w:p>
        </w:tc>
      </w:tr>
      <w:tr w:rsidR="00804DBF" w14:paraId="57612584" w14:textId="77777777" w:rsidTr="00E7121A">
        <w:tc>
          <w:tcPr>
            <w:tcW w:w="1838" w:type="dxa"/>
          </w:tcPr>
          <w:p w14:paraId="746EE437" w14:textId="60814560" w:rsidR="00804DBF" w:rsidRDefault="00601049" w:rsidP="007161A8">
            <w:pPr>
              <w:pStyle w:val="PhDNormal"/>
              <w:ind w:firstLine="0"/>
            </w:pPr>
            <w:r>
              <w:t>match</w:t>
            </w:r>
          </w:p>
        </w:tc>
        <w:tc>
          <w:tcPr>
            <w:tcW w:w="1701" w:type="dxa"/>
          </w:tcPr>
          <w:p w14:paraId="5D3607FE" w14:textId="441B0694" w:rsidR="00804DBF" w:rsidRDefault="00601049" w:rsidP="007161A8">
            <w:pPr>
              <w:pStyle w:val="PhDNormal"/>
              <w:ind w:firstLine="0"/>
            </w:pPr>
            <w:r w:rsidRPr="00601049">
              <w:t>'api/</w:t>
            </w:r>
            <w:r>
              <w:t>match</w:t>
            </w:r>
            <w:r w:rsidRPr="00601049">
              <w:t>/'</w:t>
            </w:r>
          </w:p>
        </w:tc>
        <w:tc>
          <w:tcPr>
            <w:tcW w:w="4672" w:type="dxa"/>
          </w:tcPr>
          <w:p w14:paraId="7CDD7868" w14:textId="475A1288" w:rsidR="00804DBF" w:rsidRDefault="00A05016" w:rsidP="007161A8">
            <w:pPr>
              <w:pStyle w:val="PhDNormal"/>
              <w:keepNext/>
              <w:ind w:firstLine="0"/>
            </w:pPr>
            <w:r>
              <w:t>Authenticate using fingerprint</w:t>
            </w:r>
          </w:p>
        </w:tc>
      </w:tr>
    </w:tbl>
    <w:p w14:paraId="16D0D23E" w14:textId="7A0E1BCE" w:rsidR="007161A8" w:rsidRDefault="007161A8" w:rsidP="007161A8">
      <w:pPr>
        <w:pStyle w:val="Caption"/>
      </w:pPr>
      <w:bookmarkStart w:id="81" w:name="_Ref165907610"/>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3</w:t>
      </w:r>
      <w:r w:rsidR="00460025">
        <w:fldChar w:fldCharType="end"/>
      </w:r>
      <w:bookmarkEnd w:id="81"/>
      <w:r w:rsidR="00DB7E42">
        <w:t xml:space="preserve"> </w:t>
      </w:r>
      <w:r w:rsidR="00817CD4">
        <w:t xml:space="preserve">Application Programming Interface for the </w:t>
      </w:r>
      <w:r w:rsidR="00EE2C9E">
        <w:t>Register application</w:t>
      </w:r>
    </w:p>
    <w:p w14:paraId="7A7DB534" w14:textId="77777777" w:rsidR="00CB31C3" w:rsidRDefault="00F60230" w:rsidP="00CB31C3">
      <w:pPr>
        <w:pStyle w:val="PhDNormal"/>
        <w:keepNext/>
        <w:jc w:val="center"/>
      </w:pPr>
      <w:r>
        <w:rPr>
          <w:noProof/>
        </w:rPr>
        <w:lastRenderedPageBreak/>
        <w:drawing>
          <wp:inline distT="0" distB="0" distL="0" distR="0" wp14:anchorId="5F5842F7" wp14:editId="5977650B">
            <wp:extent cx="4869712" cy="5698473"/>
            <wp:effectExtent l="0" t="0" r="7620" b="0"/>
            <wp:docPr id="725770373" name="Picture 1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0373" name="Picture 11" descr="A diagram of a computer&#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45124" t="2137" b="19286"/>
                    <a:stretch/>
                  </pic:blipFill>
                  <pic:spPr bwMode="auto">
                    <a:xfrm>
                      <a:off x="0" y="0"/>
                      <a:ext cx="4911590" cy="5747478"/>
                    </a:xfrm>
                    <a:prstGeom prst="rect">
                      <a:avLst/>
                    </a:prstGeom>
                    <a:ln>
                      <a:noFill/>
                    </a:ln>
                    <a:extLst>
                      <a:ext uri="{53640926-AAD7-44D8-BBD7-CCE9431645EC}">
                        <a14:shadowObscured xmlns:a14="http://schemas.microsoft.com/office/drawing/2010/main"/>
                      </a:ext>
                    </a:extLst>
                  </pic:spPr>
                </pic:pic>
              </a:graphicData>
            </a:graphic>
          </wp:inline>
        </w:drawing>
      </w:r>
    </w:p>
    <w:p w14:paraId="209F4EDA" w14:textId="4BD0341D" w:rsidR="00A05016" w:rsidRDefault="00CB31C3" w:rsidP="008317CF">
      <w:pPr>
        <w:pStyle w:val="Caption"/>
      </w:pPr>
      <w:bookmarkStart w:id="82" w:name="_Ref165899153"/>
      <w:bookmarkStart w:id="83" w:name="_Ref165899123"/>
      <w:r>
        <w:t xml:space="preserve">Figure </w:t>
      </w:r>
      <w:r w:rsidR="00D0717E">
        <w:fldChar w:fldCharType="begin"/>
      </w:r>
      <w:r w:rsidR="00D0717E">
        <w:instrText xml:space="preserve"> STYLEREF 1 \s </w:instrText>
      </w:r>
      <w:r w:rsidR="00D0717E">
        <w:fldChar w:fldCharType="separate"/>
      </w:r>
      <w:r w:rsidR="00D0717E">
        <w:rPr>
          <w:noProof/>
        </w:rPr>
        <w:t>3</w:t>
      </w:r>
      <w:r w:rsidR="00D0717E">
        <w:fldChar w:fldCharType="end"/>
      </w:r>
      <w:r w:rsidR="00D0717E">
        <w:t>.</w:t>
      </w:r>
      <w:r w:rsidR="00D0717E">
        <w:fldChar w:fldCharType="begin"/>
      </w:r>
      <w:r w:rsidR="00D0717E">
        <w:instrText xml:space="preserve"> SEQ Figure \* ARABIC \s 1 </w:instrText>
      </w:r>
      <w:r w:rsidR="00D0717E">
        <w:fldChar w:fldCharType="separate"/>
      </w:r>
      <w:r w:rsidR="00D0717E">
        <w:rPr>
          <w:noProof/>
        </w:rPr>
        <w:t>3</w:t>
      </w:r>
      <w:r w:rsidR="00D0717E">
        <w:fldChar w:fldCharType="end"/>
      </w:r>
      <w:bookmarkEnd w:id="82"/>
      <w:r>
        <w:t xml:space="preserve"> </w:t>
      </w:r>
      <w:r w:rsidR="00887746">
        <w:t xml:space="preserve">The application components </w:t>
      </w:r>
      <w:r w:rsidR="004D16B9">
        <w:t>diagram.</w:t>
      </w:r>
      <w:bookmarkEnd w:id="83"/>
    </w:p>
    <w:p w14:paraId="5F5970EF" w14:textId="77777777" w:rsidR="008317CF" w:rsidRDefault="008317CF" w:rsidP="008317CF">
      <w:pPr>
        <w:pStyle w:val="Caption"/>
      </w:pPr>
    </w:p>
    <w:p w14:paraId="057A970F" w14:textId="547AB4B6" w:rsidR="008317CF" w:rsidRDefault="008317CF" w:rsidP="008317CF">
      <w:pPr>
        <w:pStyle w:val="Heading3"/>
      </w:pPr>
      <w:bookmarkStart w:id="84" w:name="_Toc167650577"/>
      <w:r>
        <w:t>P</w:t>
      </w:r>
      <w:bookmarkStart w:id="85" w:name="_CTVC00144db5d9b6d3a46759a0b0a134db8a6da"/>
      <w:r>
        <w:t>ostgreSQL</w:t>
      </w:r>
      <w:bookmarkEnd w:id="84"/>
      <w:bookmarkEnd w:id="85"/>
    </w:p>
    <w:p w14:paraId="26E4854C" w14:textId="679FEE26" w:rsidR="008317CF" w:rsidRDefault="00797A57" w:rsidP="008317CF">
      <w:pPr>
        <w:pStyle w:val="PhDNormal"/>
      </w:pPr>
      <w:r>
        <w:t>PostgreSQL</w:t>
      </w:r>
      <w:r w:rsidR="00FB3BDF">
        <w:t>, also known as Postgres,</w:t>
      </w:r>
      <w:r>
        <w:t xml:space="preserve"> is a</w:t>
      </w:r>
      <w:r w:rsidR="0007199C">
        <w:t>n open-source relatio</w:t>
      </w:r>
      <w:r w:rsidR="00B27D4B">
        <w:t xml:space="preserve">nal database management system (DBMS). </w:t>
      </w:r>
      <w:r w:rsidR="00FB3BDF">
        <w:t>The reason of why Postgres is chosen for this project is not just because it is free, it is also easily integrated into Django</w:t>
      </w:r>
      <w:r w:rsidR="00B75716">
        <w:t xml:space="preserve"> because </w:t>
      </w:r>
      <w:r w:rsidR="00FB3D9D">
        <w:t>Django officially support it.</w:t>
      </w:r>
      <w:r w:rsidR="00FB3BDF">
        <w:t xml:space="preserve">  </w:t>
      </w:r>
      <w:r w:rsidR="00FB3D9D">
        <w:t>Most of the documentation and tutorial on Django utilize Postgres as example.</w:t>
      </w:r>
      <w:r w:rsidR="00D24D18">
        <w:t xml:space="preserve"> </w:t>
      </w:r>
      <w:r w:rsidR="00641F76">
        <w:t>Python Class in Django can automatically be converted into</w:t>
      </w:r>
      <w:r w:rsidR="00C93B93">
        <w:t xml:space="preserve"> an Entity in Postgres Database using </w:t>
      </w:r>
      <w:r w:rsidR="00CE57BD">
        <w:t xml:space="preserve">Object-relational Mapping </w:t>
      </w:r>
      <w:r w:rsidR="003B294E">
        <w:t>(</w:t>
      </w:r>
      <w:r w:rsidR="00C93B93">
        <w:t>ORM</w:t>
      </w:r>
      <w:r w:rsidR="003B294E">
        <w:t>) technology available in Django</w:t>
      </w:r>
      <w:r w:rsidR="00D24D18">
        <w:t>.</w:t>
      </w:r>
      <w:r w:rsidR="00FB3D9D">
        <w:t xml:space="preserve"> </w:t>
      </w:r>
      <w:r w:rsidR="0004151A">
        <w:t>Yang also express</w:t>
      </w:r>
      <w:r w:rsidR="0058508F">
        <w:t>ed that PostgreSQL has more all-round advantages compared to another free and open-source DBMS</w:t>
      </w:r>
      <w:r w:rsidR="00007AC6">
        <w:t xml:space="preserve">, MySQL </w:t>
      </w:r>
      <w:sdt>
        <w:sdtPr>
          <w:alias w:val="To edit, see citavi.com/edit"/>
          <w:tag w:val="CitaviPlaceholder#b01a319c-d35a-486f-8aea-813e463c9b54"/>
          <w:id w:val="1292556928"/>
          <w:placeholder>
            <w:docPart w:val="DefaultPlaceholder_-1854013440"/>
          </w:placeholder>
        </w:sdtPr>
        <w:sdtEndPr/>
        <w:sdtContent>
          <w:r w:rsidR="00007AC6">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GYzNjNjLWNlYjctNDE2Ni04YjQzLWNmYmZjZGIxZTBkMCIsIlJhbmdlTGVuZ3RoIjo0LCJSZWZlcmVuY2VJZCI6IjFjMjIxYmZkLWZhMTEtNDFkMi05Mzc4LWZmODYzNGM2OGQ1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Glhb2ppZSIsIkxhc3ROYW1lIjoiWWFuZyIsIlByb3RlY3RlZCI6ZmFsc2UsIlNleCI6MCwiQ3JlYXRlZEJ5IjoiX05payBBbWlyIFN5YXp3YW4gQmluIEFiZHVsIEF6aXoiLCJDcmVhdGVkT24iOiIyMDI0LTA1LTA2VDE1OjI0OjMyIiwiTW9kaWZpZWRCeSI6Il9OaWsgQW1pciBTeWF6d2FuIEJpbiBBYmR1bCBBeml6IiwiSWQiOiI3YWM1MGJhMS0xZGJmLTQ1YjYtOGVkZS03ZjYxOTg4NDM1YWEiLCJNb2RpZmllZE9uIjoiMjAyNC0wNS0wNlQxNToyNDozMi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RoZXNldXMuZmkvaGFuZGxlLzEwMDI0LzI3NDcxIiwiVXJpU3RyaW5nIjoiaHR0cHM6Ly93d3cudGhlc2V1cy5maS9oYW5kbGUvMTAwMjQvMjc0Nz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}</w:instrText>
          </w:r>
          <w:r w:rsidR="00007AC6">
            <w:fldChar w:fldCharType="separate"/>
          </w:r>
          <w:r w:rsidR="006B660F">
            <w:t>[29]</w:t>
          </w:r>
          <w:r w:rsidR="00007AC6">
            <w:fldChar w:fldCharType="end"/>
          </w:r>
        </w:sdtContent>
      </w:sdt>
      <w:r w:rsidR="00007AC6">
        <w:t>.</w:t>
      </w:r>
    </w:p>
    <w:p w14:paraId="1000A4A7" w14:textId="4996972A" w:rsidR="003B294E" w:rsidRDefault="003B294E" w:rsidP="003B294E">
      <w:pPr>
        <w:pStyle w:val="Heading3"/>
      </w:pPr>
      <w:bookmarkStart w:id="86" w:name="_Toc167650578"/>
      <w:r>
        <w:lastRenderedPageBreak/>
        <w:t>A</w:t>
      </w:r>
      <w:bookmarkStart w:id="87" w:name="_CTVC0019a0a1b3a344b48d4a7e947f7fd862d9f"/>
      <w:r>
        <w:t>dafruit Fingerprint Library</w:t>
      </w:r>
      <w:bookmarkEnd w:id="86"/>
      <w:bookmarkEnd w:id="87"/>
    </w:p>
    <w:p w14:paraId="63CDACB0" w14:textId="6592C4E6" w:rsidR="003B294E" w:rsidRDefault="0076277F" w:rsidP="003B294E">
      <w:pPr>
        <w:pStyle w:val="PhDNormal"/>
      </w:pPr>
      <w:r>
        <w:t xml:space="preserve">Adafruit Fingerprint Library is a well-maintained </w:t>
      </w:r>
      <w:r w:rsidR="0035675B">
        <w:t>python Library for interfacing with R307 sensors and other</w:t>
      </w:r>
      <w:r w:rsidR="00FD4F4E">
        <w:t xml:space="preserve"> fingerprint sensors</w:t>
      </w:r>
      <w:r w:rsidR="0035675B">
        <w:t xml:space="preserve"> with the same chip and mechanism</w:t>
      </w:r>
      <w:r w:rsidR="00F53EA1">
        <w:t xml:space="preserve"> </w:t>
      </w:r>
      <w:sdt>
        <w:sdtPr>
          <w:alias w:val="To edit, see citavi.com/edit"/>
          <w:tag w:val="CitaviPlaceholder#16f49c98-7ccd-42b8-bb1b-94651b5bef53"/>
          <w:id w:val="-931209118"/>
          <w:placeholder>
            <w:docPart w:val="DefaultPlaceholder_-1854013440"/>
          </w:placeholder>
        </w:sdtPr>
        <w:sdtEndPr/>
        <w:sdtContent>
          <w:r w:rsidR="00F53EA1">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ZjNmZlLTI0MTYtNDA2Zi1iY2UwLWY5NzRjMDM4M2EwNyIsIlJhbmdlTGVuZ3RoIjo0LCJSZWZlcmVuY2VJZCI6IjU4MDIyMmNkLWM1NGQtNDdiZC04ZGQ2LWFhZWJmYWE2NWEw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HlwaS5vcmcvcHJvamVjdC9hZGFmcnVpdC1jaXJjdWl0cHl0aG9uLWZpbmdlcnByaW50LyIsIlVyaVN0cmluZyI6Imh0dHBzOi8vcHlwaS5vcmcvcHJvamVjdC9hZGFmcnVpdC1jaXJjdWl0cHl0aG9uLWZpbmdlcnByaW50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}</w:instrText>
          </w:r>
          <w:r w:rsidR="00F53EA1">
            <w:fldChar w:fldCharType="separate"/>
          </w:r>
          <w:r w:rsidR="006B660F">
            <w:t>[30]</w:t>
          </w:r>
          <w:r w:rsidR="00F53EA1">
            <w:fldChar w:fldCharType="end"/>
          </w:r>
        </w:sdtContent>
      </w:sdt>
      <w:r w:rsidR="0035675B">
        <w:t>.</w:t>
      </w:r>
      <w:r w:rsidR="00FD4F4E">
        <w:t xml:space="preserve"> </w:t>
      </w:r>
      <w:r w:rsidR="00104B13">
        <w:t xml:space="preserve">This library is used because </w:t>
      </w:r>
      <w:r w:rsidR="00E420B2">
        <w:t xml:space="preserve">it </w:t>
      </w:r>
      <w:r w:rsidR="00104B13">
        <w:t>would be time-consuming</w:t>
      </w:r>
      <w:r w:rsidR="00E420B2">
        <w:t xml:space="preserve"> writing the driver ourselves</w:t>
      </w:r>
      <w:r w:rsidR="00104B13">
        <w:t xml:space="preserve">. </w:t>
      </w:r>
      <w:r w:rsidR="00E420B2">
        <w:t xml:space="preserve">This </w:t>
      </w:r>
      <w:r w:rsidR="00730412">
        <w:t xml:space="preserve">library </w:t>
      </w:r>
      <w:r w:rsidR="005618B4">
        <w:t>provides</w:t>
      </w:r>
      <w:r w:rsidR="00730412">
        <w:t xml:space="preserve"> a class that has numerous </w:t>
      </w:r>
      <w:r w:rsidR="00EF172E">
        <w:t xml:space="preserve">simplified </w:t>
      </w:r>
      <w:r w:rsidR="00730412">
        <w:t>functions</w:t>
      </w:r>
      <w:r w:rsidR="00EF172E">
        <w:t xml:space="preserve"> to do all the functionality </w:t>
      </w:r>
      <w:r w:rsidR="00D1669D">
        <w:t xml:space="preserve">offered by the sensor. </w:t>
      </w:r>
      <w:r w:rsidR="004B6C9F">
        <w:fldChar w:fldCharType="begin"/>
      </w:r>
      <w:r w:rsidR="004B6C9F">
        <w:instrText xml:space="preserve"> REF _Ref165910978 \h </w:instrText>
      </w:r>
      <w:r w:rsidR="004B6C9F">
        <w:fldChar w:fldCharType="separate"/>
      </w:r>
      <w:r w:rsidR="004B6C9F">
        <w:t xml:space="preserve">Table </w:t>
      </w:r>
      <w:r w:rsidR="004B6C9F">
        <w:rPr>
          <w:noProof/>
        </w:rPr>
        <w:t>3</w:t>
      </w:r>
      <w:r w:rsidR="004B6C9F">
        <w:t>.</w:t>
      </w:r>
      <w:r w:rsidR="004B6C9F">
        <w:rPr>
          <w:noProof/>
        </w:rPr>
        <w:t>5</w:t>
      </w:r>
      <w:r w:rsidR="004B6C9F">
        <w:fldChar w:fldCharType="end"/>
      </w:r>
      <w:r w:rsidR="004B6C9F">
        <w:t xml:space="preserve"> display </w:t>
      </w:r>
      <w:r w:rsidR="005618B4">
        <w:t xml:space="preserve">all </w:t>
      </w:r>
      <w:r w:rsidR="004B6C9F">
        <w:t>project relevant</w:t>
      </w:r>
      <w:r w:rsidR="005618B4">
        <w:t xml:space="preserve"> functions.</w:t>
      </w:r>
    </w:p>
    <w:tbl>
      <w:tblPr>
        <w:tblStyle w:val="APAReport"/>
        <w:tblW w:w="0" w:type="auto"/>
        <w:tblLook w:val="04A0" w:firstRow="1" w:lastRow="0" w:firstColumn="1" w:lastColumn="0" w:noHBand="0" w:noVBand="1"/>
      </w:tblPr>
      <w:tblGrid>
        <w:gridCol w:w="3397"/>
        <w:gridCol w:w="4814"/>
      </w:tblGrid>
      <w:tr w:rsidR="00A3183B" w:rsidRPr="00105DF7" w14:paraId="6CE93745" w14:textId="77777777" w:rsidTr="00105DF7">
        <w:trPr>
          <w:cnfStyle w:val="100000000000" w:firstRow="1" w:lastRow="0" w:firstColumn="0" w:lastColumn="0" w:oddVBand="0" w:evenVBand="0" w:oddHBand="0" w:evenHBand="0" w:firstRowFirstColumn="0" w:firstRowLastColumn="0" w:lastRowFirstColumn="0" w:lastRowLastColumn="0"/>
        </w:trPr>
        <w:tc>
          <w:tcPr>
            <w:tcW w:w="3397" w:type="dxa"/>
          </w:tcPr>
          <w:p w14:paraId="1BD27BE3" w14:textId="30B99603" w:rsidR="00A3183B" w:rsidRPr="00105DF7" w:rsidRDefault="00A3183B" w:rsidP="003B294E">
            <w:pPr>
              <w:pStyle w:val="PhDNormal"/>
              <w:ind w:firstLine="0"/>
              <w:rPr>
                <w:b/>
                <w:bCs/>
                <w:szCs w:val="24"/>
              </w:rPr>
            </w:pPr>
            <w:r w:rsidRPr="00105DF7">
              <w:rPr>
                <w:b/>
                <w:bCs/>
                <w:szCs w:val="24"/>
              </w:rPr>
              <w:t>Name</w:t>
            </w:r>
          </w:p>
        </w:tc>
        <w:tc>
          <w:tcPr>
            <w:tcW w:w="4814" w:type="dxa"/>
          </w:tcPr>
          <w:p w14:paraId="74E76A62" w14:textId="2E7D2DF6" w:rsidR="00A3183B" w:rsidRPr="00105DF7" w:rsidRDefault="00A3183B" w:rsidP="003B294E">
            <w:pPr>
              <w:pStyle w:val="PhDNormal"/>
              <w:ind w:firstLine="0"/>
              <w:rPr>
                <w:b/>
                <w:bCs/>
                <w:szCs w:val="24"/>
              </w:rPr>
            </w:pPr>
            <w:r w:rsidRPr="00105DF7">
              <w:rPr>
                <w:b/>
                <w:bCs/>
                <w:szCs w:val="24"/>
              </w:rPr>
              <w:t>Function</w:t>
            </w:r>
          </w:p>
        </w:tc>
      </w:tr>
      <w:tr w:rsidR="00A3183B" w:rsidRPr="00105DF7" w14:paraId="4B33E34C" w14:textId="77777777" w:rsidTr="00105DF7">
        <w:tc>
          <w:tcPr>
            <w:tcW w:w="3397" w:type="dxa"/>
          </w:tcPr>
          <w:p w14:paraId="49FA5411" w14:textId="09011FE4" w:rsidR="00A3183B" w:rsidRPr="00105DF7" w:rsidRDefault="00A3183B" w:rsidP="003B294E">
            <w:pPr>
              <w:pStyle w:val="PhDNormal"/>
              <w:ind w:firstLine="0"/>
              <w:rPr>
                <w:i/>
                <w:iCs/>
                <w:szCs w:val="24"/>
              </w:rPr>
            </w:pPr>
            <w:r w:rsidRPr="00105DF7">
              <w:rPr>
                <w:i/>
                <w:iCs/>
                <w:szCs w:val="24"/>
              </w:rPr>
              <w:t>check_</w:t>
            </w:r>
            <w:r w:rsidR="00105DF7" w:rsidRPr="00105DF7">
              <w:rPr>
                <w:i/>
                <w:iCs/>
                <w:szCs w:val="24"/>
              </w:rPr>
              <w:t>module () →</w:t>
            </w:r>
            <w:r w:rsidRPr="00105DF7">
              <w:rPr>
                <w:i/>
                <w:iCs/>
                <w:szCs w:val="24"/>
              </w:rPr>
              <w:t xml:space="preserve"> bool</w:t>
            </w:r>
          </w:p>
        </w:tc>
        <w:tc>
          <w:tcPr>
            <w:tcW w:w="4814" w:type="dxa"/>
          </w:tcPr>
          <w:p w14:paraId="2377EFB6" w14:textId="11C8775F" w:rsidR="00A3183B" w:rsidRPr="00105DF7" w:rsidRDefault="00A3183B" w:rsidP="003B294E">
            <w:pPr>
              <w:pStyle w:val="PhDNormal"/>
              <w:ind w:firstLine="0"/>
              <w:rPr>
                <w:szCs w:val="24"/>
              </w:rPr>
            </w:pPr>
            <w:r w:rsidRPr="00105DF7">
              <w:rPr>
                <w:szCs w:val="24"/>
              </w:rPr>
              <w:t>Checks the state of the fingerprint scanner module. Returns OK or error.</w:t>
            </w:r>
          </w:p>
        </w:tc>
      </w:tr>
      <w:tr w:rsidR="00A3183B" w:rsidRPr="00105DF7" w14:paraId="6EA1E801" w14:textId="77777777" w:rsidTr="00105DF7">
        <w:tc>
          <w:tcPr>
            <w:tcW w:w="3397" w:type="dxa"/>
          </w:tcPr>
          <w:p w14:paraId="20A3ADB5" w14:textId="55CD1768" w:rsidR="00A3183B" w:rsidRPr="00105DF7" w:rsidRDefault="00A3183B" w:rsidP="003B294E">
            <w:pPr>
              <w:pStyle w:val="PhDNormal"/>
              <w:ind w:firstLine="0"/>
              <w:rPr>
                <w:i/>
                <w:iCs/>
                <w:szCs w:val="24"/>
              </w:rPr>
            </w:pPr>
            <w:r w:rsidRPr="00105DF7">
              <w:rPr>
                <w:i/>
                <w:iCs/>
                <w:szCs w:val="24"/>
              </w:rPr>
              <w:t>close_</w:t>
            </w:r>
            <w:r w:rsidR="00105DF7" w:rsidRPr="00105DF7">
              <w:rPr>
                <w:i/>
                <w:iCs/>
                <w:szCs w:val="24"/>
              </w:rPr>
              <w:t>uart (</w:t>
            </w:r>
            <w:r w:rsidRPr="00105DF7">
              <w:rPr>
                <w:i/>
                <w:iCs/>
                <w:szCs w:val="24"/>
              </w:rPr>
              <w:t>)</w:t>
            </w:r>
          </w:p>
        </w:tc>
        <w:tc>
          <w:tcPr>
            <w:tcW w:w="4814" w:type="dxa"/>
          </w:tcPr>
          <w:p w14:paraId="424BBD17" w14:textId="00EAE7B6" w:rsidR="00A3183B" w:rsidRPr="00105DF7" w:rsidRDefault="00A3183B" w:rsidP="003B294E">
            <w:pPr>
              <w:pStyle w:val="PhDNormal"/>
              <w:ind w:firstLine="0"/>
              <w:rPr>
                <w:szCs w:val="24"/>
              </w:rPr>
            </w:pPr>
            <w:r w:rsidRPr="00105DF7">
              <w:rPr>
                <w:szCs w:val="24"/>
              </w:rPr>
              <w:t>Close serial port</w:t>
            </w:r>
          </w:p>
        </w:tc>
      </w:tr>
      <w:tr w:rsidR="00A3183B" w:rsidRPr="00105DF7" w14:paraId="32AAB1A2" w14:textId="77777777" w:rsidTr="00105DF7">
        <w:tc>
          <w:tcPr>
            <w:tcW w:w="3397" w:type="dxa"/>
          </w:tcPr>
          <w:p w14:paraId="544E6799" w14:textId="216D68C3" w:rsidR="00A3183B" w:rsidRPr="00105DF7" w:rsidRDefault="00A3183B" w:rsidP="003B294E">
            <w:pPr>
              <w:pStyle w:val="PhDNormal"/>
              <w:ind w:firstLine="0"/>
              <w:rPr>
                <w:i/>
                <w:iCs/>
                <w:szCs w:val="24"/>
              </w:rPr>
            </w:pPr>
            <w:r w:rsidRPr="00105DF7">
              <w:rPr>
                <w:i/>
                <w:iCs/>
                <w:szCs w:val="24"/>
              </w:rPr>
              <w:t>get_</w:t>
            </w:r>
            <w:r w:rsidR="00105DF7" w:rsidRPr="00105DF7">
              <w:rPr>
                <w:i/>
                <w:iCs/>
                <w:szCs w:val="24"/>
              </w:rPr>
              <w:t>fpdata (</w:t>
            </w:r>
            <w:r w:rsidRPr="00105DF7">
              <w:rPr>
                <w:i/>
                <w:iCs/>
                <w:szCs w:val="24"/>
              </w:rPr>
              <w:t xml:space="preserve">sensorbuffer: str = 'char', slot: int = </w:t>
            </w:r>
            <w:r w:rsidR="00105DF7" w:rsidRPr="00105DF7">
              <w:rPr>
                <w:i/>
                <w:iCs/>
                <w:szCs w:val="24"/>
              </w:rPr>
              <w:t xml:space="preserve">1) </w:t>
            </w:r>
            <w:r w:rsidR="00105DF7" w:rsidRPr="00105DF7">
              <w:rPr>
                <w:rFonts w:hint="eastAsia"/>
                <w:i/>
                <w:iCs/>
                <w:szCs w:val="24"/>
              </w:rPr>
              <w:t>→</w:t>
            </w:r>
            <w:r w:rsidRPr="00105DF7">
              <w:rPr>
                <w:i/>
                <w:iCs/>
                <w:szCs w:val="24"/>
              </w:rPr>
              <w:t xml:space="preserve"> List[int]</w:t>
            </w:r>
          </w:p>
        </w:tc>
        <w:tc>
          <w:tcPr>
            <w:tcW w:w="4814" w:type="dxa"/>
          </w:tcPr>
          <w:p w14:paraId="5EE92E86" w14:textId="0168B64C" w:rsidR="00A3183B" w:rsidRPr="00105DF7" w:rsidRDefault="00A3183B" w:rsidP="003B294E">
            <w:pPr>
              <w:pStyle w:val="PhDNormal"/>
              <w:ind w:firstLine="0"/>
              <w:rPr>
                <w:szCs w:val="24"/>
              </w:rPr>
            </w:pPr>
            <w:r w:rsidRPr="00105DF7">
              <w:rPr>
                <w:szCs w:val="24"/>
              </w:rPr>
              <w:t>Requests the sensor to transfer the fingerprint image or template. Returns the data payload only.</w:t>
            </w:r>
          </w:p>
        </w:tc>
      </w:tr>
      <w:tr w:rsidR="00A3183B" w:rsidRPr="00105DF7" w14:paraId="3AD42DAF" w14:textId="77777777" w:rsidTr="00105DF7">
        <w:tc>
          <w:tcPr>
            <w:tcW w:w="3397" w:type="dxa"/>
          </w:tcPr>
          <w:p w14:paraId="596D5D5B" w14:textId="019F7916" w:rsidR="00A3183B" w:rsidRPr="00105DF7" w:rsidRDefault="00A3183B" w:rsidP="003B294E">
            <w:pPr>
              <w:pStyle w:val="PhDNormal"/>
              <w:ind w:firstLine="0"/>
              <w:rPr>
                <w:i/>
                <w:iCs/>
                <w:szCs w:val="24"/>
              </w:rPr>
            </w:pPr>
            <w:r w:rsidRPr="00105DF7">
              <w:rPr>
                <w:i/>
                <w:iCs/>
                <w:szCs w:val="24"/>
              </w:rPr>
              <w:t>get_</w:t>
            </w:r>
            <w:r w:rsidR="00105DF7" w:rsidRPr="00105DF7">
              <w:rPr>
                <w:i/>
                <w:iCs/>
                <w:szCs w:val="24"/>
              </w:rPr>
              <w:t>image () →</w:t>
            </w:r>
            <w:r w:rsidRPr="00105DF7">
              <w:rPr>
                <w:i/>
                <w:iCs/>
                <w:szCs w:val="24"/>
              </w:rPr>
              <w:t xml:space="preserve"> int</w:t>
            </w:r>
          </w:p>
        </w:tc>
        <w:tc>
          <w:tcPr>
            <w:tcW w:w="4814" w:type="dxa"/>
          </w:tcPr>
          <w:p w14:paraId="53A34D2A" w14:textId="7AE6FE5E" w:rsidR="00A3183B" w:rsidRPr="00105DF7" w:rsidRDefault="00A3183B" w:rsidP="003B294E">
            <w:pPr>
              <w:pStyle w:val="PhDNormal"/>
              <w:ind w:firstLine="0"/>
              <w:rPr>
                <w:szCs w:val="24"/>
              </w:rPr>
            </w:pPr>
            <w:r w:rsidRPr="00105DF7">
              <w:rPr>
                <w:szCs w:val="24"/>
              </w:rPr>
              <w:t>Requests the sensor to take an image and store it memory, returns the packet error code or OK success</w:t>
            </w:r>
          </w:p>
        </w:tc>
      </w:tr>
      <w:tr w:rsidR="00A3183B" w:rsidRPr="00105DF7" w14:paraId="5C718456" w14:textId="77777777" w:rsidTr="00105DF7">
        <w:tc>
          <w:tcPr>
            <w:tcW w:w="3397" w:type="dxa"/>
          </w:tcPr>
          <w:p w14:paraId="78E95BDA" w14:textId="4C9366B3" w:rsidR="00A3183B" w:rsidRPr="00105DF7" w:rsidRDefault="00A3183B" w:rsidP="00A3183B">
            <w:pPr>
              <w:pStyle w:val="PhDNormal"/>
              <w:ind w:firstLine="0"/>
              <w:jc w:val="left"/>
              <w:rPr>
                <w:i/>
                <w:iCs/>
                <w:szCs w:val="24"/>
              </w:rPr>
            </w:pPr>
            <w:r w:rsidRPr="00105DF7">
              <w:rPr>
                <w:i/>
                <w:iCs/>
                <w:szCs w:val="24"/>
              </w:rPr>
              <w:t>send_</w:t>
            </w:r>
            <w:r w:rsidR="005A5E0E" w:rsidRPr="00105DF7">
              <w:rPr>
                <w:i/>
                <w:iCs/>
                <w:szCs w:val="24"/>
              </w:rPr>
              <w:t>fpdata (</w:t>
            </w:r>
            <w:r w:rsidRPr="00105DF7">
              <w:rPr>
                <w:i/>
                <w:iCs/>
                <w:szCs w:val="24"/>
              </w:rPr>
              <w:t xml:space="preserve">data: List[int], sensorbuffer: str = 'char', slot: int = </w:t>
            </w:r>
            <w:r w:rsidR="005A5E0E" w:rsidRPr="00105DF7">
              <w:rPr>
                <w:i/>
                <w:iCs/>
                <w:szCs w:val="24"/>
              </w:rPr>
              <w:t xml:space="preserve">1) </w:t>
            </w:r>
            <w:r w:rsidR="005A5E0E" w:rsidRPr="00105DF7">
              <w:rPr>
                <w:rFonts w:hint="eastAsia"/>
                <w:i/>
                <w:iCs/>
                <w:szCs w:val="24"/>
              </w:rPr>
              <w:t>→</w:t>
            </w:r>
            <w:r w:rsidRPr="00105DF7">
              <w:rPr>
                <w:i/>
                <w:iCs/>
                <w:szCs w:val="24"/>
              </w:rPr>
              <w:t xml:space="preserve"> bool</w:t>
            </w:r>
          </w:p>
        </w:tc>
        <w:tc>
          <w:tcPr>
            <w:tcW w:w="4814" w:type="dxa"/>
          </w:tcPr>
          <w:p w14:paraId="2B75ACC3" w14:textId="2FB31CA8" w:rsidR="00A3183B" w:rsidRPr="00105DF7" w:rsidRDefault="00A3183B" w:rsidP="00A3183B">
            <w:pPr>
              <w:pStyle w:val="PhDNormal"/>
              <w:keepNext/>
              <w:ind w:firstLine="0"/>
              <w:rPr>
                <w:szCs w:val="24"/>
              </w:rPr>
            </w:pPr>
            <w:r w:rsidRPr="00105DF7">
              <w:rPr>
                <w:szCs w:val="24"/>
              </w:rPr>
              <w:t xml:space="preserve">Requests the sensor to receive data, either a fingerprint image or </w:t>
            </w:r>
            <w:r w:rsidR="005A5E0E" w:rsidRPr="00105DF7">
              <w:rPr>
                <w:szCs w:val="24"/>
              </w:rPr>
              <w:t>character</w:t>
            </w:r>
            <w:r w:rsidRPr="00105DF7">
              <w:rPr>
                <w:szCs w:val="24"/>
              </w:rPr>
              <w:t>/template data. Data is the payload only.</w:t>
            </w:r>
          </w:p>
        </w:tc>
      </w:tr>
    </w:tbl>
    <w:p w14:paraId="18E341CD" w14:textId="34D822FC" w:rsidR="003A5820" w:rsidRDefault="00A3183B" w:rsidP="00A3183B">
      <w:pPr>
        <w:pStyle w:val="Caption"/>
      </w:pPr>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4</w:t>
      </w:r>
      <w:r w:rsidR="00460025">
        <w:fldChar w:fldCharType="end"/>
      </w:r>
      <w:r>
        <w:t xml:space="preserve"> Adafruit functionality</w:t>
      </w:r>
    </w:p>
    <w:p w14:paraId="793920EB" w14:textId="77777777" w:rsidR="00BE2E70" w:rsidRDefault="00BE2E70" w:rsidP="002051B9">
      <w:pPr>
        <w:pStyle w:val="Caption"/>
        <w:jc w:val="left"/>
      </w:pPr>
    </w:p>
    <w:p w14:paraId="1410FE55" w14:textId="75F96FBF" w:rsidR="002051B9" w:rsidRDefault="002051B9" w:rsidP="002051B9">
      <w:pPr>
        <w:pStyle w:val="Heading3"/>
      </w:pPr>
      <w:bookmarkStart w:id="88" w:name="_Toc167650579"/>
      <w:r>
        <w:t>O</w:t>
      </w:r>
      <w:bookmarkStart w:id="89" w:name="_CTVC001d8d966817ca148208a3e2a9675ac3d95"/>
      <w:r>
        <w:t>ther Tools</w:t>
      </w:r>
      <w:bookmarkEnd w:id="88"/>
      <w:bookmarkEnd w:id="89"/>
    </w:p>
    <w:p w14:paraId="3BC4D4E3" w14:textId="2A31B618" w:rsidR="002051B9" w:rsidRDefault="00C13552" w:rsidP="002051B9">
      <w:pPr>
        <w:pStyle w:val="PhDNormal"/>
        <w:rPr>
          <w:color w:val="202122"/>
          <w:szCs w:val="24"/>
          <w:shd w:val="clear" w:color="auto" w:fill="FFFFFF"/>
        </w:rPr>
      </w:pPr>
      <w:r>
        <w:t xml:space="preserve">The other additional tools </w:t>
      </w:r>
      <w:r w:rsidR="00416680">
        <w:t>or python librar</w:t>
      </w:r>
      <w:r w:rsidR="00F33A5B">
        <w:t>ies</w:t>
      </w:r>
      <w:r w:rsidR="00416680">
        <w:t xml:space="preserve"> used in this project including</w:t>
      </w:r>
      <w:r w:rsidR="00B120BE">
        <w:t xml:space="preserve"> NumPy, Pillow, </w:t>
      </w:r>
      <w:r w:rsidR="00CB40EC">
        <w:t>OpenCV</w:t>
      </w:r>
      <w:r w:rsidR="007B2E17">
        <w:t>, Scikit-image</w:t>
      </w:r>
      <w:r w:rsidR="00CB40EC">
        <w:t xml:space="preserve"> and Requests</w:t>
      </w:r>
      <w:r w:rsidR="00B94913">
        <w:t xml:space="preserve"> </w:t>
      </w:r>
      <w:sdt>
        <w:sdtPr>
          <w:alias w:val="To edit, see citavi.com/edit"/>
          <w:tag w:val="CitaviPlaceholder#45fd9612-6c5a-4477-a815-3f071e14f8d5"/>
          <w:id w:val="-779870855"/>
          <w:placeholder>
            <w:docPart w:val="DefaultPlaceholder_-1854013440"/>
          </w:placeholder>
        </w:sdtPr>
        <w:sdtEndPr/>
        <w:sdtContent>
          <w:r w:rsidR="00B94913">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ZmE5MWE4LTY5OWItNGNlZS1iMGFlLTE4MWZhMDcwNjIxZiIsIlJhbmdlTGVuZ3RoIjozLCJSZWZlcmVuY2VJZCI6Ijk1ZGJlZmE2LTJhYTYtNDEzZC04NDZkLTdiMjNmNmM2YjY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DUuMjAyNCIsIkF1dGhvcnMiOltdLCJDaXRhdGlvbktleVVwZGF0ZVR5cGUiOjAsIkNvbGxhYm9yYXRvcnMiOltdLCJEYXRlIjoiMjkuMDQuMjAy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251bXB5Lm9yZy8iLCJVcmlTdHJpbmciOiJodHRwczovL251bXB5Lm9yZ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cHlwaS5vcmcvcHJvamVjdC9waWxsb3cvIiwiVXJpU3RyaW5nIjoiaHR0cHM6Ly9weXBpLm9yZy9wcm9qZWN0L3BpbGxvdy8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NS4yMDI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vcGVuY3Yub3JnLyIsIlVyaVN0cmluZyI6Imh0dHBzOi8vb3BlbmN2Lm9yZy8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}</w:instrText>
          </w:r>
          <w:r w:rsidR="00B94913">
            <w:fldChar w:fldCharType="separate"/>
          </w:r>
          <w:r w:rsidR="006B660F">
            <w:t>[31–35]</w:t>
          </w:r>
          <w:r w:rsidR="00B94913">
            <w:fldChar w:fldCharType="end"/>
          </w:r>
        </w:sdtContent>
      </w:sdt>
      <w:r w:rsidR="00CB40EC">
        <w:t>.</w:t>
      </w:r>
      <w:r w:rsidR="00F33A5B">
        <w:t xml:space="preserve"> </w:t>
      </w:r>
      <w:r w:rsidR="00AE1080">
        <w:t xml:space="preserve">NumPy is one of the most fundamental </w:t>
      </w:r>
      <w:r w:rsidR="008A2B41">
        <w:t>packages</w:t>
      </w:r>
      <w:r w:rsidR="00AE1080">
        <w:t xml:space="preserve"> for scientific</w:t>
      </w:r>
      <w:r w:rsidR="00E95B18">
        <w:t xml:space="preserve"> computing that make mat</w:t>
      </w:r>
      <w:r w:rsidR="00586F80">
        <w:t>hematical in python calculations easier.</w:t>
      </w:r>
      <w:r w:rsidR="00333892">
        <w:t xml:space="preserve"> The library allowed python to </w:t>
      </w:r>
      <w:r w:rsidR="008A2B41">
        <w:t>match the calculation capabilities</w:t>
      </w:r>
      <w:r w:rsidR="00333892">
        <w:t xml:space="preserve"> </w:t>
      </w:r>
      <w:r w:rsidR="008A2B41">
        <w:t xml:space="preserve">of </w:t>
      </w:r>
      <w:r w:rsidR="00333892">
        <w:t>MATLAB</w:t>
      </w:r>
      <w:r w:rsidR="008A2B41">
        <w:t xml:space="preserve">. </w:t>
      </w:r>
      <w:r w:rsidR="00840B45">
        <w:t xml:space="preserve">Pillow </w:t>
      </w:r>
      <w:r w:rsidR="0055138E">
        <w:t xml:space="preserve">is a fork of Python </w:t>
      </w:r>
      <w:r w:rsidR="002C6D79">
        <w:t xml:space="preserve">Imaging Library that offers much friendlier </w:t>
      </w:r>
      <w:r w:rsidR="00085730">
        <w:t xml:space="preserve">implementation that its predecessor. </w:t>
      </w:r>
      <w:r w:rsidR="00C36024">
        <w:t xml:space="preserve">This library allows image </w:t>
      </w:r>
      <w:r w:rsidR="00C36024" w:rsidRPr="00C36024">
        <w:t>processing capabilities</w:t>
      </w:r>
      <w:r w:rsidR="00C36024">
        <w:t xml:space="preserve"> such as</w:t>
      </w:r>
      <w:r w:rsidR="00CB0080">
        <w:t xml:space="preserve"> </w:t>
      </w:r>
      <w:r w:rsidR="00CB0080" w:rsidRPr="00CB0080">
        <w:t>opening and saving many different images file formats</w:t>
      </w:r>
      <w:r w:rsidR="00903110">
        <w:t xml:space="preserve">, pixel manipulations, </w:t>
      </w:r>
      <w:r w:rsidR="00D63B04" w:rsidRPr="00D63B04">
        <w:rPr>
          <w:szCs w:val="24"/>
        </w:rPr>
        <w:t xml:space="preserve">masking and transparency handling, </w:t>
      </w:r>
      <w:r w:rsidR="00D63B04" w:rsidRPr="00D63B04">
        <w:rPr>
          <w:color w:val="202122"/>
          <w:szCs w:val="24"/>
          <w:shd w:val="clear" w:color="auto" w:fill="FFFFFF"/>
        </w:rPr>
        <w:t>image filtering</w:t>
      </w:r>
      <w:r w:rsidR="00CD4A28">
        <w:rPr>
          <w:color w:val="202122"/>
          <w:szCs w:val="24"/>
          <w:shd w:val="clear" w:color="auto" w:fill="FFFFFF"/>
        </w:rPr>
        <w:t xml:space="preserve"> and</w:t>
      </w:r>
      <w:r w:rsidR="00D63B04" w:rsidRPr="00D63B04">
        <w:rPr>
          <w:color w:val="202122"/>
          <w:szCs w:val="24"/>
          <w:shd w:val="clear" w:color="auto" w:fill="FFFFFF"/>
        </w:rPr>
        <w:t xml:space="preserve"> image enhancing</w:t>
      </w:r>
      <w:r w:rsidR="00CD4A28">
        <w:rPr>
          <w:color w:val="202122"/>
          <w:szCs w:val="24"/>
          <w:shd w:val="clear" w:color="auto" w:fill="FFFFFF"/>
        </w:rPr>
        <w:t xml:space="preserve">. </w:t>
      </w:r>
      <w:r w:rsidR="00CA6779">
        <w:rPr>
          <w:color w:val="202122"/>
          <w:szCs w:val="24"/>
          <w:shd w:val="clear" w:color="auto" w:fill="FFFFFF"/>
        </w:rPr>
        <w:t>Scikit-</w:t>
      </w:r>
      <w:r w:rsidR="00CA6779">
        <w:rPr>
          <w:color w:val="202122"/>
          <w:szCs w:val="24"/>
          <w:shd w:val="clear" w:color="auto" w:fill="FFFFFF"/>
        </w:rPr>
        <w:lastRenderedPageBreak/>
        <w:t xml:space="preserve">image is </w:t>
      </w:r>
      <w:r w:rsidR="00FD245D" w:rsidRPr="00FD245D">
        <w:rPr>
          <w:color w:val="202122"/>
          <w:szCs w:val="24"/>
          <w:shd w:val="clear" w:color="auto" w:fill="FFFFFF"/>
        </w:rPr>
        <w:t>a collection of algorithms for image processing</w:t>
      </w:r>
      <w:r w:rsidR="00FD245D">
        <w:rPr>
          <w:color w:val="202122"/>
          <w:szCs w:val="24"/>
          <w:shd w:val="clear" w:color="auto" w:fill="FFFFFF"/>
        </w:rPr>
        <w:t xml:space="preserve"> especially useful for fingerprint </w:t>
      </w:r>
      <w:r w:rsidR="00CB104E">
        <w:rPr>
          <w:color w:val="202122"/>
          <w:szCs w:val="24"/>
          <w:shd w:val="clear" w:color="auto" w:fill="FFFFFF"/>
        </w:rPr>
        <w:t>feature extraction</w:t>
      </w:r>
      <w:r w:rsidR="00CA6779">
        <w:rPr>
          <w:color w:val="202122"/>
          <w:szCs w:val="24"/>
          <w:shd w:val="clear" w:color="auto" w:fill="FFFFFF"/>
        </w:rPr>
        <w:t>.</w:t>
      </w:r>
      <w:r w:rsidR="00CB104E">
        <w:rPr>
          <w:color w:val="202122"/>
          <w:szCs w:val="24"/>
          <w:shd w:val="clear" w:color="auto" w:fill="FFFFFF"/>
        </w:rPr>
        <w:t xml:space="preserve"> </w:t>
      </w:r>
      <w:r w:rsidR="00CD4A28">
        <w:rPr>
          <w:color w:val="202122"/>
          <w:szCs w:val="24"/>
          <w:shd w:val="clear" w:color="auto" w:fill="FFFFFF"/>
        </w:rPr>
        <w:t xml:space="preserve">OpenCV </w:t>
      </w:r>
      <w:r w:rsidR="002C6580">
        <w:rPr>
          <w:color w:val="202122"/>
          <w:szCs w:val="24"/>
          <w:shd w:val="clear" w:color="auto" w:fill="FFFFFF"/>
        </w:rPr>
        <w:t>is the largest real-time computer vision library</w:t>
      </w:r>
      <w:r w:rsidR="00CF5D5F">
        <w:rPr>
          <w:color w:val="202122"/>
          <w:szCs w:val="24"/>
          <w:shd w:val="clear" w:color="auto" w:fill="FFFFFF"/>
        </w:rPr>
        <w:t>. It</w:t>
      </w:r>
      <w:r w:rsidR="00B93F4F">
        <w:rPr>
          <w:color w:val="202122"/>
          <w:szCs w:val="24"/>
          <w:shd w:val="clear" w:color="auto" w:fill="FFFFFF"/>
        </w:rPr>
        <w:t xml:space="preserve"> </w:t>
      </w:r>
      <w:r w:rsidR="00DA2CC3">
        <w:rPr>
          <w:color w:val="202122"/>
          <w:szCs w:val="24"/>
          <w:shd w:val="clear" w:color="auto" w:fill="FFFFFF"/>
        </w:rPr>
        <w:t>is applicable</w:t>
      </w:r>
      <w:r w:rsidR="00B93F4F">
        <w:rPr>
          <w:color w:val="202122"/>
          <w:szCs w:val="24"/>
          <w:shd w:val="clear" w:color="auto" w:fill="FFFFFF"/>
        </w:rPr>
        <w:t xml:space="preserve"> </w:t>
      </w:r>
      <w:r w:rsidR="00DA2CC3">
        <w:rPr>
          <w:color w:val="202122"/>
          <w:szCs w:val="24"/>
          <w:shd w:val="clear" w:color="auto" w:fill="FFFFFF"/>
        </w:rPr>
        <w:t xml:space="preserve">in </w:t>
      </w:r>
      <w:r w:rsidR="00B93F4F">
        <w:rPr>
          <w:color w:val="202122"/>
          <w:szCs w:val="24"/>
          <w:shd w:val="clear" w:color="auto" w:fill="FFFFFF"/>
        </w:rPr>
        <w:t xml:space="preserve">countless </w:t>
      </w:r>
      <w:r w:rsidR="00DA2CC3">
        <w:rPr>
          <w:color w:val="202122"/>
          <w:szCs w:val="24"/>
          <w:shd w:val="clear" w:color="auto" w:fill="FFFFFF"/>
        </w:rPr>
        <w:t>study area including recognition system</w:t>
      </w:r>
      <w:r w:rsidR="002A5F28">
        <w:rPr>
          <w:color w:val="202122"/>
          <w:szCs w:val="24"/>
          <w:shd w:val="clear" w:color="auto" w:fill="FFFFFF"/>
        </w:rPr>
        <w:t xml:space="preserve"> and 2D toolkits. Requests is a</w:t>
      </w:r>
      <w:r w:rsidR="00FA48FD">
        <w:rPr>
          <w:color w:val="202122"/>
          <w:szCs w:val="24"/>
          <w:shd w:val="clear" w:color="auto" w:fill="FFFFFF"/>
        </w:rPr>
        <w:t xml:space="preserve"> popular</w:t>
      </w:r>
      <w:r w:rsidR="002A5F28">
        <w:rPr>
          <w:color w:val="202122"/>
          <w:szCs w:val="24"/>
          <w:shd w:val="clear" w:color="auto" w:fill="FFFFFF"/>
        </w:rPr>
        <w:t xml:space="preserve"> python library</w:t>
      </w:r>
      <w:r w:rsidR="00E77426">
        <w:rPr>
          <w:color w:val="202122"/>
          <w:szCs w:val="24"/>
          <w:shd w:val="clear" w:color="auto" w:fill="FFFFFF"/>
        </w:rPr>
        <w:t xml:space="preserve"> to send HTTP request easily</w:t>
      </w:r>
      <w:r w:rsidR="00C9565F">
        <w:rPr>
          <w:color w:val="202122"/>
          <w:szCs w:val="24"/>
          <w:shd w:val="clear" w:color="auto" w:fill="FFFFFF"/>
        </w:rPr>
        <w:t>.</w:t>
      </w:r>
    </w:p>
    <w:p w14:paraId="578914EF" w14:textId="289C66C4" w:rsidR="00C9565F" w:rsidRDefault="00C9565F" w:rsidP="00C9565F">
      <w:pPr>
        <w:pStyle w:val="Heading2"/>
      </w:pPr>
      <w:bookmarkStart w:id="90" w:name="_Toc167650580"/>
      <w:r>
        <w:t>F</w:t>
      </w:r>
      <w:bookmarkStart w:id="91" w:name="_CTVC001f12c33d3c831401fb79a1756ec6f4e98"/>
      <w:r>
        <w:t>ingerprint Enhancement</w:t>
      </w:r>
      <w:bookmarkEnd w:id="90"/>
      <w:bookmarkEnd w:id="91"/>
    </w:p>
    <w:p w14:paraId="5063CF11" w14:textId="530BA761" w:rsidR="006B5924" w:rsidRDefault="00910CF9" w:rsidP="00433697">
      <w:pPr>
        <w:pStyle w:val="PhDNormal"/>
      </w:pPr>
      <w:r>
        <w:t>The</w:t>
      </w:r>
      <w:r w:rsidR="00E343C1">
        <w:t xml:space="preserve"> fingerprint</w:t>
      </w:r>
      <w:r w:rsidR="005D40D8">
        <w:t xml:space="preserve"> enhancement algorithm</w:t>
      </w:r>
      <w:r w:rsidR="003A45F8">
        <w:t xml:space="preserve"> implementation in Python</w:t>
      </w:r>
      <w:r w:rsidR="00792576">
        <w:t xml:space="preserve"> used in this research</w:t>
      </w:r>
      <w:r w:rsidR="005D40D8">
        <w:t xml:space="preserve"> is</w:t>
      </w:r>
      <w:r w:rsidR="00105153">
        <w:t xml:space="preserve"> provided by Utkarsh Deshmukh</w:t>
      </w:r>
      <w:r w:rsidR="00CD6FBF">
        <w:t>, a computer vision engineer</w:t>
      </w:r>
      <w:r w:rsidR="002C44AD">
        <w:t xml:space="preserve">, from his GitHub project </w:t>
      </w:r>
      <w:sdt>
        <w:sdtPr>
          <w:alias w:val="To edit, see citavi.com/edit"/>
          <w:tag w:val="CitaviPlaceholder#e25495b1-97a9-4007-a1c0-dbdb2e02300e"/>
          <w:id w:val="-1181360308"/>
          <w:placeholder>
            <w:docPart w:val="DefaultPlaceholder_-1854013440"/>
          </w:placeholder>
        </w:sdtPr>
        <w:sdtEndPr/>
        <w:sdtContent>
          <w:r w:rsidR="00AD7744">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MTgxODNiLWUzMjEtNGUwZC05NWIwLWYxOTYzNDU4ODNhZCIsIlJhbmdlTGVuZ3RoIjozLCJSZWZlcmVuY2VJZCI6ImI2M2JhNzhhLTk3MGQtNDkwOC05NzI5LTgxNGI0ZjMyYjA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DUuMjAyNCIsIkF1dGhvcnMiOlt7IiRpZCI6IjciLCIkdHlwZSI6IlN3aXNzQWNhZGVtaWMuQ2l0YXZpLlBlcnNvbiwgU3dpc3NBY2FkZW1pYy5DaXRhdmkiLCJMYXN0TmFtZSI6IkdpdEh1YiIsIlByb3RlY3RlZCI6ZmFsc2UsIlNleCI6MCwiQ3JlYXRlZEJ5IjoiX05payBBbWlyIFN5YXp3YW4gQmluIEFiZHVsIEF6aXoiLCJDcmVhdGVkT24iOiIyMDI0LTAzLTIxVDE0OjQ4OjEyIiwiTW9kaWZpZWRCeSI6Il9OaWsgQW1pciBTeWF6d2FuIEJpbiBBYmR1bCBBeml6IiwiSWQiOiJkMGM5NjE1Ny1kNWRhLTQ2YWQtYWFkOC1lNTJiOWRmNGZkYjEiLCJNb2RpZmllZE9uIjoiMjAyNC0wMy0yMVQxNDo0ODox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3lhendcXEFwcERhdGFcXExvY2FsXFxUZW1wXFx0ZXFvbHlpZi5qcGciLCJVcmlTdHJpbmciOiJiNjNiYTc4YS05NzBkLTQ5MDgtOTcyOS04MTRiNGYzMmIwOW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U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2l0aHViLmNvbS9VdGthcnNoLURlc2htdWtoL0ZpbmdlcnByaW50LUVuaGFuY2VtZW50LVB5dGhvbiIsIlVyaVN0cmluZyI6Imh0dHBzOi8vZ2l0aHViLmNvbS9VdGthcnNoLURlc2htdWtoL0ZpbmdlcnByaW50LUVuaGFuY2VtZW50LVB5dGh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Y2Nlc3NEYXRlIjoiMDcuMDUuMjAyNCIsIkF1dGhvcnMiOlt7IiRyZWYiOiI3In1dLCJDaXRhdGlvbktleVVwZGF0ZVR5cGUiOjAsIkNvbGxhYm9yYXRvcnMiOltdLCJDb3ZlclBhdGgiOnsiJGlkIjoiMTkiLCIkdHlwZSI6IlN3aXNzQWNhZGVtaWMuQ2l0YXZpLkxpbmtlZFJlc291cmNlLCBTd2lzc0FjYWRlbWljLkNpdGF2aSIsIkxpbmtlZFJlc291cmNlVHlwZSI6MiwiT3JpZ2luYWxTdHJpbmciOiJDOlxcVXNlcnNcXHN5YXp3XFxBcHBEYXRhXFxMb2NhbFxcVGVtcFxcMmNmeG9mMjAuanBnIiwiVXJpU3RyaW5nIjoiMjZiZTg5Y2YtYmVkZC00ZjAxLWJhY2ItMzdlZDIzMzg1N2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3LjA1LjIwMjQ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2dpdGh1Yi5jb20vVXRrYXJzaC1EZXNobXVraC9GaW5nZXJwcmludC1GZWF0dXJlLUV4dHJhY3Rpb24iLCJVcmlTdHJpbmciOiJodHRwczovL2dpdGh1Yi5jb20vVXRrYXJzaC1EZXNobXVraC9GaW5nZXJwcmludC1GZWF0dXJlLUV4dHJhY3Rpb24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}</w:instrText>
          </w:r>
          <w:r w:rsidR="00AD7744">
            <w:fldChar w:fldCharType="separate"/>
          </w:r>
          <w:r w:rsidR="006B660F">
            <w:t>[36, 37]</w:t>
          </w:r>
          <w:r w:rsidR="00AD7744">
            <w:fldChar w:fldCharType="end"/>
          </w:r>
        </w:sdtContent>
      </w:sdt>
      <w:r w:rsidR="00792576">
        <w:t>. The implementation is</w:t>
      </w:r>
      <w:r w:rsidR="002C44AD">
        <w:t xml:space="preserve"> based on the </w:t>
      </w:r>
      <w:r w:rsidR="00AD7744">
        <w:t>t</w:t>
      </w:r>
      <w:r w:rsidR="002C44AD">
        <w:t>hesis made</w:t>
      </w:r>
      <w:r w:rsidR="00AD7744">
        <w:t xml:space="preserve"> by Thai </w:t>
      </w:r>
      <w:r w:rsidR="009D7710">
        <w:t xml:space="preserve">which is his improvement toward a </w:t>
      </w:r>
      <w:r w:rsidR="007F3C8E">
        <w:t>well-accepted</w:t>
      </w:r>
      <w:r w:rsidR="009D7710">
        <w:t xml:space="preserve"> fingerprint </w:t>
      </w:r>
      <w:r w:rsidR="007F3C8E">
        <w:t>enhancement</w:t>
      </w:r>
      <w:r w:rsidR="009D7710">
        <w:t xml:space="preserve"> algorithm</w:t>
      </w:r>
      <w:r w:rsidR="007F3C8E">
        <w:t xml:space="preserve"> made by Hong et.al </w:t>
      </w:r>
      <w:sdt>
        <w:sdtPr>
          <w:alias w:val="To edit, see citavi.com/edit"/>
          <w:tag w:val="CitaviPlaceholder#965f8481-48b1-4a86-89cf-517afa20021f"/>
          <w:id w:val="1908108325"/>
          <w:placeholder>
            <w:docPart w:val="DefaultPlaceholder_-1854013440"/>
          </w:placeholder>
        </w:sdtPr>
        <w:sdtEndPr/>
        <w:sdtContent>
          <w:r w:rsidR="007F3C8E">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DMyN2RjLWU3ZmMtNGE0Ny05MTMwLWMxYWJkMmY4YzNmNSIsIlJhbmdlU3RhcnQiOjMsIlJhbmdlTGVuZ3RoIjo1LCJSZWZlcmVuY2VJZCI6ImY3MjU4YWNjLTBkZmQtNDU2MC1hMjdiLTc2ODVhMzcxMD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IuMDUuMjAyNCIsIkF1dGhvcnMiOlt7IiRpZCI6IjciLCIkdHlwZSI6IlN3aXNzQWNhZGVtaWMuQ2l0YXZpLlBlcnNvbiwgU3dpc3NBY2FkZW1pYy5DaXRhdmkiLCJGaXJzdE5hbWUiOiJSYXltb25kIiwiTGFzdE5hbWUiOiJUaGFpIiwiUHJvdGVjdGVkIjpmYWxzZSwiU2V4IjoyLCJDcmVhdGVkQnkiOiJfTmlrIEFtaXIgU3lhendhbiBCaW4gQWJkdWwgQXppeiIsIkNyZWF0ZWRPbiI6IjIwMjQtMDUtMDJUMTg6NDE6MDMiLCJNb2RpZmllZEJ5IjoiX05payBBbWlyIFN5YXp3YW4gQmluIEFiZHVsIEF6aXoiLCJJZCI6IjBlMTA3YTVhLTVmNTMtNDFkOC1iNTMxLTk3ZmFmM2E2MTkyYyIsIk1vZGlmaWVkT24iOiIyMDI0LTA1LTAyVDE4OjQxOjAz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ZXRlcmtvdmVzaS5jb20vc3R1ZGVudHByb2plY3RzL3JheW1vbmR0aGFpL1JheW1vbmRUaGFpLnBkZiIsIlVyaVN0cmluZyI6Imh0dHBzOi8vcGV0ZXJrb3Zlc2kuY29tL3N0dWRlbnRwcm9qZWN0cy9yYXltb25kdGhhaS9SYXltb25kVGhha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MDkvMzQuNzA5NTY1IiwiVXJpU3RyaW5nIjoiaHR0cHM6Ly9kb2kub3JnLzEwLjExMDkvMzQuNzA5NTY1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}</w:instrText>
          </w:r>
          <w:r w:rsidR="007F3C8E">
            <w:fldChar w:fldCharType="separate"/>
          </w:r>
          <w:r w:rsidR="00046AA5">
            <w:t>[11, 13]</w:t>
          </w:r>
          <w:r w:rsidR="007F3C8E">
            <w:fldChar w:fldCharType="end"/>
          </w:r>
        </w:sdtContent>
      </w:sdt>
      <w:r w:rsidR="007F3C8E">
        <w:t xml:space="preserve">. </w:t>
      </w:r>
      <w:r w:rsidR="009F7689">
        <w:t>In his techniques, he de</w:t>
      </w:r>
      <w:r w:rsidR="002F311C">
        <w:t>scribed</w:t>
      </w:r>
      <w:r w:rsidR="009F7689">
        <w:t xml:space="preserve"> a several process</w:t>
      </w:r>
      <w:r w:rsidR="002F311C">
        <w:t xml:space="preserve">es to enhance them which are </w:t>
      </w:r>
      <w:r w:rsidR="00D50C18">
        <w:t>segmentation, normalisation, orientation</w:t>
      </w:r>
      <w:r w:rsidR="007A0BFC">
        <w:t xml:space="preserve"> estimation, ridge frequency estimation, </w:t>
      </w:r>
      <w:r w:rsidR="002D391B">
        <w:t>Gabor filtering,</w:t>
      </w:r>
      <w:r w:rsidR="006B5924">
        <w:t xml:space="preserve"> binarization and lastly thinning.</w:t>
      </w:r>
      <w:r w:rsidR="00433697">
        <w:t xml:space="preserve"> Because </w:t>
      </w:r>
      <w:r w:rsidR="00E40017">
        <w:t>Thai</w:t>
      </w:r>
      <w:r w:rsidR="00433697">
        <w:t xml:space="preserve"> has already </w:t>
      </w:r>
      <w:r w:rsidR="005B2933">
        <w:t>explained</w:t>
      </w:r>
      <w:r w:rsidR="00433697">
        <w:t xml:space="preserve"> his research thoroughly in his </w:t>
      </w:r>
      <w:r w:rsidR="005B2933">
        <w:t>dissertation</w:t>
      </w:r>
      <w:r w:rsidR="00433697">
        <w:t>, this paper</w:t>
      </w:r>
      <w:r w:rsidR="00EB2E09">
        <w:t>’s</w:t>
      </w:r>
      <w:r w:rsidR="00433697">
        <w:t xml:space="preserve"> </w:t>
      </w:r>
      <w:r w:rsidR="00EB2E09">
        <w:t>explanation will lean</w:t>
      </w:r>
      <w:r w:rsidR="00845B86">
        <w:t xml:space="preserve"> more to</w:t>
      </w:r>
      <w:r w:rsidR="00433697">
        <w:t xml:space="preserve"> the</w:t>
      </w:r>
      <w:r w:rsidR="005B2933">
        <w:t xml:space="preserve"> Python implementation by Deshmukh.</w:t>
      </w:r>
    </w:p>
    <w:p w14:paraId="19E8B519" w14:textId="29BEB6D0" w:rsidR="00845B86" w:rsidRDefault="00845B86" w:rsidP="00845B86">
      <w:pPr>
        <w:pStyle w:val="Heading3"/>
      </w:pPr>
      <w:bookmarkStart w:id="92" w:name="_Toc167650581"/>
      <w:r>
        <w:t>S</w:t>
      </w:r>
      <w:bookmarkStart w:id="93" w:name="_CTVC001fb09ae887a144ced816d5d530db6f159"/>
      <w:r>
        <w:t>egmentation</w:t>
      </w:r>
      <w:bookmarkEnd w:id="92"/>
      <w:bookmarkEnd w:id="93"/>
    </w:p>
    <w:p w14:paraId="6767CE19" w14:textId="5989F280" w:rsidR="00046AA5" w:rsidRDefault="00E40017" w:rsidP="00A26AB1">
      <w:pPr>
        <w:pStyle w:val="PhDNormal"/>
      </w:pPr>
      <w:r>
        <w:t>Thai explained “</w:t>
      </w:r>
      <w:r w:rsidRPr="00E40017">
        <w:t>Segmentation is the process of separating the foreground regions in the image from the background regions</w:t>
      </w:r>
      <w:r>
        <w:t xml:space="preserve">” </w:t>
      </w:r>
      <w:sdt>
        <w:sdtPr>
          <w:alias w:val="To edit, see citavi.com/edit"/>
          <w:tag w:val="CitaviPlaceholder#b24d71eb-8ebc-40f3-87b6-8f5ea8ba309b"/>
          <w:id w:val="832485583"/>
          <w:placeholder>
            <w:docPart w:val="DefaultPlaceholder_-1854013440"/>
          </w:placeholder>
        </w:sdtPr>
        <w:sdtEndPr/>
        <w:sdtContent>
          <w:r>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mU1NTdmLWYxODgtNDM4Ni05N2Y0LTc5YWYyZWM0ZmM3MiIsIlJhbmdlTGVuZ3RoIjo0LCJSZWZlcmVuY2VJZCI6ImY3MjU4YWNjLTBkZmQtNDU2MC1hMjdiLTc2ODVhMzcxMD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IuMDUuMjAyNCIsIkF1dGhvcnMiOlt7IiRpZCI6IjciLCIkdHlwZSI6IlN3aXNzQWNhZGVtaWMuQ2l0YXZpLlBlcnNvbiwgU3dpc3NBY2FkZW1pYy5DaXRhdmkiLCJGaXJzdE5hbWUiOiJSYXltb25kIiwiTGFzdE5hbWUiOiJUaGFpIiwiUHJvdGVjdGVkIjpmYWxzZSwiU2V4IjoyLCJDcmVhdGVkQnkiOiJfTmlrIEFtaXIgU3lhendhbiBCaW4gQWJkdWwgQXppeiIsIkNyZWF0ZWRPbiI6IjIwMjQtMDUtMDJUMTg6NDE6MDMiLCJNb2RpZmllZEJ5IjoiX05payBBbWlyIFN5YXp3YW4gQmluIEFiZHVsIEF6aXoiLCJJZCI6IjBlMTA3YTVhLTVmNTMtNDFkOC1iNTMxLTk3ZmFmM2E2MTkyYyIsIk1vZGlmaWVkT24iOiIyMDI0LTA1LTAyVDE4OjQxOjAz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ZXRlcmtvdmVzaS5jb20vc3R1ZGVudHByb2plY3RzL3JheW1vbmR0aGFpL1JheW1vbmRUaGFpLnBkZiIsIlVyaVN0cmluZyI6Imh0dHBzOi8vcGV0ZXJrb3Zlc2kuY29tL3N0dWRlbnRwcm9qZWN0cy9yYXltb25kdGhhaS9SYXltb25kVGhha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}</w:instrText>
          </w:r>
          <w:r>
            <w:fldChar w:fldCharType="separate"/>
          </w:r>
          <w:r w:rsidR="00046AA5">
            <w:t>[13]</w:t>
          </w:r>
          <w:r>
            <w:fldChar w:fldCharType="end"/>
          </w:r>
        </w:sdtContent>
      </w:sdt>
      <w:r>
        <w:t>.</w:t>
      </w:r>
      <w:r w:rsidR="00287AC7">
        <w:t xml:space="preserve"> Foreground region in </w:t>
      </w:r>
      <w:r w:rsidR="007855AA">
        <w:t xml:space="preserve">a fingerprint image is the area that consists of ridge and valleys of fingerprint while </w:t>
      </w:r>
      <w:r w:rsidR="000721BD">
        <w:t>b</w:t>
      </w:r>
      <w:r w:rsidR="007855AA">
        <w:t>ackground</w:t>
      </w:r>
      <w:r w:rsidR="000721BD">
        <w:t xml:space="preserve"> region is the</w:t>
      </w:r>
      <w:r w:rsidR="001A4DAF">
        <w:t xml:space="preserve"> area that has no fingerprint information. Thai explained that the foreground area has higher grayscale vari</w:t>
      </w:r>
      <w:r w:rsidR="00523189">
        <w:t>ance than background area</w:t>
      </w:r>
      <w:r w:rsidR="006A5313">
        <w:t>.</w:t>
      </w:r>
      <w:r w:rsidR="0029103E">
        <w:t xml:space="preserve"> </w:t>
      </w:r>
      <w:r w:rsidR="00D45E1D">
        <w:t xml:space="preserve">Therefore, </w:t>
      </w:r>
      <w:r w:rsidR="004B7F1E">
        <w:t>the grayscale variance must be calculated to be compared</w:t>
      </w:r>
      <w:r w:rsidR="003237C7">
        <w:t xml:space="preserve"> with the threshold.</w:t>
      </w:r>
      <w:r w:rsidR="00CF6EA1">
        <w:t xml:space="preserve"> The calculation of the grayscale variance</w:t>
      </w:r>
      <w:r w:rsidR="00A1303A">
        <w:t xml:space="preserve"> of a </w:t>
      </w:r>
      <w:r w:rsidR="00A1303A" w:rsidRPr="00A1303A">
        <w:t>W×W</w:t>
      </w:r>
      <w:r w:rsidR="00A1303A">
        <w:t xml:space="preserve"> </w:t>
      </w:r>
      <w:r w:rsidR="00363934">
        <w:t>block</w:t>
      </w:r>
      <w:r w:rsidR="00CF6EA1">
        <w:t xml:space="preserve"> is as followed </w:t>
      </w:r>
      <w:sdt>
        <w:sdtPr>
          <w:alias w:val="To edit, see citavi.com/edit"/>
          <w:tag w:val="CitaviPlaceholder#332b24df-104f-463f-a151-36d49a418c40"/>
          <w:id w:val="-793136377"/>
          <w:placeholder>
            <w:docPart w:val="DefaultPlaceholder_-1854013440"/>
          </w:placeholder>
        </w:sdtPr>
        <w:sdtEndPr/>
        <w:sdtContent>
          <w:r w:rsidR="00CF6EA1">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jdjMmU2LTU5NmMtNDNhOS05OWJlLTdhMTM1ZWQxNjg4YSIsIlJhbmdlTGVuZ3RoIjo0LCJSZWZlcmVuY2VJZCI6ImY3MjU4YWNjLTBkZmQtNDU2MC1hMjdiLTc2ODVhMzcxMD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IuMDUuMjAyNCIsIkF1dGhvcnMiOlt7IiRpZCI6IjciLCIkdHlwZSI6IlN3aXNzQWNhZGVtaWMuQ2l0YXZpLlBlcnNvbiwgU3dpc3NBY2FkZW1pYy5DaXRhdmkiLCJGaXJzdE5hbWUiOiJSYXltb25kIiwiTGFzdE5hbWUiOiJUaGFpIiwiUHJvdGVjdGVkIjpmYWxzZSwiU2V4IjoyLCJDcmVhdGVkQnkiOiJfTmlrIEFtaXIgU3lhendhbiBCaW4gQWJkdWwgQXppeiIsIkNyZWF0ZWRPbiI6IjIwMjQtMDUtMDJUMTg6NDE6MDMiLCJNb2RpZmllZEJ5IjoiX05payBBbWlyIFN5YXp3YW4gQmluIEFiZHVsIEF6aXoiLCJJZCI6IjBlMTA3YTVhLTVmNTMtNDFkOC1iNTMxLTk3ZmFmM2E2MTkyYyIsIk1vZGlmaWVkT24iOiIyMDI0LTA1LTAyVDE4OjQxOjAz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ZXRlcmtvdmVzaS5jb20vc3R1ZGVudHByb2plY3RzL3JheW1vbmR0aGFpL1JheW1vbmRUaGFpLnBkZiIsIlVyaVN0cmluZyI6Imh0dHBzOi8vcGV0ZXJrb3Zlc2kuY29tL3N0dWRlbnRwcm9qZWN0cy9yYXltb25kdGhhaS9SYXltb25kVGhha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}</w:instrText>
          </w:r>
          <w:r w:rsidR="00CF6EA1">
            <w:fldChar w:fldCharType="separate"/>
          </w:r>
          <w:r w:rsidR="00046AA5">
            <w:t>[13]</w:t>
          </w:r>
          <w:r w:rsidR="00CF6EA1">
            <w:fldChar w:fldCharType="end"/>
          </w:r>
        </w:sdtContent>
      </w:sdt>
      <w:r w:rsidR="00CF6EA1">
        <w:t>:</w:t>
      </w:r>
    </w:p>
    <w:p w14:paraId="3F1B56AA" w14:textId="29AD1A2B" w:rsidR="00A26AB1" w:rsidRPr="00A26AB1" w:rsidRDefault="00A26AB1" w:rsidP="00A26AB1">
      <w:pPr>
        <w:pStyle w:val="PhDNormal"/>
      </w:pPr>
      <m:oMathPara>
        <m:oMath>
          <m:r>
            <w:rPr>
              <w:rFonts w:ascii="Cambria Math" w:hAnsi="Cambria Math"/>
            </w:rPr>
            <m:t>V</m:t>
          </m:r>
          <m:d>
            <m:dPr>
              <m:ctrlPr>
                <w:rPr>
                  <w:rFonts w:ascii="Cambria Math" w:hAnsi="Cambria Math"/>
                </w:rPr>
              </m:ctrlPr>
            </m:dPr>
            <m:e>
              <m:r>
                <w:rPr>
                  <w:rFonts w:ascii="Cambria Math" w:hAnsi="Cambria Math"/>
                </w:rPr>
                <m:t>k</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W</m:t>
                  </m:r>
                </m:e>
                <m:sup>
                  <m:r>
                    <w:rPr>
                      <w:rFonts w:ascii="Cambria Math" w:hAnsi="Cambria Math"/>
                    </w:rPr>
                    <m:t>2</m:t>
                  </m:r>
                </m:sup>
              </m:sSup>
              <m:ctrlPr>
                <w:rPr>
                  <w:rFonts w:ascii="Cambria Math" w:hAnsi="Cambria Math"/>
                  <w:i/>
                </w:rPr>
              </m:ctrlPr>
            </m:den>
          </m:f>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W-1</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W-1</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w:rPr>
                              <w:rFonts w:ascii="Cambria Math" w:hAnsi="Cambria Math"/>
                            </w:rPr>
                            <m:t>I</m:t>
                          </m:r>
                          <m:d>
                            <m:dPr>
                              <m:ctrlPr>
                                <w:rPr>
                                  <w:rFonts w:ascii="Cambria Math" w:hAnsi="Cambria Math"/>
                                </w:rPr>
                              </m:ctrlPr>
                            </m:dPr>
                            <m:e>
                              <m:r>
                                <w:rPr>
                                  <w:rFonts w:ascii="Cambria Math" w:hAnsi="Cambria Math"/>
                                </w:rPr>
                                <m:t>i,j</m:t>
                              </m:r>
                              <m:ctrlPr>
                                <w:rPr>
                                  <w:rFonts w:ascii="Cambria Math" w:hAnsi="Cambria Math"/>
                                  <w:i/>
                                </w:rPr>
                              </m:ctrlPr>
                            </m:e>
                          </m:d>
                          <m:r>
                            <w:rPr>
                              <w:rFonts w:ascii="Cambria Math" w:hAnsi="Cambria Math"/>
                            </w:rPr>
                            <m:t>-M</m:t>
                          </m:r>
                          <m:d>
                            <m:dPr>
                              <m:ctrlPr>
                                <w:rPr>
                                  <w:rFonts w:ascii="Cambria Math" w:hAnsi="Cambria Math"/>
                                </w:rPr>
                              </m:ctrlPr>
                            </m:dPr>
                            <m:e>
                              <m:r>
                                <w:rPr>
                                  <w:rFonts w:ascii="Cambria Math" w:hAnsi="Cambria Math"/>
                                </w:rPr>
                                <m:t>k</m:t>
                              </m:r>
                              <m:ctrlPr>
                                <w:rPr>
                                  <w:rFonts w:ascii="Cambria Math" w:hAnsi="Cambria Math"/>
                                  <w:i/>
                                </w:rPr>
                              </m:ctrlPr>
                            </m:e>
                          </m:d>
                        </m:e>
                      </m:d>
                      <m:ctrlPr>
                        <w:rPr>
                          <w:rFonts w:ascii="Cambria Math" w:hAnsi="Cambria Math"/>
                        </w:rPr>
                      </m:ctrlPr>
                    </m:e>
                    <m:sup>
                      <m:r>
                        <w:rPr>
                          <w:rFonts w:ascii="Cambria Math" w:hAnsi="Cambria Math"/>
                        </w:rPr>
                        <m:t>2</m:t>
                      </m:r>
                    </m:sup>
                  </m:sSup>
                </m:e>
              </m:nary>
            </m:e>
          </m:nary>
        </m:oMath>
      </m:oMathPara>
    </w:p>
    <w:p w14:paraId="145A8507" w14:textId="77777777" w:rsidR="00046AA5" w:rsidRDefault="00046AA5" w:rsidP="00046AA5">
      <w:pPr>
        <w:pStyle w:val="PhDNormal"/>
        <w:ind w:firstLine="0"/>
        <w:rPr>
          <w:lang w:val="en-GB"/>
        </w:rPr>
      </w:pPr>
      <w:r w:rsidRPr="00E548AC">
        <w:rPr>
          <w:lang w:val="en-GB"/>
        </w:rPr>
        <w:t>where V(k) is the variance for block k, I (i, j) is the grey-level value at pixel (i, j), and M(k) is the mean grey-level value for the block k</w:t>
      </w:r>
      <w:r>
        <w:rPr>
          <w:lang w:val="en-GB"/>
        </w:rPr>
        <w:t>.</w:t>
      </w:r>
    </w:p>
    <w:p w14:paraId="6FAE1F41" w14:textId="77777777" w:rsidR="00046AA5" w:rsidRDefault="00046AA5" w:rsidP="00046AA5">
      <w:pPr>
        <w:pStyle w:val="PhDNormal"/>
      </w:pPr>
      <w:r>
        <w:rPr>
          <w:lang w:val="en-GB"/>
        </w:rPr>
        <w:t xml:space="preserve">Deshmukh suggested to use the block size value of </w:t>
      </w:r>
      <w:r>
        <w:t>16</w:t>
      </w:r>
      <w:r w:rsidRPr="00A1303A">
        <w:t>×</w:t>
      </w:r>
      <w:r>
        <w:t>16 for 500 DPI (Dot Per Inch) image which is the DPI level same as the image captured by R307. He also suggested a value of 0.1 as the threshold that the grayscale variance of a block must exceed to be considered as ridge area.</w:t>
      </w:r>
    </w:p>
    <w:p w14:paraId="05F1E5EC" w14:textId="77777777" w:rsidR="00046AA5" w:rsidRDefault="00046AA5" w:rsidP="00046AA5">
      <w:pPr>
        <w:pStyle w:val="PhDNormal"/>
      </w:pPr>
    </w:p>
    <w:p w14:paraId="2C0E3207" w14:textId="77777777" w:rsidR="00046AA5" w:rsidRDefault="00046AA5" w:rsidP="00046AA5">
      <w:pPr>
        <w:pStyle w:val="Heading3"/>
      </w:pPr>
      <w:bookmarkStart w:id="94" w:name="_Toc167650582"/>
      <w:r>
        <w:lastRenderedPageBreak/>
        <w:t>N</w:t>
      </w:r>
      <w:bookmarkStart w:id="95" w:name="_CTVC001873e7eaa3aa347699ce2cdc1150b9435"/>
      <w:r>
        <w:t>ormalisation</w:t>
      </w:r>
      <w:bookmarkEnd w:id="94"/>
      <w:bookmarkEnd w:id="95"/>
    </w:p>
    <w:p w14:paraId="37A1FF39" w14:textId="6AAA9340" w:rsidR="00046AA5" w:rsidRDefault="00046AA5" w:rsidP="00046AA5">
      <w:pPr>
        <w:pStyle w:val="PhDNormal"/>
      </w:pPr>
      <w:r>
        <w:t>Thai explained “</w:t>
      </w:r>
      <w:r w:rsidRPr="001604AF">
        <w:t>Normalisation is used to standardise the intensity values in an image by adjusting the range of grey-level values so that it lies within a desired range of values</w:t>
      </w:r>
      <w:r>
        <w:t xml:space="preserve">” </w:t>
      </w:r>
      <w:sdt>
        <w:sdtPr>
          <w:alias w:val="To edit, see citavi.com/edit"/>
          <w:tag w:val="CitaviPlaceholder#9812318b-5117-42b9-a1ff-e5e8367cc475"/>
          <w:id w:val="815686951"/>
          <w:placeholder>
            <w:docPart w:val="B291A8E9DB3743BC9D600E4E640C024A"/>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Q1ZTI4LTY1NTktNGM0Yi05NjhmLTBjZjE0NTNmMGFlMiIsIlJhbmdlTGVuZ3RoIjo0LCJSZWZlcmVuY2VJZCI6ImY3MjU4YWNjLTBkZmQtNDU2MC1hMjdiLTc2ODVhMzcxMD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IuMDUuMjAyNCIsIkF1dGhvcnMiOlt7IiRpZCI6IjciLCIkdHlwZSI6IlN3aXNzQWNhZGVtaWMuQ2l0YXZpLlBlcnNvbiwgU3dpc3NBY2FkZW1pYy5DaXRhdmkiLCJGaXJzdE5hbWUiOiJSYXltb25kIiwiTGFzdE5hbWUiOiJUaGFpIiwiUHJvdGVjdGVkIjpmYWxzZSwiU2V4IjoyLCJDcmVhdGVkQnkiOiJfTmlrIEFtaXIgU3lhendhbiBCaW4gQWJkdWwgQXppeiIsIkNyZWF0ZWRPbiI6IjIwMjQtMDUtMDJUMTg6NDE6MDMiLCJNb2RpZmllZEJ5IjoiX05payBBbWlyIFN5YXp3YW4gQmluIEFiZHVsIEF6aXoiLCJJZCI6IjBlMTA3YTVhLTVmNTMtNDFkOC1iNTMxLTk3ZmFmM2E2MTkyYyIsIk1vZGlmaWVkT24iOiIyMDI0LTA1LTAyVDE4OjQxOjAz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wZXRlcmtvdmVzaS5jb20vc3R1ZGVudHByb2plY3RzL3JheW1vbmR0aGFpL1JheW1vbmRUaGFpLnBkZiIsIlVyaVN0cmluZyI6Imh0dHBzOi8vcGV0ZXJrb3Zlc2kuY29tL3N0dWRlbnRwcm9qZWN0cy9yYXltb25kdGhhaS9SYXltb25kVGhha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}</w:instrText>
          </w:r>
          <w:r>
            <w:fldChar w:fldCharType="separate"/>
          </w:r>
          <w:r>
            <w:t>[13]</w:t>
          </w:r>
          <w:r>
            <w:fldChar w:fldCharType="end"/>
          </w:r>
        </w:sdtContent>
      </w:sdt>
      <w:r>
        <w:t xml:space="preserve">. </w:t>
      </w:r>
      <w:r w:rsidRPr="00F10EC1">
        <w:t>The normalization</w:t>
      </w:r>
      <w:r>
        <w:t xml:space="preserve"> made by Deshmukh</w:t>
      </w:r>
      <w:r w:rsidRPr="00F10EC1">
        <w:t xml:space="preserve"> process involves subtracting the mean of the image from each pixel value, and then dividing the result by the standard deviation of the image.</w:t>
      </w:r>
      <w:r>
        <w:t xml:space="preserve"> Although the technique is different than Hong et.al approach, the author’s find the result of the algorithm is decent as shown in </w:t>
      </w:r>
      <w:r>
        <w:fldChar w:fldCharType="begin"/>
      </w:r>
      <w:r>
        <w:instrText xml:space="preserve"> REF _Ref166027664 \h </w:instrText>
      </w:r>
      <w:r>
        <w:fldChar w:fldCharType="separate"/>
      </w:r>
      <w:r>
        <w:t xml:space="preserve">Figure </w:t>
      </w:r>
      <w:r>
        <w:rPr>
          <w:noProof/>
        </w:rPr>
        <w:t>3</w:t>
      </w:r>
      <w:r>
        <w:t>.</w:t>
      </w:r>
      <w:r>
        <w:rPr>
          <w:noProof/>
        </w:rPr>
        <w:t>4</w:t>
      </w:r>
      <w:r>
        <w:fldChar w:fldCharType="end"/>
      </w:r>
      <w:r>
        <w:t>.</w:t>
      </w:r>
    </w:p>
    <w:tbl>
      <w:tblPr>
        <w:tblStyle w:val="PlainTable1"/>
        <w:tblW w:w="0" w:type="auto"/>
        <w:tblLook w:val="04A0" w:firstRow="1" w:lastRow="0" w:firstColumn="1" w:lastColumn="0" w:noHBand="0" w:noVBand="1"/>
      </w:tblPr>
      <w:tblGrid>
        <w:gridCol w:w="4105"/>
        <w:gridCol w:w="4106"/>
      </w:tblGrid>
      <w:tr w:rsidR="00046AA5" w14:paraId="238F3E29" w14:textId="77777777" w:rsidTr="00A97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5CC90EE3" w14:textId="77777777" w:rsidR="00046AA5" w:rsidRDefault="00046AA5" w:rsidP="00A97491">
            <w:pPr>
              <w:pStyle w:val="PhDNormal"/>
              <w:spacing w:line="240" w:lineRule="auto"/>
              <w:ind w:firstLine="0"/>
              <w:rPr>
                <w:b w:val="0"/>
                <w:bCs w:val="0"/>
              </w:rPr>
            </w:pPr>
          </w:p>
          <w:p w14:paraId="284D0ADC" w14:textId="77777777" w:rsidR="00046AA5" w:rsidRDefault="00046AA5" w:rsidP="00A97491">
            <w:pPr>
              <w:pStyle w:val="PhDNormal"/>
              <w:spacing w:line="240" w:lineRule="auto"/>
              <w:ind w:firstLine="0"/>
              <w:jc w:val="center"/>
            </w:pPr>
            <w:r>
              <w:rPr>
                <w:noProof/>
              </w:rPr>
              <w:drawing>
                <wp:inline distT="0" distB="0" distL="0" distR="0" wp14:anchorId="68C5126C" wp14:editId="6B60B83C">
                  <wp:extent cx="759561" cy="1080000"/>
                  <wp:effectExtent l="0" t="0" r="2540" b="6350"/>
                  <wp:docPr id="2126444638" name="Picture 12"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4638" name="Picture 12" descr="A close-up of a fingerpri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9561" cy="1080000"/>
                          </a:xfrm>
                          <a:prstGeom prst="rect">
                            <a:avLst/>
                          </a:prstGeom>
                        </pic:spPr>
                      </pic:pic>
                    </a:graphicData>
                  </a:graphic>
                </wp:inline>
              </w:drawing>
            </w:r>
          </w:p>
        </w:tc>
        <w:tc>
          <w:tcPr>
            <w:tcW w:w="4106" w:type="dxa"/>
          </w:tcPr>
          <w:p w14:paraId="2EA65F15" w14:textId="77777777" w:rsidR="00046AA5" w:rsidRDefault="00046AA5" w:rsidP="00A97491">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p>
          <w:p w14:paraId="3F9A7535" w14:textId="77777777" w:rsidR="00046AA5" w:rsidRDefault="00046AA5" w:rsidP="00A97491">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8D16D" wp14:editId="33D737B6">
                  <wp:extent cx="759559" cy="1080000"/>
                  <wp:effectExtent l="0" t="0" r="2540" b="6350"/>
                  <wp:docPr id="587537247" name="Picture 13" descr="A close 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7247" name="Picture 13" descr="A close up of a fingerpr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9559" cy="1080000"/>
                          </a:xfrm>
                          <a:prstGeom prst="rect">
                            <a:avLst/>
                          </a:prstGeom>
                        </pic:spPr>
                      </pic:pic>
                    </a:graphicData>
                  </a:graphic>
                </wp:inline>
              </w:drawing>
            </w:r>
          </w:p>
        </w:tc>
      </w:tr>
      <w:tr w:rsidR="00046AA5" w14:paraId="6DC2325A" w14:textId="77777777" w:rsidTr="00A9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9505E72" w14:textId="77777777" w:rsidR="00046AA5" w:rsidRDefault="00046AA5" w:rsidP="00A97491">
            <w:pPr>
              <w:pStyle w:val="PhDNormal"/>
              <w:spacing w:line="240" w:lineRule="auto"/>
              <w:ind w:firstLine="0"/>
              <w:jc w:val="center"/>
            </w:pPr>
            <w:r>
              <w:t>Before</w:t>
            </w:r>
          </w:p>
        </w:tc>
        <w:tc>
          <w:tcPr>
            <w:tcW w:w="4106" w:type="dxa"/>
          </w:tcPr>
          <w:p w14:paraId="2B44140E" w14:textId="77777777" w:rsidR="00046AA5" w:rsidRPr="002E2E6B" w:rsidRDefault="00046AA5" w:rsidP="00A97491">
            <w:pPr>
              <w:pStyle w:val="PhDNormal"/>
              <w:keepNext/>
              <w:spacing w:line="240"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2E2E6B">
              <w:rPr>
                <w:b/>
                <w:bCs/>
              </w:rPr>
              <w:t>After</w:t>
            </w:r>
          </w:p>
        </w:tc>
      </w:tr>
    </w:tbl>
    <w:p w14:paraId="4E129BA8" w14:textId="77777777" w:rsidR="00046AA5" w:rsidRDefault="00046AA5" w:rsidP="00046AA5">
      <w:pPr>
        <w:pStyle w:val="Caption"/>
      </w:pPr>
      <w:bookmarkStart w:id="96" w:name="_Ref166027664"/>
      <w:bookmarkStart w:id="97" w:name="_Ref16602765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96"/>
      <w:r>
        <w:t xml:space="preserve"> </w:t>
      </w:r>
      <w:bookmarkStart w:id="98" w:name="_Hlk166777818"/>
      <w:r>
        <w:t>Comparison of the image before and after normalisation</w:t>
      </w:r>
      <w:bookmarkEnd w:id="98"/>
      <w:r>
        <w:t>.</w:t>
      </w:r>
      <w:bookmarkEnd w:id="97"/>
    </w:p>
    <w:p w14:paraId="3AEA6AB3" w14:textId="77777777" w:rsidR="00046AA5" w:rsidRDefault="00046AA5" w:rsidP="00046AA5">
      <w:pPr>
        <w:pStyle w:val="Caption"/>
      </w:pPr>
    </w:p>
    <w:p w14:paraId="4E0C39BB" w14:textId="77777777" w:rsidR="00046AA5" w:rsidRDefault="00046AA5" w:rsidP="00046AA5">
      <w:pPr>
        <w:pStyle w:val="Heading3"/>
      </w:pPr>
      <w:bookmarkStart w:id="99" w:name="_Toc167650583"/>
      <w:r>
        <w:t>O</w:t>
      </w:r>
      <w:bookmarkStart w:id="100" w:name="_CTVC00187af6f3c7a5a4542a758cde383d41c31"/>
      <w:r>
        <w:t>rientation Estimation</w:t>
      </w:r>
      <w:bookmarkEnd w:id="99"/>
      <w:bookmarkEnd w:id="100"/>
    </w:p>
    <w:p w14:paraId="460F9991" w14:textId="2B001AE9" w:rsidR="00046AA5" w:rsidRDefault="00046AA5" w:rsidP="00046AA5">
      <w:pPr>
        <w:pStyle w:val="PhDNormal"/>
      </w:pPr>
      <w:r>
        <w:t xml:space="preserve">Before image enhancement with Gabor filter can be done, the ridge orientation pixel-wise must be determined. Instead of using manual calculations, the library OpenCV provided all needed filters and technique used for the algorithm. Deshmukh’s steps on finding the ridge orientation are as follows </w:t>
      </w:r>
      <w:sdt>
        <w:sdtPr>
          <w:alias w:val="To edit, see citavi.com/edit"/>
          <w:tag w:val="CitaviPlaceholder#d0c9c908-8606-4a2e-b326-fcf0f4aededd"/>
          <w:id w:val="-925806440"/>
          <w:placeholder>
            <w:docPart w:val="B291A8E9DB3743BC9D600E4E640C024A"/>
          </w:placeholder>
        </w:sdtPr>
        <w:sdtEndPr/>
        <w:sdtContent>
          <w:r>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ZmU4NjcwLWNkMGItNDM5My1hYWRkLTU1NjljMGUyODZjMCIsIlJhbmdlTGVuZ3RoIjo0LCJSZWZlcmVuY2VJZCI6ImI2M2JhNzhhLTk3MGQtNDkwOC05NzI5LTgxNGI0ZjMyYjA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cuMDUuMjAyNCIsIkF1dGhvcnMiOlt7IiRpZCI6IjciLCIkdHlwZSI6IlN3aXNzQWNhZGVtaWMuQ2l0YXZpLlBlcnNvbiwgU3dpc3NBY2FkZW1pYy5DaXRhdmkiLCJMYXN0TmFtZSI6IkdpdEh1YiIsIlByb3RlY3RlZCI6ZmFsc2UsIlNleCI6MCwiQ3JlYXRlZEJ5IjoiX05payBBbWlyIFN5YXp3YW4gQmluIEFiZHVsIEF6aXoiLCJDcmVhdGVkT24iOiIyMDI0LTAzLTIxVDE0OjQ4OjEyIiwiTW9kaWZpZWRCeSI6Il9OaWsgQW1pciBTeWF6d2FuIEJpbiBBYmR1bCBBeml6IiwiSWQiOiJkMGM5NjE1Ny1kNWRhLTQ2YWQtYWFkOC1lNTJiOWRmNGZkYjEiLCJNb2RpZmllZE9uIjoiMjAyNC0wMy0yMVQxNDo0ODox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c3lhendcXEFwcERhdGFcXExvY2FsXFxUZW1wXFx0ZXFvbHlpZi5qcGciLCJVcmlTdHJpbmciOiJiNjNiYTc4YS05NzBkLTQ5MDgtOTcyOS04MTRiNGYzMmIwOW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cuMDUuMjAy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2l0aHViLmNvbS9VdGthcnNoLURlc2htdWtoL0ZpbmdlcnByaW50LUVuaGFuY2VtZW50LVB5dGhvbiIsIlVyaVN0cmluZyI6Imh0dHBzOi8vZ2l0aHViLmNvbS9VdGthcnNoLURlc2htdWtoL0ZpbmdlcnByaW50LUVuaGFuY2VtZW50LVB5dGhvb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}</w:instrText>
          </w:r>
          <w:r>
            <w:fldChar w:fldCharType="separate"/>
          </w:r>
          <w:r w:rsidR="006B660F">
            <w:t>[36]</w:t>
          </w:r>
          <w:r>
            <w:fldChar w:fldCharType="end"/>
          </w:r>
        </w:sdtContent>
      </w:sdt>
      <w:r>
        <w:t>:</w:t>
      </w:r>
    </w:p>
    <w:p w14:paraId="5F833953" w14:textId="77777777" w:rsidR="00046AA5" w:rsidRDefault="00046AA5" w:rsidP="00046AA5">
      <w:pPr>
        <w:pStyle w:val="PhDNormal"/>
        <w:numPr>
          <w:ilvl w:val="0"/>
          <w:numId w:val="27"/>
        </w:numPr>
      </w:pPr>
      <w:r>
        <w:t>Calculate Image Gradients: Utilize Gaussian kernels to compute the image gradients in both x and y directions. Convolve the normalized input image with these gradient kernels to obtain the gradient components.</w:t>
      </w:r>
    </w:p>
    <w:p w14:paraId="483B0356" w14:textId="77777777" w:rsidR="00046AA5" w:rsidRDefault="00046AA5" w:rsidP="00046AA5">
      <w:pPr>
        <w:pStyle w:val="PhDNormal"/>
        <w:numPr>
          <w:ilvl w:val="0"/>
          <w:numId w:val="27"/>
        </w:numPr>
      </w:pPr>
      <w:r>
        <w:t>Compute Covariance of Gradients: Compute the squared gradients and the product of gradients to derive the covariance matrix. Smooth the covariance data to perform weighted summation, enhancing the robustness of gradient estimates.</w:t>
      </w:r>
    </w:p>
    <w:p w14:paraId="1AFBE072" w14:textId="77777777" w:rsidR="00046AA5" w:rsidRDefault="00046AA5" w:rsidP="00046AA5">
      <w:pPr>
        <w:pStyle w:val="PhDNormal"/>
        <w:numPr>
          <w:ilvl w:val="0"/>
          <w:numId w:val="27"/>
        </w:numPr>
      </w:pPr>
      <w:r>
        <w:t>Analytic Solution for Principal Direction: Utilize the covariance matrix to compute the principal direction of ridges. Calculate the sine and cosine of doubled angles using the gradients, providing insights into ridge orientation.</w:t>
      </w:r>
    </w:p>
    <w:p w14:paraId="4BDE45F6" w14:textId="77777777" w:rsidR="00046AA5" w:rsidRDefault="00046AA5" w:rsidP="00046AA5">
      <w:pPr>
        <w:pStyle w:val="PhDNormal"/>
        <w:numPr>
          <w:ilvl w:val="0"/>
          <w:numId w:val="27"/>
        </w:numPr>
      </w:pPr>
      <w:r>
        <w:lastRenderedPageBreak/>
        <w:t>Orientation Calculation: Derive the orientation image by applying the arctangent function to the smoothed sine and cosine of doubled angles.</w:t>
      </w:r>
    </w:p>
    <w:p w14:paraId="292ED253" w14:textId="77777777" w:rsidR="00046AA5" w:rsidRPr="001A3A2D" w:rsidRDefault="00046AA5" w:rsidP="00046AA5">
      <w:pPr>
        <w:pStyle w:val="PhDNormal"/>
      </w:pPr>
      <w:r w:rsidRPr="00A7264E">
        <w:t>The resulting orientation image represents the orientation of the ridges in the fingerprint, with positive values indicating clockwise direction and the direction along the ridges.</w:t>
      </w:r>
      <w:r>
        <w:t xml:space="preserve"> The method provides a reliable means of estimating ridge orientations, crucial for various fingerprint analysis tasks. By utilizing Gaussian kernels and convolution operations, it ensures robustness against noise and variations in fingerprint images. The optional parameter for orientation smoothing allows fine-tuning of orientation estimates based on specific application requirements.</w:t>
      </w:r>
    </w:p>
    <w:p w14:paraId="04477979" w14:textId="77777777" w:rsidR="00046AA5" w:rsidRDefault="00046AA5" w:rsidP="00046AA5">
      <w:pPr>
        <w:pStyle w:val="Heading3"/>
      </w:pPr>
      <w:bookmarkStart w:id="101" w:name="_Toc167650584"/>
      <w:r>
        <w:t>R</w:t>
      </w:r>
      <w:bookmarkStart w:id="102" w:name="_CTVC001e014b6b59e884025a32b8981db410568"/>
      <w:r>
        <w:t>idge Frequency Estimation</w:t>
      </w:r>
      <w:bookmarkEnd w:id="101"/>
      <w:bookmarkEnd w:id="102"/>
    </w:p>
    <w:p w14:paraId="450BB6BA" w14:textId="77777777" w:rsidR="00046AA5" w:rsidRDefault="00046AA5" w:rsidP="00046AA5">
      <w:pPr>
        <w:pStyle w:val="PhDNormal"/>
      </w:pPr>
      <w:r>
        <w:t xml:space="preserve">Another parameter that is important to be determined before using Gabor filter is the ridge frequency estimation. </w:t>
      </w:r>
      <w:r w:rsidRPr="005717EE">
        <w:t>The method</w:t>
      </w:r>
      <w:r>
        <w:t xml:space="preserve"> used by Deshmukh estimated </w:t>
      </w:r>
      <w:r w:rsidRPr="005717EE">
        <w:t>the ridge frequency in an image by considering</w:t>
      </w:r>
      <w:r>
        <w:t xml:space="preserve"> 32</w:t>
      </w:r>
      <w:r w:rsidRPr="00A1303A">
        <w:t>×</w:t>
      </w:r>
      <w:r>
        <w:t>32</w:t>
      </w:r>
      <w:r w:rsidRPr="005717EE">
        <w:t xml:space="preserve"> blocks of the image </w:t>
      </w:r>
      <w:r>
        <w:t xml:space="preserve">and passing the block to a </w:t>
      </w:r>
      <w:r w:rsidRPr="005717EE">
        <w:t>method to determine the ridge count within each block</w:t>
      </w:r>
      <w:r>
        <w:t>. The steps are as follows:</w:t>
      </w:r>
    </w:p>
    <w:p w14:paraId="6D6DD802" w14:textId="77777777" w:rsidR="00046AA5" w:rsidRDefault="00046AA5" w:rsidP="00046AA5">
      <w:pPr>
        <w:pStyle w:val="PhDNormal"/>
        <w:numPr>
          <w:ilvl w:val="0"/>
          <w:numId w:val="26"/>
        </w:numPr>
      </w:pPr>
      <w:r w:rsidRPr="00F543B9">
        <w:t>The method starts by getting the dimensions of the image and initializing an array with zeros of the same size as the image.</w:t>
      </w:r>
    </w:p>
    <w:p w14:paraId="2A04A7C9" w14:textId="77777777" w:rsidR="00046AA5" w:rsidRDefault="00046AA5" w:rsidP="00046AA5">
      <w:pPr>
        <w:pStyle w:val="PhDNormal"/>
        <w:numPr>
          <w:ilvl w:val="0"/>
          <w:numId w:val="26"/>
        </w:numPr>
      </w:pPr>
      <w:r w:rsidRPr="00FF417F">
        <w:t>Next, the method iterates over each block of the image using nested loops. Within each block, the method extracts a smaller block from the image and the corresponding block from the ridge orientation image.</w:t>
      </w:r>
    </w:p>
    <w:p w14:paraId="0FA58298" w14:textId="77777777" w:rsidR="00046AA5" w:rsidRDefault="00046AA5" w:rsidP="00046AA5">
      <w:pPr>
        <w:pStyle w:val="PhDNormal"/>
        <w:numPr>
          <w:ilvl w:val="0"/>
          <w:numId w:val="26"/>
        </w:numPr>
      </w:pPr>
      <w:r w:rsidRPr="00E3557D">
        <w:t xml:space="preserve">The method then calls another private method called </w:t>
      </w:r>
      <w:r w:rsidRPr="00E3557D">
        <w:rPr>
          <w:b/>
          <w:bCs/>
        </w:rPr>
        <w:t>__frequest</w:t>
      </w:r>
      <w:r w:rsidRPr="00E3557D">
        <w:t xml:space="preserve"> with the extracted blocks as arguments. The result of this method call is assigned to the corresponding block in the freq array.</w:t>
      </w:r>
    </w:p>
    <w:p w14:paraId="5B8FBA03" w14:textId="77777777" w:rsidR="00046AA5" w:rsidRDefault="00046AA5" w:rsidP="00046AA5">
      <w:pPr>
        <w:pStyle w:val="PhDNormal"/>
        <w:numPr>
          <w:ilvl w:val="0"/>
          <w:numId w:val="26"/>
        </w:numPr>
      </w:pPr>
      <w:r w:rsidRPr="00023585">
        <w:t>After the loops, the method reshapes it into a 1D array.</w:t>
      </w:r>
    </w:p>
    <w:p w14:paraId="33DFF928" w14:textId="77777777" w:rsidR="00046AA5" w:rsidRDefault="00046AA5" w:rsidP="00046AA5">
      <w:pPr>
        <w:pStyle w:val="PhDNormal"/>
      </w:pPr>
      <w:r>
        <w:t xml:space="preserve">The method </w:t>
      </w:r>
      <w:r w:rsidRPr="00E3557D">
        <w:rPr>
          <w:b/>
          <w:bCs/>
        </w:rPr>
        <w:t>__frequest</w:t>
      </w:r>
      <w:r>
        <w:t xml:space="preserve"> is where the algorithm proposed by Raymond is implemented. It is used to estimate the fingerprint ridge frequency within a small block of a fingerprint image. The algorithm can be simplified as follows:</w:t>
      </w:r>
    </w:p>
    <w:p w14:paraId="326634DF" w14:textId="77777777" w:rsidR="00046AA5" w:rsidRDefault="00046AA5" w:rsidP="00046AA5">
      <w:pPr>
        <w:pStyle w:val="PhDNormal"/>
        <w:numPr>
          <w:ilvl w:val="0"/>
          <w:numId w:val="28"/>
        </w:numPr>
      </w:pPr>
      <w:r w:rsidRPr="00542868">
        <w:t>Mean Orientation Calculation:</w:t>
      </w:r>
      <w:r>
        <w:t xml:space="preserve"> </w:t>
      </w:r>
      <w:r w:rsidRPr="00A2196E">
        <w:t>Compute the mean orientation within the block by averaging the sines and cosines of the doubled angles.</w:t>
      </w:r>
    </w:p>
    <w:p w14:paraId="1607117A" w14:textId="77777777" w:rsidR="00046AA5" w:rsidRDefault="00046AA5" w:rsidP="00046AA5">
      <w:pPr>
        <w:pStyle w:val="PhDNormal"/>
        <w:numPr>
          <w:ilvl w:val="0"/>
          <w:numId w:val="28"/>
        </w:numPr>
      </w:pPr>
      <w:r w:rsidRPr="00A2196E">
        <w:t>Image Rotation:</w:t>
      </w:r>
      <w:r>
        <w:t xml:space="preserve"> </w:t>
      </w:r>
      <w:r w:rsidRPr="00A2196E">
        <w:t>Rotate the image block to align the ridges vertically, facilitating ridge frequency estimation.</w:t>
      </w:r>
    </w:p>
    <w:p w14:paraId="28362D38" w14:textId="77777777" w:rsidR="00046AA5" w:rsidRDefault="00046AA5" w:rsidP="00046AA5">
      <w:pPr>
        <w:pStyle w:val="PhDNormal"/>
        <w:numPr>
          <w:ilvl w:val="0"/>
          <w:numId w:val="28"/>
        </w:numPr>
      </w:pPr>
      <w:r w:rsidRPr="00A2196E">
        <w:lastRenderedPageBreak/>
        <w:t>Crop and Projection:</w:t>
      </w:r>
      <w:r>
        <w:t xml:space="preserve"> </w:t>
      </w:r>
      <w:r w:rsidRPr="00A2196E">
        <w:t>Crop the rotated image block to remove invalid regions. Sum down the columns to obtain a projection of grey values along the ridges.</w:t>
      </w:r>
    </w:p>
    <w:p w14:paraId="41718427" w14:textId="77777777" w:rsidR="00046AA5" w:rsidRDefault="00046AA5" w:rsidP="00046AA5">
      <w:pPr>
        <w:pStyle w:val="PhDNormal"/>
        <w:numPr>
          <w:ilvl w:val="0"/>
          <w:numId w:val="28"/>
        </w:numPr>
      </w:pPr>
      <w:r w:rsidRPr="00A2196E">
        <w:t>Peak Detection:</w:t>
      </w:r>
      <w:r>
        <w:t xml:space="preserve"> </w:t>
      </w:r>
      <w:r w:rsidRPr="00A2196E">
        <w:t>Identify peaks in the projection to determine the spatial frequency of the ridges.</w:t>
      </w:r>
    </w:p>
    <w:p w14:paraId="3AE79898" w14:textId="77777777" w:rsidR="00046AA5" w:rsidRPr="00A2196E" w:rsidRDefault="00046AA5" w:rsidP="00046AA5">
      <w:pPr>
        <w:pStyle w:val="PhDNormal"/>
        <w:numPr>
          <w:ilvl w:val="0"/>
          <w:numId w:val="28"/>
        </w:numPr>
      </w:pPr>
      <w:r w:rsidRPr="00A2196E">
        <w:t>Frequency Estimation:</w:t>
      </w:r>
      <w:r>
        <w:t xml:space="preserve"> </w:t>
      </w:r>
      <w:r w:rsidRPr="00A2196E">
        <w:t>Calculate the spatial frequency of the ridges based on the distance between peaks.</w:t>
      </w:r>
      <w:r>
        <w:t xml:space="preserve"> </w:t>
      </w:r>
      <w:r w:rsidRPr="00A2196E">
        <w:t>Ensure the wavelength falls within the specified bounds.</w:t>
      </w:r>
    </w:p>
    <w:p w14:paraId="61D5E38C" w14:textId="77777777" w:rsidR="00046AA5" w:rsidRDefault="00046AA5" w:rsidP="00046AA5">
      <w:pPr>
        <w:pStyle w:val="Heading3"/>
      </w:pPr>
      <w:bookmarkStart w:id="103" w:name="_Toc167650585"/>
      <w:r>
        <w:t>G</w:t>
      </w:r>
      <w:bookmarkStart w:id="104" w:name="_CTVC001674343f9a38e4437b9ee51b6bf2dc714"/>
      <w:r>
        <w:t>abor Filtering</w:t>
      </w:r>
      <w:bookmarkEnd w:id="103"/>
      <w:bookmarkEnd w:id="104"/>
    </w:p>
    <w:p w14:paraId="65875403" w14:textId="77777777" w:rsidR="00046AA5" w:rsidRDefault="00046AA5" w:rsidP="00046AA5">
      <w:pPr>
        <w:pStyle w:val="PhDNormal"/>
      </w:pPr>
      <w:r>
        <w:t xml:space="preserve">The information on ridge orientation and ridge frequency will now be used to construct the even-symmetric Gabor filter. Deshmukh steps of the filter implementation is as follows: </w:t>
      </w:r>
    </w:p>
    <w:p w14:paraId="13AEF559" w14:textId="77777777" w:rsidR="00046AA5" w:rsidRPr="00932154" w:rsidRDefault="00046AA5" w:rsidP="00046AA5">
      <w:pPr>
        <w:pStyle w:val="PhDNormal"/>
        <w:numPr>
          <w:ilvl w:val="0"/>
          <w:numId w:val="29"/>
        </w:numPr>
      </w:pPr>
      <w:r w:rsidRPr="00BE77CE">
        <w:rPr>
          <w:bCs/>
        </w:rPr>
        <w:t>Preprocessing:</w:t>
      </w:r>
      <w:r>
        <w:rPr>
          <w:bCs/>
        </w:rPr>
        <w:t xml:space="preserve"> </w:t>
      </w:r>
      <w:r w:rsidRPr="00932154">
        <w:rPr>
          <w:bCs/>
        </w:rPr>
        <w:t>Convert the normalized image to a double precision array.</w:t>
      </w:r>
      <w:r>
        <w:rPr>
          <w:bCs/>
        </w:rPr>
        <w:t xml:space="preserve"> </w:t>
      </w:r>
      <w:r w:rsidRPr="00932154">
        <w:rPr>
          <w:bCs/>
        </w:rPr>
        <w:t>Determine the dimensions of the image.</w:t>
      </w:r>
    </w:p>
    <w:p w14:paraId="3A070D48" w14:textId="77777777" w:rsidR="00046AA5" w:rsidRPr="003431DC" w:rsidRDefault="00046AA5" w:rsidP="00046AA5">
      <w:pPr>
        <w:pStyle w:val="PhDNormal"/>
        <w:numPr>
          <w:ilvl w:val="0"/>
          <w:numId w:val="29"/>
        </w:numPr>
      </w:pPr>
      <w:r w:rsidRPr="00932154">
        <w:rPr>
          <w:bCs/>
        </w:rPr>
        <w:t>Frequency Calculation:</w:t>
      </w:r>
      <w:r>
        <w:rPr>
          <w:bCs/>
        </w:rPr>
        <w:t xml:space="preserve"> </w:t>
      </w:r>
      <w:r w:rsidRPr="00932154">
        <w:rPr>
          <w:bCs/>
        </w:rPr>
        <w:t>Extract non-zero frequency elements from the frequency image.</w:t>
      </w:r>
      <w:r>
        <w:rPr>
          <w:bCs/>
        </w:rPr>
        <w:t xml:space="preserve"> </w:t>
      </w:r>
    </w:p>
    <w:p w14:paraId="3B95549B" w14:textId="77777777" w:rsidR="00046AA5" w:rsidRPr="003431DC" w:rsidRDefault="00046AA5" w:rsidP="00046AA5">
      <w:pPr>
        <w:pStyle w:val="PhDNormal"/>
        <w:numPr>
          <w:ilvl w:val="0"/>
          <w:numId w:val="29"/>
        </w:numPr>
      </w:pPr>
      <w:r w:rsidRPr="003431DC">
        <w:rPr>
          <w:bCs/>
        </w:rPr>
        <w:t>Filter Generation:</w:t>
      </w:r>
      <w:r>
        <w:rPr>
          <w:bCs/>
        </w:rPr>
        <w:t xml:space="preserve"> </w:t>
      </w:r>
      <w:r w:rsidRPr="003431DC">
        <w:rPr>
          <w:bCs/>
        </w:rPr>
        <w:t>Generate Gabor filters corresponding to distinct frequencies and orientations.</w:t>
      </w:r>
    </w:p>
    <w:p w14:paraId="6ADB82CA" w14:textId="77777777" w:rsidR="00046AA5" w:rsidRPr="003431DC" w:rsidRDefault="00046AA5" w:rsidP="00046AA5">
      <w:pPr>
        <w:pStyle w:val="PhDNormal"/>
        <w:numPr>
          <w:ilvl w:val="0"/>
          <w:numId w:val="29"/>
        </w:numPr>
      </w:pPr>
      <w:r w:rsidRPr="003431DC">
        <w:rPr>
          <w:bCs/>
        </w:rPr>
        <w:t>Boundary Handling:</w:t>
      </w:r>
      <w:r>
        <w:rPr>
          <w:bCs/>
        </w:rPr>
        <w:t xml:space="preserve"> </w:t>
      </w:r>
      <w:r w:rsidRPr="003431DC">
        <w:rPr>
          <w:bCs/>
        </w:rPr>
        <w:t>Identify valid matrix points within a specified distance from the image boundary.</w:t>
      </w:r>
    </w:p>
    <w:p w14:paraId="02358057" w14:textId="77777777" w:rsidR="00046AA5" w:rsidRPr="003431DC" w:rsidRDefault="00046AA5" w:rsidP="00046AA5">
      <w:pPr>
        <w:pStyle w:val="PhDNormal"/>
        <w:numPr>
          <w:ilvl w:val="0"/>
          <w:numId w:val="29"/>
        </w:numPr>
      </w:pPr>
      <w:r w:rsidRPr="003431DC">
        <w:rPr>
          <w:bCs/>
        </w:rPr>
        <w:t>Orientation Conversion:</w:t>
      </w:r>
      <w:r>
        <w:rPr>
          <w:bCs/>
        </w:rPr>
        <w:t xml:space="preserve"> </w:t>
      </w:r>
      <w:r w:rsidRPr="003431DC">
        <w:rPr>
          <w:bCs/>
        </w:rPr>
        <w:t>Convert orientation matrix values from radians to index values corresponding to rounded degrees</w:t>
      </w:r>
      <w:r>
        <w:rPr>
          <w:bCs/>
        </w:rPr>
        <w:t>.</w:t>
      </w:r>
    </w:p>
    <w:p w14:paraId="59892DF2" w14:textId="77777777" w:rsidR="00046AA5" w:rsidRPr="003851D5" w:rsidRDefault="00046AA5" w:rsidP="00046AA5">
      <w:pPr>
        <w:pStyle w:val="PhDNormal"/>
        <w:numPr>
          <w:ilvl w:val="0"/>
          <w:numId w:val="29"/>
        </w:numPr>
      </w:pPr>
      <w:r w:rsidRPr="003431DC">
        <w:rPr>
          <w:bCs/>
        </w:rPr>
        <w:t>Filtering:</w:t>
      </w:r>
      <w:r>
        <w:rPr>
          <w:bCs/>
        </w:rPr>
        <w:t xml:space="preserve"> </w:t>
      </w:r>
      <w:r w:rsidRPr="003431DC">
        <w:rPr>
          <w:bCs/>
        </w:rPr>
        <w:t>Apply Gabor filters to image blocks centred at valid matrix points.</w:t>
      </w:r>
      <w:r>
        <w:rPr>
          <w:bCs/>
        </w:rPr>
        <w:t xml:space="preserve"> </w:t>
      </w:r>
      <w:r w:rsidRPr="003431DC">
        <w:rPr>
          <w:bCs/>
        </w:rPr>
        <w:t>Accumulate filtered values to create the enhanced image.</w:t>
      </w:r>
    </w:p>
    <w:p w14:paraId="7EB47A6C" w14:textId="77777777" w:rsidR="00046AA5" w:rsidRPr="00420A7A" w:rsidRDefault="00046AA5" w:rsidP="00046AA5">
      <w:pPr>
        <w:pStyle w:val="PhDNormal"/>
        <w:numPr>
          <w:ilvl w:val="0"/>
          <w:numId w:val="29"/>
        </w:numPr>
      </w:pPr>
      <w:r>
        <w:rPr>
          <w:bCs/>
        </w:rPr>
        <w:t>Binarization: Apply comparison of the image data with the intensity threshold. If the data in specific pixel is higher than the threshold, the pixel will receive value of 1, else 0.</w:t>
      </w:r>
    </w:p>
    <w:p w14:paraId="6CC98C73" w14:textId="77777777" w:rsidR="00046AA5" w:rsidRDefault="00046AA5" w:rsidP="00046AA5">
      <w:pPr>
        <w:pStyle w:val="PhDNormal"/>
        <w:rPr>
          <w:lang w:val="en-GB"/>
        </w:rPr>
      </w:pPr>
      <w:r w:rsidRPr="00073BDE">
        <w:rPr>
          <w:lang w:val="en-GB"/>
        </w:rPr>
        <w:t>The method's ability to adaptively enhance fingerprint images using oriented filters contributes significantly to the accuracy of subsequent fingerprint analysis tasks.</w:t>
      </w:r>
      <w:r>
        <w:rPr>
          <w:lang w:val="en-GB"/>
        </w:rPr>
        <w:t xml:space="preserve"> </w:t>
      </w:r>
      <w:r w:rsidRPr="00073BDE">
        <w:rPr>
          <w:lang w:val="en-GB"/>
        </w:rPr>
        <w:t xml:space="preserve">It provides a robust framework for improving image quality while preserving essential </w:t>
      </w:r>
      <w:r w:rsidRPr="00073BDE">
        <w:rPr>
          <w:lang w:val="en-GB"/>
        </w:rPr>
        <w:lastRenderedPageBreak/>
        <w:t>ridge patterns, essential for reliable fingerprint recognition and authentication systems.</w:t>
      </w:r>
      <w:r w:rsidRPr="003F14AC">
        <w:rPr>
          <w:lang w:val="en-GB"/>
        </w:rPr>
        <w:t xml:space="preserve"> </w:t>
      </w:r>
      <w:r>
        <w:rPr>
          <w:lang w:val="en-GB"/>
        </w:rPr>
        <w:t>Figure shows the result of the image after enhancement process. The thinning process is done during the feature extraction process.</w:t>
      </w:r>
    </w:p>
    <w:tbl>
      <w:tblPr>
        <w:tblStyle w:val="PlainTable1"/>
        <w:tblW w:w="0" w:type="auto"/>
        <w:tblLook w:val="04A0" w:firstRow="1" w:lastRow="0" w:firstColumn="1" w:lastColumn="0" w:noHBand="0" w:noVBand="1"/>
      </w:tblPr>
      <w:tblGrid>
        <w:gridCol w:w="4105"/>
        <w:gridCol w:w="4106"/>
      </w:tblGrid>
      <w:tr w:rsidR="00046AA5" w14:paraId="1C5D73E2" w14:textId="77777777" w:rsidTr="00A97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0B1E0480" w14:textId="77777777" w:rsidR="00046AA5" w:rsidRDefault="00046AA5" w:rsidP="00A97491">
            <w:pPr>
              <w:pStyle w:val="PhDNormal"/>
              <w:spacing w:line="240" w:lineRule="auto"/>
              <w:ind w:firstLine="0"/>
              <w:rPr>
                <w:b w:val="0"/>
                <w:bCs w:val="0"/>
              </w:rPr>
            </w:pPr>
          </w:p>
          <w:p w14:paraId="199F6B8F" w14:textId="77777777" w:rsidR="00046AA5" w:rsidRDefault="00046AA5" w:rsidP="00A97491">
            <w:pPr>
              <w:pStyle w:val="PhDNormal"/>
              <w:spacing w:line="240" w:lineRule="auto"/>
              <w:ind w:firstLine="0"/>
              <w:jc w:val="center"/>
            </w:pPr>
            <w:r>
              <w:rPr>
                <w:noProof/>
              </w:rPr>
              <w:drawing>
                <wp:inline distT="0" distB="0" distL="0" distR="0" wp14:anchorId="6281175C" wp14:editId="0D6A00E3">
                  <wp:extent cx="759561" cy="1080000"/>
                  <wp:effectExtent l="0" t="0" r="2540" b="6350"/>
                  <wp:docPr id="1178374154" name="Picture 12"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4638" name="Picture 12" descr="A close-up of a fingerpri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9561" cy="1080000"/>
                          </a:xfrm>
                          <a:prstGeom prst="rect">
                            <a:avLst/>
                          </a:prstGeom>
                        </pic:spPr>
                      </pic:pic>
                    </a:graphicData>
                  </a:graphic>
                </wp:inline>
              </w:drawing>
            </w:r>
          </w:p>
        </w:tc>
        <w:tc>
          <w:tcPr>
            <w:tcW w:w="4106" w:type="dxa"/>
          </w:tcPr>
          <w:p w14:paraId="13EE0440" w14:textId="77777777" w:rsidR="00046AA5" w:rsidRDefault="00046AA5" w:rsidP="00A97491">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p>
          <w:p w14:paraId="2D25C0AD" w14:textId="77777777" w:rsidR="00046AA5" w:rsidRDefault="00046AA5" w:rsidP="00A97491">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6B0BD7C" wp14:editId="282AC35B">
                  <wp:extent cx="759086" cy="1080000"/>
                  <wp:effectExtent l="0" t="0" r="3175" b="6350"/>
                  <wp:docPr id="325314979" name="Picture 1"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14979" name="Picture 1" descr="A fingerprint on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59086" cy="1080000"/>
                          </a:xfrm>
                          <a:prstGeom prst="rect">
                            <a:avLst/>
                          </a:prstGeom>
                        </pic:spPr>
                      </pic:pic>
                    </a:graphicData>
                  </a:graphic>
                </wp:inline>
              </w:drawing>
            </w:r>
          </w:p>
        </w:tc>
      </w:tr>
      <w:tr w:rsidR="00046AA5" w14:paraId="7C77BA24" w14:textId="77777777" w:rsidTr="00A97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8336012" w14:textId="77777777" w:rsidR="00046AA5" w:rsidRDefault="00046AA5" w:rsidP="00A97491">
            <w:pPr>
              <w:pStyle w:val="PhDNormal"/>
              <w:spacing w:line="240" w:lineRule="auto"/>
              <w:ind w:firstLine="0"/>
              <w:jc w:val="center"/>
            </w:pPr>
            <w:r>
              <w:t>Before</w:t>
            </w:r>
          </w:p>
        </w:tc>
        <w:tc>
          <w:tcPr>
            <w:tcW w:w="4106" w:type="dxa"/>
          </w:tcPr>
          <w:p w14:paraId="75F96A80" w14:textId="77777777" w:rsidR="00046AA5" w:rsidRPr="002E2E6B" w:rsidRDefault="00046AA5" w:rsidP="00A97491">
            <w:pPr>
              <w:pStyle w:val="PhDNormal"/>
              <w:keepNext/>
              <w:spacing w:line="240"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2E2E6B">
              <w:rPr>
                <w:b/>
                <w:bCs/>
              </w:rPr>
              <w:t>After</w:t>
            </w:r>
          </w:p>
        </w:tc>
      </w:tr>
    </w:tbl>
    <w:p w14:paraId="182CEAD8" w14:textId="1C91F70A" w:rsidR="00046AA5" w:rsidRDefault="00046AA5" w:rsidP="00046AA5">
      <w:pPr>
        <w:pStyle w:val="Caption"/>
        <w:rPr>
          <w:lang w:val="en-GB"/>
        </w:rPr>
      </w:pPr>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5</w:t>
      </w:r>
      <w:r w:rsidR="00460025">
        <w:fldChar w:fldCharType="end"/>
      </w:r>
      <w:r>
        <w:t xml:space="preserve"> </w:t>
      </w:r>
      <w:r w:rsidRPr="00562FE8">
        <w:t xml:space="preserve">Comparison of the image before and after </w:t>
      </w:r>
      <w:r>
        <w:t>enhancement</w:t>
      </w:r>
    </w:p>
    <w:p w14:paraId="3B4700E8" w14:textId="4BCBC5D8" w:rsidR="00046AA5" w:rsidRDefault="00046AA5" w:rsidP="00845B86">
      <w:pPr>
        <w:pStyle w:val="PhDNormal"/>
      </w:pPr>
    </w:p>
    <w:p w14:paraId="552AC8A4" w14:textId="0A328D8B" w:rsidR="00C02626" w:rsidRDefault="004049E1" w:rsidP="004049E1">
      <w:pPr>
        <w:pStyle w:val="Heading2"/>
        <w:rPr>
          <w:lang w:val="en-GB"/>
        </w:rPr>
      </w:pPr>
      <w:bookmarkStart w:id="105" w:name="_Ref167208122"/>
      <w:bookmarkStart w:id="106" w:name="_Toc167650586"/>
      <w:bookmarkStart w:id="107" w:name="_Ref159401729"/>
      <w:bookmarkStart w:id="108" w:name="_Toc400459761"/>
      <w:bookmarkStart w:id="109" w:name="_Toc439680690"/>
      <w:r>
        <w:rPr>
          <w:lang w:val="en-GB"/>
        </w:rPr>
        <w:t>F</w:t>
      </w:r>
      <w:bookmarkStart w:id="110" w:name="_CTVC001679fe0a5502a4b77abe506bc2882aedb"/>
      <w:r>
        <w:rPr>
          <w:lang w:val="en-GB"/>
        </w:rPr>
        <w:t>eatures Extraction</w:t>
      </w:r>
      <w:bookmarkEnd w:id="105"/>
      <w:bookmarkEnd w:id="106"/>
      <w:bookmarkEnd w:id="110"/>
    </w:p>
    <w:p w14:paraId="7595F4C0" w14:textId="035DDB81" w:rsidR="004049E1" w:rsidRDefault="00FA5617" w:rsidP="004049E1">
      <w:pPr>
        <w:pStyle w:val="PhDNormal"/>
        <w:rPr>
          <w:lang w:val="en-GB"/>
        </w:rPr>
      </w:pPr>
      <w:r>
        <w:rPr>
          <w:lang w:val="en-GB"/>
        </w:rPr>
        <w:t>After fingerprint is enhanced</w:t>
      </w:r>
      <w:r w:rsidR="00714A7D">
        <w:rPr>
          <w:lang w:val="en-GB"/>
        </w:rPr>
        <w:t>, the minutiae now can be extracted from the fingerprint.</w:t>
      </w:r>
      <w:r w:rsidR="00041970">
        <w:rPr>
          <w:lang w:val="en-GB"/>
        </w:rPr>
        <w:t xml:space="preserve"> </w:t>
      </w:r>
      <w:r w:rsidR="00417520">
        <w:rPr>
          <w:lang w:val="en-GB"/>
        </w:rPr>
        <w:t>Des</w:t>
      </w:r>
      <w:r w:rsidR="00870D73">
        <w:rPr>
          <w:lang w:val="en-GB"/>
        </w:rPr>
        <w:t xml:space="preserve">hmukh </w:t>
      </w:r>
      <w:r w:rsidR="00242E5A">
        <w:rPr>
          <w:lang w:val="en-GB"/>
        </w:rPr>
        <w:t>implements</w:t>
      </w:r>
      <w:r w:rsidR="00870D73">
        <w:rPr>
          <w:lang w:val="en-GB"/>
        </w:rPr>
        <w:t xml:space="preserve"> 3 i</w:t>
      </w:r>
      <w:r w:rsidR="00041970">
        <w:rPr>
          <w:lang w:val="en-GB"/>
        </w:rPr>
        <w:t>mportant steps</w:t>
      </w:r>
      <w:r w:rsidR="00870D73">
        <w:rPr>
          <w:lang w:val="en-GB"/>
        </w:rPr>
        <w:t xml:space="preserve"> for </w:t>
      </w:r>
      <w:r w:rsidR="007548A6">
        <w:rPr>
          <w:lang w:val="en-GB"/>
        </w:rPr>
        <w:t>this process which are</w:t>
      </w:r>
      <w:r w:rsidR="00417520">
        <w:rPr>
          <w:lang w:val="en-GB"/>
        </w:rPr>
        <w:t xml:space="preserve"> thinning, minutiae extractions</w:t>
      </w:r>
      <w:r w:rsidR="000B0BF1">
        <w:rPr>
          <w:lang w:val="en-GB"/>
        </w:rPr>
        <w:t xml:space="preserve">, </w:t>
      </w:r>
      <w:r w:rsidR="00417520">
        <w:rPr>
          <w:lang w:val="en-GB"/>
        </w:rPr>
        <w:t>cleaning</w:t>
      </w:r>
      <w:r w:rsidR="000B0BF1">
        <w:rPr>
          <w:lang w:val="en-GB"/>
        </w:rPr>
        <w:t>, orientation calculation</w:t>
      </w:r>
      <w:r w:rsidR="00417520">
        <w:rPr>
          <w:lang w:val="en-GB"/>
        </w:rPr>
        <w:t>.</w:t>
      </w:r>
    </w:p>
    <w:p w14:paraId="680EC3E3" w14:textId="56195103" w:rsidR="00242E5A" w:rsidRDefault="008025F2" w:rsidP="008025F2">
      <w:pPr>
        <w:pStyle w:val="Heading3"/>
        <w:rPr>
          <w:lang w:val="en-GB"/>
        </w:rPr>
      </w:pPr>
      <w:bookmarkStart w:id="111" w:name="_Toc167650587"/>
      <w:r>
        <w:rPr>
          <w:lang w:val="en-GB"/>
        </w:rPr>
        <w:t>T</w:t>
      </w:r>
      <w:bookmarkStart w:id="112" w:name="_CTVC0015fb92f0226734fabba3bb8337d9cb192"/>
      <w:r>
        <w:rPr>
          <w:lang w:val="en-GB"/>
        </w:rPr>
        <w:t>hinning</w:t>
      </w:r>
      <w:bookmarkEnd w:id="111"/>
      <w:bookmarkEnd w:id="112"/>
    </w:p>
    <w:p w14:paraId="19B9220F" w14:textId="4B2514C8" w:rsidR="009F6EEC" w:rsidRDefault="004E5BFE" w:rsidP="009F6EEC">
      <w:pPr>
        <w:pStyle w:val="PhDNormal"/>
        <w:rPr>
          <w:lang w:val="en-GB"/>
        </w:rPr>
      </w:pPr>
      <w:r>
        <w:rPr>
          <w:lang w:val="en-GB"/>
        </w:rPr>
        <w:t xml:space="preserve">Thinning is </w:t>
      </w:r>
      <w:r w:rsidR="00F13841">
        <w:rPr>
          <w:lang w:val="en-GB"/>
        </w:rPr>
        <w:t xml:space="preserve">a process of reducing the thickness of the ridge </w:t>
      </w:r>
      <w:r w:rsidR="006E222D">
        <w:rPr>
          <w:lang w:val="en-GB"/>
        </w:rPr>
        <w:t xml:space="preserve">to </w:t>
      </w:r>
      <w:r w:rsidR="005015F9">
        <w:rPr>
          <w:lang w:val="en-GB"/>
        </w:rPr>
        <w:t xml:space="preserve">one pixel wide. </w:t>
      </w:r>
      <w:r w:rsidR="00393466">
        <w:rPr>
          <w:lang w:val="en-GB"/>
        </w:rPr>
        <w:t xml:space="preserve">Deshmukh utilizes the method </w:t>
      </w:r>
      <w:r w:rsidR="00393466" w:rsidRPr="00393466">
        <w:rPr>
          <w:i/>
          <w:iCs/>
          <w:lang w:val="en-GB"/>
        </w:rPr>
        <w:t>skeletonize</w:t>
      </w:r>
      <w:r w:rsidR="0062080B">
        <w:rPr>
          <w:lang w:val="en-GB"/>
        </w:rPr>
        <w:t xml:space="preserve"> from the python library Sci</w:t>
      </w:r>
      <w:r w:rsidR="00313875">
        <w:rPr>
          <w:lang w:val="en-GB"/>
        </w:rPr>
        <w:t>k</w:t>
      </w:r>
      <w:r w:rsidR="0062080B">
        <w:rPr>
          <w:lang w:val="en-GB"/>
        </w:rPr>
        <w:t>it</w:t>
      </w:r>
      <w:r w:rsidR="00313875">
        <w:rPr>
          <w:lang w:val="en-GB"/>
        </w:rPr>
        <w:t>-</w:t>
      </w:r>
      <w:r w:rsidR="0062080B">
        <w:rPr>
          <w:lang w:val="en-GB"/>
        </w:rPr>
        <w:t xml:space="preserve">Image </w:t>
      </w:r>
      <w:r w:rsidR="00313875">
        <w:rPr>
          <w:lang w:val="en-GB"/>
        </w:rPr>
        <w:t>to</w:t>
      </w:r>
      <w:r w:rsidR="005A281A">
        <w:rPr>
          <w:lang w:val="en-GB"/>
        </w:rPr>
        <w:t xml:space="preserve"> </w:t>
      </w:r>
      <w:r w:rsidR="009F6EEC">
        <w:rPr>
          <w:lang w:val="en-GB"/>
        </w:rPr>
        <w:t xml:space="preserve">thin the enhanced fingerprint image </w:t>
      </w:r>
      <w:sdt>
        <w:sdtPr>
          <w:rPr>
            <w:lang w:val="en-GB"/>
          </w:rPr>
          <w:alias w:val="To edit, see citavi.com/edit"/>
          <w:tag w:val="CitaviPlaceholder#4b26d2a2-eb81-4fb6-a2f8-9a03b649ad49"/>
          <w:id w:val="-1701154992"/>
          <w:placeholder>
            <w:docPart w:val="DefaultPlaceholder_-1854013440"/>
          </w:placeholder>
        </w:sdtPr>
        <w:sdtEndPr/>
        <w:sdtContent>
          <w:r w:rsidR="009F6EEC">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DkyYzZhLTIxMjctNDQzMC04YzY2LWIwMzdkNTIzMWQwMyIsIlJhbmdlTGVuZ3RoIjozLCJSZWZlcmVuY2VJZCI6ImQ4MjFlMTU4LTkxNGQtNDAxNS05ZmUwLTVkMDk0MmM3NDQx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c3MTcvcGVlcmouNDUzIiwiVXJpU3RyaW5nIjoiaHR0cHM6Ly9kb2kub3JnLzEwLjc3MTcvcGVlcmouNDU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wN1QwMDo1OTozOCIsIk1vZGlmaWVkQnkiOiJfTmlrIEFtaXIgU3lhendhbiBCaW4gQWJkdWwgQXppeiIsIklkIjoiMDNmMThhMWMtMTYyMS00Y2Q3LWE4MTgtZGNlMDkwZjM3NDMyIiwiTW9kaWZpZWRPbiI6IjIwMjQtMDUtMDdUMDA6NTk6Mz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BlZXJqLmNvbS9hcnRpY2xlcy80NTMvIiwiVXJpU3RyaW5nIjoiaHR0cHM6Ly9wZWVyai5jb20vYXJ0aWNsZXMvNDUzL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dUMDA6NTk6MzgiLCJNb2RpZmllZEJ5IjoiX05payBBbWlyIFN5YXp3YW4gQmluIEFiZHVsIEF6aXoiLCJJZCI6ImYyNmQxOGU1LWY1OWItNDllNi05NjRjLTYxNWU4NGU5ZDgyZSIsIk1vZGlmaWVkT24iOiIyMDI0LTA1LTA3VDAwOjU5OjM4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MjUwMjQ5MjEiLCJVcmlTdHJpbmciOiJodHRwOi8vd3d3Lm5jYmkubmxtLm5paC5nb3YvcHVibWVkLzI1MDI0OTI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0IiwiRWRpdG9ycyI6W10sIkV2YWx1YXRpb25Db21wbGV4aXR5IjowLCJFdmFsdWF0aW9uU291cmNlVGV4dEZvcm1hdCI6MCwiR3JvdXBzIjpbXSwiSGFzTGFiZWwxIjpmYWxzZSwiSGFzTGFiZWwyIjpmYWxzZSwiS2V5d29yZHMiOltd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aHR0cHM6Ly9naXRodWIuY29tL1V0a2Fyc2gtRGVzaG11a2gvRmluZ2VycHJpbnQtRmVhdHVyZS1FeHRyYWN0aW9uIiwiVXJpU3RyaW5nIjoiaHR0cHM6Ly9naXRodWIuY29tL1V0a2Fyc2gtRGVzaG11a2gvRmluZ2VycHJpbnQtRmVhdHVyZS1FeHRyYWN0aW9u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}</w:instrText>
          </w:r>
          <w:r w:rsidR="009F6EEC">
            <w:rPr>
              <w:lang w:val="en-GB"/>
            </w:rPr>
            <w:fldChar w:fldCharType="separate"/>
          </w:r>
          <w:r w:rsidR="006B660F">
            <w:rPr>
              <w:lang w:val="en-GB"/>
            </w:rPr>
            <w:t>[35, 37]</w:t>
          </w:r>
          <w:r w:rsidR="009F6EEC">
            <w:rPr>
              <w:lang w:val="en-GB"/>
            </w:rPr>
            <w:fldChar w:fldCharType="end"/>
          </w:r>
        </w:sdtContent>
      </w:sdt>
      <w:r w:rsidR="009F6EEC">
        <w:rPr>
          <w:lang w:val="en-GB"/>
        </w:rPr>
        <w:t>.</w:t>
      </w:r>
    </w:p>
    <w:p w14:paraId="6155969E" w14:textId="30E0DBE0" w:rsidR="00AC653E" w:rsidRDefault="00AC653E" w:rsidP="00AC653E">
      <w:pPr>
        <w:pStyle w:val="Heading3"/>
        <w:rPr>
          <w:lang w:val="en-GB"/>
        </w:rPr>
      </w:pPr>
      <w:bookmarkStart w:id="113" w:name="_Toc167650588"/>
      <w:r>
        <w:rPr>
          <w:lang w:val="en-GB"/>
        </w:rPr>
        <w:t>M</w:t>
      </w:r>
      <w:bookmarkStart w:id="114" w:name="_CTVC001ca179cc183664a0abad8d248e4b24394"/>
      <w:r>
        <w:rPr>
          <w:lang w:val="en-GB"/>
        </w:rPr>
        <w:t>inutiae Extraction</w:t>
      </w:r>
      <w:bookmarkEnd w:id="113"/>
      <w:bookmarkEnd w:id="114"/>
    </w:p>
    <w:p w14:paraId="27833B6F" w14:textId="10D15CC4" w:rsidR="000A358F" w:rsidRDefault="00790043" w:rsidP="00743DFD">
      <w:pPr>
        <w:pStyle w:val="Caption"/>
        <w:spacing w:line="360" w:lineRule="auto"/>
        <w:jc w:val="both"/>
      </w:pPr>
      <w:r>
        <w:rPr>
          <w:lang w:val="en-GB"/>
        </w:rPr>
        <w:t xml:space="preserve">Raymond </w:t>
      </w:r>
      <w:r w:rsidR="00C22EC4">
        <w:rPr>
          <w:lang w:val="en-GB"/>
        </w:rPr>
        <w:t>stated,</w:t>
      </w:r>
      <w:r>
        <w:rPr>
          <w:lang w:val="en-GB"/>
        </w:rPr>
        <w:t xml:space="preserve"> “</w:t>
      </w:r>
      <w:r w:rsidR="004E1FE5" w:rsidRPr="004E1FE5">
        <w:rPr>
          <w:lang w:val="en-GB"/>
        </w:rPr>
        <w:t>The most commonly employed method of minutiae extraction is the Crossing Number (CN) concept</w:t>
      </w:r>
      <w:r>
        <w:rPr>
          <w:lang w:val="en-GB"/>
        </w:rPr>
        <w:t>”</w:t>
      </w:r>
      <w:r w:rsidR="004E1FE5">
        <w:rPr>
          <w:lang w:val="en-GB"/>
        </w:rPr>
        <w:t xml:space="preserve">. </w:t>
      </w:r>
      <w:r w:rsidR="00D402CD">
        <w:rPr>
          <w:lang w:val="en-GB"/>
        </w:rPr>
        <w:t>Essentially, the technique is by</w:t>
      </w:r>
      <w:r w:rsidR="007579F9">
        <w:rPr>
          <w:lang w:val="en-GB"/>
        </w:rPr>
        <w:t xml:space="preserve"> looking for </w:t>
      </w:r>
      <w:r w:rsidR="00C22EC4">
        <w:rPr>
          <w:lang w:val="en-GB"/>
        </w:rPr>
        <w:t xml:space="preserve">a ridge </w:t>
      </w:r>
      <w:r w:rsidR="003E01BC">
        <w:rPr>
          <w:lang w:val="en-GB"/>
        </w:rPr>
        <w:t>flow pattern</w:t>
      </w:r>
      <w:r w:rsidR="00C22EC4">
        <w:rPr>
          <w:lang w:val="en-GB"/>
        </w:rPr>
        <w:t xml:space="preserve"> in a 3x3 pixel square window</w:t>
      </w:r>
      <w:r w:rsidR="00B759EB">
        <w:rPr>
          <w:lang w:val="en-GB"/>
        </w:rPr>
        <w:t>.</w:t>
      </w:r>
      <w:r w:rsidR="003E01BC">
        <w:rPr>
          <w:lang w:val="en-GB"/>
        </w:rPr>
        <w:t xml:space="preserve"> </w:t>
      </w:r>
      <w:r w:rsidR="00F1363D">
        <w:rPr>
          <w:lang w:val="en-GB"/>
        </w:rPr>
        <w:t>T</w:t>
      </w:r>
      <w:r w:rsidR="00F1363D" w:rsidRPr="00F1363D">
        <w:rPr>
          <w:lang w:val="en-GB"/>
        </w:rPr>
        <w:t>he ridge pixel can be classified as a ridge ending, bifurcation or non-minutiae point</w:t>
      </w:r>
      <w:r w:rsidR="00EF7A66">
        <w:rPr>
          <w:lang w:val="en-GB"/>
        </w:rPr>
        <w:t xml:space="preserve"> </w:t>
      </w:r>
      <w:r w:rsidR="00D10F50">
        <w:rPr>
          <w:lang w:val="en-GB"/>
        </w:rPr>
        <w:t>based on</w:t>
      </w:r>
      <w:r w:rsidR="00EF7A66">
        <w:rPr>
          <w:lang w:val="en-GB"/>
        </w:rPr>
        <w:t xml:space="preserve"> the number of Crossing Number (CN) shown in </w:t>
      </w:r>
      <w:r w:rsidR="007E5C4C">
        <w:rPr>
          <w:lang w:val="en-GB"/>
        </w:rPr>
        <w:fldChar w:fldCharType="begin"/>
      </w:r>
      <w:r w:rsidR="007E5C4C">
        <w:rPr>
          <w:lang w:val="en-GB"/>
        </w:rPr>
        <w:instrText xml:space="preserve"> REF _Ref167050068 \h </w:instrText>
      </w:r>
      <w:r w:rsidR="007E5C4C">
        <w:rPr>
          <w:lang w:val="en-GB"/>
        </w:rPr>
      </w:r>
      <w:r w:rsidR="007E5C4C">
        <w:rPr>
          <w:lang w:val="en-GB"/>
        </w:rPr>
        <w:fldChar w:fldCharType="separate"/>
      </w:r>
      <w:r w:rsidR="007E5C4C">
        <w:t xml:space="preserve">Table </w:t>
      </w:r>
      <w:r w:rsidR="007E5C4C">
        <w:rPr>
          <w:noProof/>
        </w:rPr>
        <w:t>3</w:t>
      </w:r>
      <w:r w:rsidR="007E5C4C">
        <w:t>.</w:t>
      </w:r>
      <w:r w:rsidR="007E5C4C">
        <w:rPr>
          <w:noProof/>
        </w:rPr>
        <w:t>7</w:t>
      </w:r>
      <w:r w:rsidR="007E5C4C">
        <w:rPr>
          <w:lang w:val="en-GB"/>
        </w:rPr>
        <w:fldChar w:fldCharType="end"/>
      </w:r>
      <w:r w:rsidR="00F1363D" w:rsidRPr="00F1363D">
        <w:rPr>
          <w:lang w:val="en-GB"/>
        </w:rPr>
        <w:t>.</w:t>
      </w:r>
      <w:r w:rsidR="00743DFD">
        <w:rPr>
          <w:lang w:val="en-GB"/>
        </w:rPr>
        <w:t xml:space="preserve"> </w:t>
      </w:r>
      <w:r w:rsidR="00743DFD">
        <w:t xml:space="preserve">Deshmukh run the CN method using following steps. Firstly, the thinned fingerprint image is converted into a 2D matrix. Pixel-wise, a 3x3 block is calculated around a pixel if the pixel has data, which means that it is a ridge. Then the sum of the elements in the 3x3 block is calculated. If it has a value of 2, it is a minutiae termination else if it has a value of 4, it is a minutiae bifurcation. The location and other data of each minutia is stored in its corresponding group or array whether it is a termination or bifurcation. Using scikit-image library, a convex hull generated from </w:t>
      </w:r>
      <w:r w:rsidR="00743DFD">
        <w:lastRenderedPageBreak/>
        <w:t>the minutiae locations is applied to the processed image to remove further outside noise.</w:t>
      </w:r>
    </w:p>
    <w:tbl>
      <w:tblPr>
        <w:tblStyle w:val="PhDTable"/>
        <w:tblpPr w:leftFromText="180" w:rightFromText="180" w:vertAnchor="text" w:horzAnchor="margin" w:tblpXSpec="center" w:tblpY="78"/>
        <w:tblW w:w="0" w:type="auto"/>
        <w:jc w:val="left"/>
        <w:tblLook w:val="04A0" w:firstRow="1" w:lastRow="0" w:firstColumn="1" w:lastColumn="0" w:noHBand="0" w:noVBand="1"/>
      </w:tblPr>
      <w:tblGrid>
        <w:gridCol w:w="2127"/>
        <w:gridCol w:w="6084"/>
      </w:tblGrid>
      <w:tr w:rsidR="000146EF" w:rsidRPr="008A3010" w14:paraId="7D5062F9" w14:textId="77777777" w:rsidTr="000146EF">
        <w:trPr>
          <w:cnfStyle w:val="100000000000" w:firstRow="1" w:lastRow="0" w:firstColumn="0" w:lastColumn="0" w:oddVBand="0" w:evenVBand="0" w:oddHBand="0" w:evenHBand="0" w:firstRowFirstColumn="0" w:firstRowLastColumn="0" w:lastRowFirstColumn="0" w:lastRowLastColumn="0"/>
          <w:jc w:val="left"/>
        </w:trPr>
        <w:tc>
          <w:tcPr>
            <w:tcW w:w="2127" w:type="dxa"/>
          </w:tcPr>
          <w:p w14:paraId="601A5273" w14:textId="77777777" w:rsidR="000146EF" w:rsidRPr="008A3010" w:rsidRDefault="000146EF" w:rsidP="000146EF">
            <w:pPr>
              <w:pStyle w:val="PhDNormal"/>
              <w:ind w:firstLine="0"/>
              <w:rPr>
                <w:sz w:val="20"/>
                <w:szCs w:val="20"/>
                <w:lang w:val="en-US"/>
              </w:rPr>
            </w:pPr>
            <w:r w:rsidRPr="008A3010">
              <w:rPr>
                <w:sz w:val="20"/>
                <w:szCs w:val="20"/>
                <w:lang w:val="en-US"/>
              </w:rPr>
              <w:t>CN</w:t>
            </w:r>
          </w:p>
        </w:tc>
        <w:tc>
          <w:tcPr>
            <w:tcW w:w="6084" w:type="dxa"/>
          </w:tcPr>
          <w:p w14:paraId="6CD9DF17" w14:textId="77777777" w:rsidR="000146EF" w:rsidRPr="008A3010" w:rsidRDefault="000146EF" w:rsidP="000146EF">
            <w:pPr>
              <w:pStyle w:val="PhDNormal"/>
              <w:ind w:firstLine="0"/>
              <w:rPr>
                <w:sz w:val="20"/>
                <w:szCs w:val="20"/>
                <w:lang w:val="en-US"/>
              </w:rPr>
            </w:pPr>
            <w:r w:rsidRPr="008A3010">
              <w:rPr>
                <w:sz w:val="20"/>
                <w:szCs w:val="20"/>
                <w:lang w:val="en-US"/>
              </w:rPr>
              <w:t>Property</w:t>
            </w:r>
          </w:p>
        </w:tc>
      </w:tr>
      <w:tr w:rsidR="000146EF" w:rsidRPr="008A3010" w14:paraId="79CFD6DD" w14:textId="77777777" w:rsidTr="000146EF">
        <w:tc>
          <w:tcPr>
            <w:tcW w:w="2127" w:type="dxa"/>
          </w:tcPr>
          <w:p w14:paraId="0FF1E0C6" w14:textId="77777777" w:rsidR="000146EF" w:rsidRPr="008A3010" w:rsidRDefault="000146EF" w:rsidP="000146EF">
            <w:pPr>
              <w:pStyle w:val="PhDNormal"/>
              <w:ind w:firstLine="0"/>
              <w:rPr>
                <w:sz w:val="20"/>
                <w:szCs w:val="20"/>
                <w:lang w:val="en-US"/>
              </w:rPr>
            </w:pPr>
            <w:r w:rsidRPr="008A3010">
              <w:rPr>
                <w:sz w:val="20"/>
                <w:szCs w:val="20"/>
                <w:lang w:val="en-US"/>
              </w:rPr>
              <w:t>0</w:t>
            </w:r>
          </w:p>
        </w:tc>
        <w:tc>
          <w:tcPr>
            <w:tcW w:w="6084" w:type="dxa"/>
          </w:tcPr>
          <w:p w14:paraId="4D48B836" w14:textId="77777777" w:rsidR="000146EF" w:rsidRPr="008A3010" w:rsidRDefault="000146EF" w:rsidP="000146EF">
            <w:pPr>
              <w:pStyle w:val="PhDNormal"/>
              <w:ind w:firstLine="0"/>
              <w:rPr>
                <w:sz w:val="20"/>
                <w:szCs w:val="20"/>
                <w:lang w:val="en-US"/>
              </w:rPr>
            </w:pPr>
            <w:r w:rsidRPr="008A3010">
              <w:rPr>
                <w:sz w:val="20"/>
                <w:szCs w:val="20"/>
                <w:lang w:val="en-US"/>
              </w:rPr>
              <w:t>Isolated point</w:t>
            </w:r>
          </w:p>
        </w:tc>
      </w:tr>
      <w:tr w:rsidR="000146EF" w:rsidRPr="008A3010" w14:paraId="626D870D" w14:textId="77777777" w:rsidTr="000146EF">
        <w:tc>
          <w:tcPr>
            <w:tcW w:w="2127" w:type="dxa"/>
          </w:tcPr>
          <w:p w14:paraId="3572E807" w14:textId="77777777" w:rsidR="000146EF" w:rsidRPr="008A3010" w:rsidRDefault="000146EF" w:rsidP="000146EF">
            <w:pPr>
              <w:pStyle w:val="PhDNormal"/>
              <w:ind w:firstLine="0"/>
              <w:rPr>
                <w:sz w:val="20"/>
                <w:szCs w:val="20"/>
                <w:lang w:val="en-US"/>
              </w:rPr>
            </w:pPr>
            <w:r w:rsidRPr="008A3010">
              <w:rPr>
                <w:sz w:val="20"/>
                <w:szCs w:val="20"/>
                <w:lang w:val="en-US"/>
              </w:rPr>
              <w:t>1</w:t>
            </w:r>
          </w:p>
        </w:tc>
        <w:tc>
          <w:tcPr>
            <w:tcW w:w="6084" w:type="dxa"/>
          </w:tcPr>
          <w:p w14:paraId="143C253E" w14:textId="77777777" w:rsidR="000146EF" w:rsidRPr="008A3010" w:rsidRDefault="000146EF" w:rsidP="000146EF">
            <w:pPr>
              <w:pStyle w:val="PhDNormal"/>
              <w:ind w:firstLine="0"/>
              <w:rPr>
                <w:sz w:val="20"/>
                <w:szCs w:val="20"/>
                <w:lang w:val="en-US"/>
              </w:rPr>
            </w:pPr>
            <w:r w:rsidRPr="008A3010">
              <w:rPr>
                <w:sz w:val="20"/>
                <w:szCs w:val="20"/>
                <w:lang w:val="en-US"/>
              </w:rPr>
              <w:t>Ridge ending point</w:t>
            </w:r>
          </w:p>
        </w:tc>
      </w:tr>
      <w:tr w:rsidR="000146EF" w:rsidRPr="008A3010" w14:paraId="60B8F7B0" w14:textId="77777777" w:rsidTr="000146EF">
        <w:tc>
          <w:tcPr>
            <w:tcW w:w="2127" w:type="dxa"/>
          </w:tcPr>
          <w:p w14:paraId="1EE2DB29" w14:textId="77777777" w:rsidR="000146EF" w:rsidRPr="008A3010" w:rsidRDefault="000146EF" w:rsidP="000146EF">
            <w:pPr>
              <w:pStyle w:val="PhDNormal"/>
              <w:ind w:firstLine="0"/>
              <w:rPr>
                <w:sz w:val="20"/>
                <w:szCs w:val="20"/>
                <w:lang w:val="en-US"/>
              </w:rPr>
            </w:pPr>
            <w:r w:rsidRPr="008A3010">
              <w:rPr>
                <w:sz w:val="20"/>
                <w:szCs w:val="20"/>
                <w:lang w:val="en-US"/>
              </w:rPr>
              <w:t>2</w:t>
            </w:r>
          </w:p>
        </w:tc>
        <w:tc>
          <w:tcPr>
            <w:tcW w:w="6084" w:type="dxa"/>
          </w:tcPr>
          <w:p w14:paraId="7FFE7AC6" w14:textId="77777777" w:rsidR="000146EF" w:rsidRPr="008A3010" w:rsidRDefault="000146EF" w:rsidP="000146EF">
            <w:pPr>
              <w:pStyle w:val="PhDNormal"/>
              <w:ind w:firstLine="0"/>
              <w:rPr>
                <w:sz w:val="20"/>
                <w:szCs w:val="20"/>
                <w:lang w:val="en-US"/>
              </w:rPr>
            </w:pPr>
            <w:r w:rsidRPr="008A3010">
              <w:rPr>
                <w:sz w:val="20"/>
                <w:szCs w:val="20"/>
                <w:lang w:val="en-US"/>
              </w:rPr>
              <w:t>Continuing ridge point</w:t>
            </w:r>
          </w:p>
        </w:tc>
      </w:tr>
      <w:tr w:rsidR="000146EF" w:rsidRPr="008A3010" w14:paraId="20FE3AB8" w14:textId="77777777" w:rsidTr="000146EF">
        <w:tc>
          <w:tcPr>
            <w:tcW w:w="2127" w:type="dxa"/>
          </w:tcPr>
          <w:p w14:paraId="3302FB39" w14:textId="77777777" w:rsidR="000146EF" w:rsidRPr="008A3010" w:rsidRDefault="000146EF" w:rsidP="000146EF">
            <w:pPr>
              <w:pStyle w:val="PhDNormal"/>
              <w:ind w:firstLine="0"/>
              <w:rPr>
                <w:sz w:val="20"/>
                <w:szCs w:val="20"/>
                <w:lang w:val="en-US"/>
              </w:rPr>
            </w:pPr>
            <w:r w:rsidRPr="008A3010">
              <w:rPr>
                <w:sz w:val="20"/>
                <w:szCs w:val="20"/>
                <w:lang w:val="en-US"/>
              </w:rPr>
              <w:t>3</w:t>
            </w:r>
          </w:p>
        </w:tc>
        <w:tc>
          <w:tcPr>
            <w:tcW w:w="6084" w:type="dxa"/>
          </w:tcPr>
          <w:p w14:paraId="146C7CD9" w14:textId="77777777" w:rsidR="000146EF" w:rsidRPr="008A3010" w:rsidRDefault="000146EF" w:rsidP="000146EF">
            <w:pPr>
              <w:pStyle w:val="PhDNormal"/>
              <w:keepNext/>
              <w:ind w:firstLine="0"/>
              <w:rPr>
                <w:sz w:val="20"/>
                <w:szCs w:val="20"/>
                <w:lang w:val="en-US"/>
              </w:rPr>
            </w:pPr>
            <w:r w:rsidRPr="008A3010">
              <w:rPr>
                <w:sz w:val="20"/>
                <w:szCs w:val="20"/>
                <w:lang w:val="en-US"/>
              </w:rPr>
              <w:t>Bifurcation point</w:t>
            </w:r>
          </w:p>
        </w:tc>
      </w:tr>
    </w:tbl>
    <w:p w14:paraId="32D7AEBD" w14:textId="1A1D16C6" w:rsidR="000A358F" w:rsidRDefault="000A358F" w:rsidP="000A358F">
      <w:pPr>
        <w:pStyle w:val="Caption"/>
      </w:pPr>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6</w:t>
      </w:r>
      <w:r w:rsidR="00460025">
        <w:fldChar w:fldCharType="end"/>
      </w:r>
      <w:r>
        <w:t xml:space="preserve"> Crossing Number and its property.</w:t>
      </w:r>
    </w:p>
    <w:p w14:paraId="13E9B329" w14:textId="77777777" w:rsidR="000A358F" w:rsidRDefault="000A358F" w:rsidP="000A358F">
      <w:pPr>
        <w:pStyle w:val="Heading3"/>
        <w:numPr>
          <w:ilvl w:val="0"/>
          <w:numId w:val="0"/>
        </w:numPr>
      </w:pPr>
    </w:p>
    <w:p w14:paraId="3D9A0D05" w14:textId="4CD7F548" w:rsidR="000146EF" w:rsidRDefault="000146EF" w:rsidP="000146EF">
      <w:pPr>
        <w:pStyle w:val="Heading3"/>
      </w:pPr>
      <w:bookmarkStart w:id="115" w:name="_Toc167650589"/>
      <w:r>
        <w:t>C</w:t>
      </w:r>
      <w:bookmarkStart w:id="116" w:name="_CTVC001ec2fadb4e64a42fc84f47a05e26ef3f2"/>
      <w:r>
        <w:t>leaning</w:t>
      </w:r>
      <w:bookmarkEnd w:id="115"/>
      <w:bookmarkEnd w:id="116"/>
    </w:p>
    <w:p w14:paraId="5237A465" w14:textId="3E1DEFBF" w:rsidR="00174548" w:rsidRDefault="000146EF" w:rsidP="00174548">
      <w:pPr>
        <w:pStyle w:val="PhDNormal"/>
      </w:pPr>
      <w:r>
        <w:t>Thai describe his minutiae cleaning technique based on Tico and Kuosmanen in his step “Fingerprint image postprocessing”</w:t>
      </w:r>
      <w:r w:rsidR="004C1E89">
        <w:t xml:space="preserve"> </w:t>
      </w:r>
      <w:sdt>
        <w:sdtPr>
          <w:alias w:val="To edit, see citavi.com/edit"/>
          <w:tag w:val="CitaviPlaceholder#89be22e9-f127-4343-aad0-2644ecdb692d"/>
          <w:id w:val="268433051"/>
          <w:placeholder>
            <w:docPart w:val="DefaultPlaceholder_-1854013440"/>
          </w:placeholder>
        </w:sdtPr>
        <w:sdtEndPr/>
        <w:sdtContent>
          <w:r w:rsidR="004C1E89">
            <w:fldChar w:fldCharType="begin"/>
          </w:r>
          <w:r w:rsidR="008168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MGU4MTAzLTIyZmEtNDAwMi04ZDJhLTA2NWIxMzVkMTI3NCIsIlJhbmdlTGVuZ3RoIjo0LCJSZWZlcmVuY2VJZCI6IjYyYzIyOGUzLTE2OTgtNGZkMC04NWVjLTBiNjU1ZjJjYjNi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pZWVleHBsb3JlLmllZWUub3JnL2RvY3VtZW50LzkxMTI4NS8iLCJVcmlTdHJpbmciOiJodHRwOi8vaWVlZXhwbG9yZS5pZWVlLm9yZy9kb2N1bWVudC85MTEyODU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}</w:instrText>
          </w:r>
          <w:r w:rsidR="004C1E89">
            <w:fldChar w:fldCharType="separate"/>
          </w:r>
          <w:r w:rsidR="00046AA5">
            <w:t>[16]</w:t>
          </w:r>
          <w:r w:rsidR="004C1E89">
            <w:fldChar w:fldCharType="end"/>
          </w:r>
        </w:sdtContent>
      </w:sdt>
      <w:r>
        <w:t xml:space="preserve">. Deshmukh, however, utilizes the library Scikit-image for this step. The program does as followings; It labels the connected components of list of minutiae. It calculates </w:t>
      </w:r>
      <w:r w:rsidR="007F2DD1" w:rsidRPr="007F2DD1">
        <w:t>properties of the labelled regions</w:t>
      </w:r>
      <w:r>
        <w:t>.</w:t>
      </w:r>
      <w:r w:rsidR="00D95E4A">
        <w:t xml:space="preserve"> The region properties listed all minutiae list inside the selected region.</w:t>
      </w:r>
      <w:r>
        <w:t xml:space="preserve"> It calls another private method to remove spurious minutiae and passes the region properties and the enhanced fingerprint image as arguments.</w:t>
      </w:r>
    </w:p>
    <w:p w14:paraId="58FCAA69" w14:textId="22AF3712" w:rsidR="000146EF" w:rsidRDefault="001C5A51" w:rsidP="00174548">
      <w:pPr>
        <w:pStyle w:val="PhDNormal"/>
      </w:pPr>
      <w:r>
        <w:t>The me</w:t>
      </w:r>
      <w:r w:rsidR="00174548">
        <w:t xml:space="preserve">thod to remove spurious </w:t>
      </w:r>
      <w:r w:rsidR="0060214B">
        <w:t xml:space="preserve">minutiae </w:t>
      </w:r>
      <w:r w:rsidR="00DE720E">
        <w:t xml:space="preserve">will firstly </w:t>
      </w:r>
      <w:r w:rsidR="00DE720E" w:rsidRPr="00DE720E">
        <w:t>initializes an empty list</w:t>
      </w:r>
      <w:r w:rsidR="000D14B8">
        <w:t xml:space="preserve"> to store spurious </w:t>
      </w:r>
      <w:r w:rsidR="00E540E7">
        <w:t>minutiae</w:t>
      </w:r>
      <w:r w:rsidR="00E540E7" w:rsidRPr="00DE720E">
        <w:t xml:space="preserve"> and</w:t>
      </w:r>
      <w:r w:rsidR="00DE720E" w:rsidRPr="00DE720E">
        <w:t xml:space="preserve"> calculates the number o</w:t>
      </w:r>
      <w:r w:rsidR="00755427">
        <w:t xml:space="preserve">f minutiae from </w:t>
      </w:r>
      <w:r w:rsidR="000D14B8">
        <w:t>minutiae list</w:t>
      </w:r>
      <w:r w:rsidR="00DE720E" w:rsidRPr="00DE720E">
        <w:t xml:space="preserve">. It then creates a 2D array </w:t>
      </w:r>
      <w:r w:rsidR="00CF7712">
        <w:t xml:space="preserve">with length and width of length of </w:t>
      </w:r>
      <w:r w:rsidR="00F409AB">
        <w:t xml:space="preserve">minutiae list </w:t>
      </w:r>
      <w:r w:rsidR="00DE720E" w:rsidRPr="00DE720E">
        <w:t>and fills it with zeros.</w:t>
      </w:r>
      <w:r w:rsidR="00F409AB">
        <w:t xml:space="preserve"> </w:t>
      </w:r>
      <w:r w:rsidR="00F409AB" w:rsidRPr="00F409AB">
        <w:t xml:space="preserve">Next, it iterates over each pair of points in the </w:t>
      </w:r>
      <w:r w:rsidR="003166E4">
        <w:t>minutiae l</w:t>
      </w:r>
      <w:r w:rsidR="00F409AB" w:rsidRPr="00F409AB">
        <w:t>ist and calculates the Euclidean distance between them. If the distance is less than a threshold value</w:t>
      </w:r>
      <w:r w:rsidR="00A10E41">
        <w:t xml:space="preserve">, which is 10 </w:t>
      </w:r>
      <w:r w:rsidR="003672BB">
        <w:t>pixels</w:t>
      </w:r>
      <w:r w:rsidR="00A10E41">
        <w:t>,</w:t>
      </w:r>
      <w:r w:rsidR="00F409AB" w:rsidRPr="00F409AB">
        <w:t xml:space="preserve"> it appends the indices of the points to the </w:t>
      </w:r>
      <w:r w:rsidR="003166E4">
        <w:t>spurious minutiae</w:t>
      </w:r>
      <w:r w:rsidR="00F409AB" w:rsidRPr="00F409AB">
        <w:t xml:space="preserve"> list.</w:t>
      </w:r>
      <w:r w:rsidR="00632BA5">
        <w:t xml:space="preserve"> </w:t>
      </w:r>
      <w:r w:rsidR="00632BA5" w:rsidRPr="00632BA5">
        <w:t xml:space="preserve">After that, it removes any duplicate indices from </w:t>
      </w:r>
      <w:r w:rsidR="00632BA5" w:rsidRPr="00F409AB">
        <w:t xml:space="preserve">the </w:t>
      </w:r>
      <w:r w:rsidR="00632BA5">
        <w:t>spurious minutiae</w:t>
      </w:r>
      <w:r w:rsidR="00632BA5" w:rsidRPr="00F409AB">
        <w:t xml:space="preserve"> list</w:t>
      </w:r>
      <w:r w:rsidR="00632BA5" w:rsidRPr="00632BA5">
        <w:t xml:space="preserve">, and then iterates over each point in the </w:t>
      </w:r>
      <w:r w:rsidR="003672BB">
        <w:t>minutiae list</w:t>
      </w:r>
      <w:r w:rsidR="00632BA5" w:rsidRPr="00632BA5">
        <w:t xml:space="preserve"> again. If the index is not in the </w:t>
      </w:r>
      <w:r w:rsidR="003672BB">
        <w:t>spurious minutiae</w:t>
      </w:r>
      <w:r w:rsidR="003672BB" w:rsidRPr="00F409AB">
        <w:t xml:space="preserve"> list</w:t>
      </w:r>
      <w:r w:rsidR="00632BA5" w:rsidRPr="00632BA5">
        <w:t xml:space="preserve">, it retrieves the centroid coordinates of the point, converts them to integers, and sets the corresponding pixel in the </w:t>
      </w:r>
      <w:r w:rsidR="0007041C">
        <w:t>thinned fingerprint image</w:t>
      </w:r>
      <w:r w:rsidR="00632BA5" w:rsidRPr="00632BA5">
        <w:t xml:space="preserve"> array to 1.</w:t>
      </w:r>
    </w:p>
    <w:p w14:paraId="61A02C38" w14:textId="5BE547AF" w:rsidR="00746CBA" w:rsidRDefault="00746CBA" w:rsidP="00746CBA">
      <w:pPr>
        <w:pStyle w:val="Heading3"/>
      </w:pPr>
      <w:bookmarkStart w:id="117" w:name="_Toc167650590"/>
      <w:r>
        <w:t>O</w:t>
      </w:r>
      <w:bookmarkStart w:id="118" w:name="_CTVC0010c18eb34953442e9838fdd0ca63eca24"/>
      <w:r>
        <w:t>rientation Calculation</w:t>
      </w:r>
      <w:bookmarkEnd w:id="117"/>
      <w:bookmarkEnd w:id="118"/>
    </w:p>
    <w:p w14:paraId="2D30FBEB" w14:textId="01321DF2" w:rsidR="00746CBA" w:rsidRDefault="000A0263" w:rsidP="00746CBA">
      <w:pPr>
        <w:pStyle w:val="PhDNormal"/>
      </w:pPr>
      <w:r>
        <w:t xml:space="preserve">The final step is to determine the orientation of each </w:t>
      </w:r>
      <w:r w:rsidR="00094BF7">
        <w:t>minutia</w:t>
      </w:r>
      <w:r>
        <w:t>.</w:t>
      </w:r>
      <w:r w:rsidR="00094BF7">
        <w:t xml:space="preserve"> The method </w:t>
      </w:r>
      <w:r w:rsidR="003815B5">
        <w:t>to calculate the</w:t>
      </w:r>
      <w:r w:rsidR="002D0192">
        <w:t xml:space="preserve"> orientation</w:t>
      </w:r>
      <w:r w:rsidR="00094BF7">
        <w:t xml:space="preserve"> is different based on the type of the minutia </w:t>
      </w:r>
      <w:r w:rsidR="00EC6BAD">
        <w:t>whether it is termination or bifurcation.</w:t>
      </w:r>
      <w:r w:rsidR="002D0192">
        <w:t xml:space="preserve"> Generally,</w:t>
      </w:r>
      <w:r w:rsidR="00EC6BAD">
        <w:t xml:space="preserve"> </w:t>
      </w:r>
      <w:r w:rsidR="002D0192">
        <w:t>i</w:t>
      </w:r>
      <w:r w:rsidR="007F2DD1">
        <w:t xml:space="preserve">t labels the connected components of list of </w:t>
      </w:r>
      <w:r w:rsidR="007F2DD1">
        <w:lastRenderedPageBreak/>
        <w:t xml:space="preserve">minutiae. It calculates </w:t>
      </w:r>
      <w:r w:rsidR="007F2DD1" w:rsidRPr="007F2DD1">
        <w:t>properties of the labelled regions</w:t>
      </w:r>
      <w:r w:rsidR="007F2DD1">
        <w:t>.</w:t>
      </w:r>
      <w:r w:rsidR="00A95420">
        <w:t xml:space="preserve"> The region properties listed all minutiae list inside the selected region. </w:t>
      </w:r>
      <w:r w:rsidR="005238E0" w:rsidRPr="005238E0">
        <w:t>For each region, it extracts the centroid coordinates, selects a block of pixels around the centroid, and computes the angle of the block</w:t>
      </w:r>
      <w:r w:rsidR="005238E0">
        <w:t>.</w:t>
      </w:r>
      <w:r w:rsidR="002D0192">
        <w:t xml:space="preserve"> The angle computation method is different </w:t>
      </w:r>
      <w:r w:rsidR="00BF226A">
        <w:t>for termination and bifurcation.</w:t>
      </w:r>
    </w:p>
    <w:p w14:paraId="719C0654" w14:textId="0F7AA845" w:rsidR="00C8737D" w:rsidRDefault="00170964" w:rsidP="00746CBA">
      <w:pPr>
        <w:pStyle w:val="PhDNormal"/>
      </w:pPr>
      <w:r w:rsidRPr="00170964">
        <w:t>If the minutiae</w:t>
      </w:r>
      <w:r>
        <w:t xml:space="preserve"> t</w:t>
      </w:r>
      <w:r w:rsidRPr="00170964">
        <w:t xml:space="preserve">ype is 'termination', it iterates over each element in the block and checks if it is on the border (i.e., at row 0, row n-1, column 0, or column n-1) and not zero. If so, it calculates the angle using the </w:t>
      </w:r>
      <w:r w:rsidR="000639A8">
        <w:t xml:space="preserve">arctangent </w:t>
      </w:r>
      <w:r w:rsidRPr="00170964">
        <w:t>function and appends it to the angle list. It also keeps track of the number of minutiae points found and appends float</w:t>
      </w:r>
      <w:r w:rsidR="006D5F52">
        <w:t xml:space="preserve"> Not </w:t>
      </w:r>
      <w:r w:rsidR="00EA6209">
        <w:t>a</w:t>
      </w:r>
      <w:r w:rsidR="006D5F52">
        <w:t xml:space="preserve"> Number (N</w:t>
      </w:r>
      <w:r w:rsidR="00EA6209">
        <w:t>a</w:t>
      </w:r>
      <w:r w:rsidR="006D5F52">
        <w:t xml:space="preserve">N) </w:t>
      </w:r>
      <w:r w:rsidRPr="00170964">
        <w:t>if there are more than one.</w:t>
      </w:r>
    </w:p>
    <w:p w14:paraId="735FBC8A" w14:textId="50E856AC" w:rsidR="00147D3B" w:rsidRDefault="00EA6209" w:rsidP="00147D3B">
      <w:pPr>
        <w:pStyle w:val="PhDNormal"/>
      </w:pPr>
      <w:r w:rsidRPr="00EA6209">
        <w:t>If the minutiae</w:t>
      </w:r>
      <w:r>
        <w:t xml:space="preserve"> t</w:t>
      </w:r>
      <w:r w:rsidRPr="00EA6209">
        <w:t xml:space="preserve">ype is 'bifurcation', it iterates over each element in the block and checks if it is on the border and not zero. If so, it calculates the angle and appends it to the angle list. It also checks if the number of minutiae points found is not equal to 3 and appends </w:t>
      </w:r>
      <w:r w:rsidR="006F70C2">
        <w:t xml:space="preserve">float Not a Number (NaN) </w:t>
      </w:r>
      <w:r w:rsidRPr="00EA6209">
        <w:t>if it is not.</w:t>
      </w:r>
    </w:p>
    <w:p w14:paraId="3E37639D" w14:textId="308CB4D7" w:rsidR="00147D3B" w:rsidRDefault="00147D3B" w:rsidP="00147D3B">
      <w:pPr>
        <w:pStyle w:val="PhDNormal"/>
      </w:pPr>
      <w:r>
        <w:t xml:space="preserve">The list of angles then is assigned to its corresponding minutiae and </w:t>
      </w:r>
      <w:r w:rsidR="006772C1">
        <w:t xml:space="preserve">saved in a </w:t>
      </w:r>
      <w:r w:rsidR="00BE3441">
        <w:t>m</w:t>
      </w:r>
      <w:r w:rsidR="006772C1">
        <w:t xml:space="preserve">inutiae list. The result of the </w:t>
      </w:r>
      <w:r w:rsidR="002F21ED">
        <w:t>feature extraction can be seen in</w:t>
      </w:r>
      <w:r w:rsidR="00C17752">
        <w:t xml:space="preserve"> </w:t>
      </w:r>
      <w:r w:rsidR="00C17752">
        <w:fldChar w:fldCharType="begin"/>
      </w:r>
      <w:r w:rsidR="00C17752">
        <w:instrText xml:space="preserve"> REF _Ref167057551 \h </w:instrText>
      </w:r>
      <w:r w:rsidR="00C17752">
        <w:fldChar w:fldCharType="separate"/>
      </w:r>
      <w:r w:rsidR="00C17752">
        <w:t xml:space="preserve">Table </w:t>
      </w:r>
      <w:r w:rsidR="00C17752">
        <w:rPr>
          <w:noProof/>
        </w:rPr>
        <w:t>3</w:t>
      </w:r>
      <w:r w:rsidR="00C17752">
        <w:t>.</w:t>
      </w:r>
      <w:r w:rsidR="00C17752">
        <w:rPr>
          <w:noProof/>
        </w:rPr>
        <w:t>8</w:t>
      </w:r>
      <w:r w:rsidR="00C17752">
        <w:fldChar w:fldCharType="end"/>
      </w:r>
      <w:r w:rsidR="002F21ED">
        <w:t>.</w:t>
      </w:r>
      <w:r w:rsidR="00EE2CBB">
        <w:t xml:space="preserve"> Th</w:t>
      </w:r>
      <w:r w:rsidR="00034174">
        <w:t>e</w:t>
      </w:r>
      <w:r w:rsidR="00EE2CBB">
        <w:t xml:space="preserve"> red </w:t>
      </w:r>
      <w:r w:rsidR="00034174">
        <w:t xml:space="preserve">circle </w:t>
      </w:r>
      <w:r w:rsidR="00E82ADA">
        <w:t>marks</w:t>
      </w:r>
      <w:r w:rsidR="00034174">
        <w:t xml:space="preserve"> the minutiae termination while the blue mark the minutiae bifurcation.</w:t>
      </w:r>
    </w:p>
    <w:tbl>
      <w:tblPr>
        <w:tblStyle w:val="PlainTable1"/>
        <w:tblW w:w="0" w:type="auto"/>
        <w:tblLook w:val="04A0" w:firstRow="1" w:lastRow="0" w:firstColumn="1" w:lastColumn="0" w:noHBand="0" w:noVBand="1"/>
      </w:tblPr>
      <w:tblGrid>
        <w:gridCol w:w="4105"/>
        <w:gridCol w:w="4106"/>
      </w:tblGrid>
      <w:tr w:rsidR="002F21ED" w14:paraId="031D72A9" w14:textId="77777777" w:rsidTr="00A434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28F31012" w14:textId="77777777" w:rsidR="002F21ED" w:rsidRDefault="002F21ED" w:rsidP="00A43469">
            <w:pPr>
              <w:pStyle w:val="PhDNormal"/>
              <w:spacing w:line="240" w:lineRule="auto"/>
              <w:ind w:firstLine="0"/>
              <w:rPr>
                <w:b w:val="0"/>
                <w:bCs w:val="0"/>
              </w:rPr>
            </w:pPr>
          </w:p>
          <w:p w14:paraId="0FBC4B13" w14:textId="20BA00C8" w:rsidR="002F21ED" w:rsidRDefault="002F21ED" w:rsidP="00A43469">
            <w:pPr>
              <w:pStyle w:val="PhDNormal"/>
              <w:spacing w:line="240" w:lineRule="auto"/>
              <w:ind w:firstLine="0"/>
              <w:jc w:val="center"/>
            </w:pPr>
            <w:r>
              <w:rPr>
                <w:noProof/>
              </w:rPr>
              <w:drawing>
                <wp:inline distT="0" distB="0" distL="0" distR="0" wp14:anchorId="1ABCB44D" wp14:editId="10DF0450">
                  <wp:extent cx="1518173" cy="2160000"/>
                  <wp:effectExtent l="0" t="0" r="6350" b="0"/>
                  <wp:docPr id="1049120703" name="Picture 1" descr="A fingerprin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14979" name="Picture 1" descr="A fingerprint on a black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8173" cy="2160000"/>
                          </a:xfrm>
                          <a:prstGeom prst="rect">
                            <a:avLst/>
                          </a:prstGeom>
                        </pic:spPr>
                      </pic:pic>
                    </a:graphicData>
                  </a:graphic>
                </wp:inline>
              </w:drawing>
            </w:r>
          </w:p>
        </w:tc>
        <w:tc>
          <w:tcPr>
            <w:tcW w:w="4106" w:type="dxa"/>
          </w:tcPr>
          <w:p w14:paraId="4598C4C9" w14:textId="77777777" w:rsidR="002F21ED" w:rsidRDefault="002F21ED" w:rsidP="00A43469">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rPr>
            </w:pPr>
          </w:p>
          <w:p w14:paraId="10C2254B" w14:textId="7961EC39" w:rsidR="002F21ED" w:rsidRDefault="00C17752" w:rsidP="00A43469">
            <w:pPr>
              <w:pStyle w:val="PhDNormal"/>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CB04509" wp14:editId="740A4ADF">
                  <wp:extent cx="1518171" cy="2160000"/>
                  <wp:effectExtent l="0" t="0" r="6350" b="0"/>
                  <wp:docPr id="1598514386" name="Picture 1" descr="A screenshot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4386" name="Picture 1" descr="A screenshot of a fingerprin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18171" cy="2160000"/>
                          </a:xfrm>
                          <a:prstGeom prst="rect">
                            <a:avLst/>
                          </a:prstGeom>
                        </pic:spPr>
                      </pic:pic>
                    </a:graphicData>
                  </a:graphic>
                </wp:inline>
              </w:drawing>
            </w:r>
          </w:p>
        </w:tc>
      </w:tr>
      <w:tr w:rsidR="002F21ED" w14:paraId="7AF2910A" w14:textId="77777777" w:rsidTr="00A434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1BC46AA7" w14:textId="77777777" w:rsidR="002F21ED" w:rsidRDefault="002F21ED" w:rsidP="00A43469">
            <w:pPr>
              <w:pStyle w:val="PhDNormal"/>
              <w:spacing w:line="240" w:lineRule="auto"/>
              <w:ind w:firstLine="0"/>
              <w:jc w:val="center"/>
            </w:pPr>
            <w:r>
              <w:t>Before</w:t>
            </w:r>
          </w:p>
        </w:tc>
        <w:tc>
          <w:tcPr>
            <w:tcW w:w="4106" w:type="dxa"/>
          </w:tcPr>
          <w:p w14:paraId="593C576B" w14:textId="77777777" w:rsidR="002F21ED" w:rsidRPr="002E2E6B" w:rsidRDefault="002F21ED" w:rsidP="00C17752">
            <w:pPr>
              <w:pStyle w:val="PhDNormal"/>
              <w:keepNext/>
              <w:spacing w:line="240" w:lineRule="auto"/>
              <w:ind w:firstLine="0"/>
              <w:jc w:val="center"/>
              <w:cnfStyle w:val="000000100000" w:firstRow="0" w:lastRow="0" w:firstColumn="0" w:lastColumn="0" w:oddVBand="0" w:evenVBand="0" w:oddHBand="1" w:evenHBand="0" w:firstRowFirstColumn="0" w:firstRowLastColumn="0" w:lastRowFirstColumn="0" w:lastRowLastColumn="0"/>
              <w:rPr>
                <w:b/>
                <w:bCs/>
              </w:rPr>
            </w:pPr>
            <w:r w:rsidRPr="002E2E6B">
              <w:rPr>
                <w:b/>
                <w:bCs/>
              </w:rPr>
              <w:t>After</w:t>
            </w:r>
          </w:p>
        </w:tc>
      </w:tr>
    </w:tbl>
    <w:p w14:paraId="35D711D5" w14:textId="5836D564" w:rsidR="002F21ED" w:rsidRDefault="00C17752" w:rsidP="00C17752">
      <w:pPr>
        <w:pStyle w:val="Caption"/>
      </w:pPr>
      <w:bookmarkStart w:id="119" w:name="_Ref167057551"/>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7</w:t>
      </w:r>
      <w:r w:rsidR="00460025">
        <w:fldChar w:fldCharType="end"/>
      </w:r>
      <w:bookmarkEnd w:id="119"/>
      <w:r>
        <w:t xml:space="preserve"> Feature extraction result.</w:t>
      </w:r>
    </w:p>
    <w:p w14:paraId="590235E6" w14:textId="77777777" w:rsidR="00C17752" w:rsidRDefault="00C17752" w:rsidP="00C17752">
      <w:pPr>
        <w:pStyle w:val="Caption"/>
        <w:jc w:val="left"/>
      </w:pPr>
    </w:p>
    <w:p w14:paraId="264D4B4E" w14:textId="679590C2" w:rsidR="002A1967" w:rsidRPr="002A1967" w:rsidRDefault="002A1967" w:rsidP="002A1967">
      <w:pPr>
        <w:pStyle w:val="PhDNormal"/>
        <w:rPr>
          <w:lang w:val="en-US"/>
        </w:rPr>
      </w:pPr>
      <w:r>
        <w:t>At the end of the process, each minutia in the minutiae list of a fingerprint will have 4 information: the location of the</w:t>
      </w:r>
      <w:r w:rsidR="00304BEC">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minutia in x-axis</w:t>
      </w:r>
      <w:r w:rsidR="00C97C33">
        <w:t xml:space="preserve">, </w:t>
      </w:r>
      <m:oMath>
        <m:sSub>
          <m:sSubPr>
            <m:ctrlPr>
              <w:rPr>
                <w:rFonts w:ascii="Cambria Math" w:hAnsi="Cambria Math"/>
                <w:i/>
              </w:rPr>
            </m:ctrlPr>
          </m:sSubPr>
          <m:e>
            <m:r>
              <w:rPr>
                <w:rFonts w:ascii="Cambria Math" w:hAnsi="Cambria Math"/>
              </w:rPr>
              <m:t>row</m:t>
            </m:r>
          </m:e>
          <m:sub>
            <m:r>
              <w:rPr>
                <w:rFonts w:ascii="Cambria Math" w:hAnsi="Cambria Math"/>
              </w:rPr>
              <m:t>i</m:t>
            </m:r>
          </m:sub>
        </m:sSub>
      </m:oMath>
      <w:r>
        <w:t>, the location of the</w:t>
      </w:r>
      <w:r w:rsidR="00304BEC">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04BEC">
        <w:t xml:space="preserve"> minutia</w:t>
      </w:r>
      <w:r>
        <w:t xml:space="preserve"> in y-axis</w:t>
      </w:r>
      <w:r w:rsidR="00C97C33">
        <w:t>,</w:t>
      </w:r>
      <w:r w:rsidR="00304BEC">
        <w:t xml:space="preserve"> </w:t>
      </w:r>
      <m:oMath>
        <m:sSub>
          <m:sSubPr>
            <m:ctrlPr>
              <w:rPr>
                <w:rFonts w:ascii="Cambria Math" w:hAnsi="Cambria Math"/>
                <w:i/>
              </w:rPr>
            </m:ctrlPr>
          </m:sSubPr>
          <m:e>
            <m:r>
              <w:rPr>
                <w:rFonts w:ascii="Cambria Math" w:hAnsi="Cambria Math"/>
              </w:rPr>
              <m:t>col</m:t>
            </m:r>
          </m:e>
          <m:sub>
            <m:r>
              <w:rPr>
                <w:rFonts w:ascii="Cambria Math" w:hAnsi="Cambria Math"/>
              </w:rPr>
              <m:t>i</m:t>
            </m:r>
          </m:sub>
        </m:sSub>
      </m:oMath>
      <w:r>
        <w:t xml:space="preserve">, the orientation angle of </w:t>
      </w:r>
      <w:r w:rsidR="00304BEC">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04BEC">
        <w:t xml:space="preserve"> minutia</w:t>
      </w:r>
      <w:r w:rsidR="00C97C33">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AD76E2">
        <w:t xml:space="preserve"> in form of array</w:t>
      </w:r>
      <w:r w:rsidR="005C594C">
        <w:t>,</w:t>
      </w:r>
      <w:r w:rsidR="00304BEC">
        <w:t xml:space="preserve"> </w:t>
      </w:r>
      <w:r>
        <w:t xml:space="preserve">and the type of </w:t>
      </w:r>
      <w:r w:rsidR="00304BEC">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04BEC">
        <w:t xml:space="preserve"> minutia</w:t>
      </w:r>
      <w:r>
        <w:t xml:space="preserve"> whether it is termination or bifurcation</w:t>
      </w:r>
      <w:r w:rsidR="00DD1341">
        <w:t xml:space="preserve">, </w:t>
      </w:r>
      <m:oMath>
        <m:sSub>
          <m:sSubPr>
            <m:ctrlPr>
              <w:rPr>
                <w:rFonts w:ascii="Cambria Math" w:hAnsi="Cambria Math"/>
                <w:i/>
              </w:rPr>
            </m:ctrlPr>
          </m:sSubPr>
          <m:e>
            <m:r>
              <w:rPr>
                <w:rFonts w:ascii="Cambria Math" w:hAnsi="Cambria Math"/>
              </w:rPr>
              <m:t>type</m:t>
            </m:r>
          </m:e>
          <m:sub>
            <m:r>
              <w:rPr>
                <w:rFonts w:ascii="Cambria Math" w:hAnsi="Cambria Math"/>
              </w:rPr>
              <m:t>i</m:t>
            </m:r>
          </m:sub>
        </m:sSub>
      </m:oMath>
      <w:r>
        <w:t xml:space="preserve">. </w:t>
      </w:r>
    </w:p>
    <w:p w14:paraId="7ACF5B3B" w14:textId="76EEE35F" w:rsidR="005118B8" w:rsidRDefault="005118B8" w:rsidP="005118B8">
      <w:pPr>
        <w:pStyle w:val="Heading2"/>
      </w:pPr>
      <w:bookmarkStart w:id="120" w:name="_Toc167650591"/>
      <w:r>
        <w:lastRenderedPageBreak/>
        <w:t>F</w:t>
      </w:r>
      <w:bookmarkStart w:id="121" w:name="_CTVC001be733e328d45497a85392a8065b206ed"/>
      <w:r>
        <w:t>ingerprint Matching</w:t>
      </w:r>
      <w:bookmarkEnd w:id="120"/>
      <w:bookmarkEnd w:id="121"/>
    </w:p>
    <w:p w14:paraId="50460EA5" w14:textId="083C631B" w:rsidR="00B71FD5" w:rsidRDefault="00FA45FF" w:rsidP="00242BFF">
      <w:pPr>
        <w:pStyle w:val="PhDNormal"/>
      </w:pPr>
      <w:r>
        <w:t>For fingerprint matching</w:t>
      </w:r>
      <w:r w:rsidR="009F3D57">
        <w:t xml:space="preserve">, the author decided to </w:t>
      </w:r>
      <w:r>
        <w:t>use the technique</w:t>
      </w:r>
      <w:r w:rsidR="00A56911">
        <w:t xml:space="preserve"> proposed by </w:t>
      </w:r>
      <w:r w:rsidR="00F40974">
        <w:t xml:space="preserve">Ravi et.al </w:t>
      </w:r>
      <w:r w:rsidR="00224CFD">
        <w:t>named “Minutia Score Matching”</w:t>
      </w:r>
      <w:r w:rsidR="00373498">
        <w:t xml:space="preserve"> </w:t>
      </w:r>
      <w:sdt>
        <w:sdtPr>
          <w:alias w:val="To edit, see citavi.com/edit"/>
          <w:tag w:val="CitaviPlaceholder#c3901824-d629-4a59-b4d0-40affc1631d9"/>
          <w:id w:val="1626265181"/>
          <w:placeholder>
            <w:docPart w:val="DefaultPlaceholder_-1854013440"/>
          </w:placeholder>
        </w:sdtPr>
        <w:sdtEndPr/>
        <w:sdtContent>
          <w:r w:rsidR="00373498">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zBkMWEyLTE1ZTgtNDY3ZS1hYjdhLTAzMmU5NjIwYTVmNCIsIlJhbmdlTGVuZ3RoIjo0LCJSZWZlcmVuY2VJZCI6IjkzOGM0MGZmLTM0NGEtNDk4Yi04ZWU1LWQ0MGE0NGE4MjRh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zeWF6d1xcQXBwRGF0YVxcTG9jYWxcXFRlbXBcXDVkaHl0ZHNiLmpwZyIsIlVyaVN0cmluZyI6IjkzOGM0MGZmLTM0NGEtNDk4Yi04ZWU1LWQ0MGE0NGE4MjRhN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y4wMS4y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AwMS40MTg2IiwiVXJpU3RyaW5nIjoiaHR0cDovL2FyeGl2Lm9yZy9wZGYvMTAwMS40MTg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My0yMVQyMTo1NTo0MSIsIk1vZGlmaWVkQnkiOiJfTmlrIEFtaXIgU3lhendhbiBCaW4gQWJkdWwgQXppeiIsIklkIjoiOGQ3MDlkODktZTc2MS00OGZlLTlmN2MtMWNiNjM5OWMzZGYxIiwiTW9kaWZpZWRPbiI6IjIwMjQtMDMtMjFUMjE6NTU6NDE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DAxLjQxODYiLCJVcmlTdHJpbmciOiJodHRwczovL2FyeGl2Lm9yZy9wZGYvMTAwMS40MTg2djE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}</w:instrText>
          </w:r>
          <w:r w:rsidR="00373498">
            <w:fldChar w:fldCharType="separate"/>
          </w:r>
          <w:r w:rsidR="00046AA5">
            <w:t>[14]</w:t>
          </w:r>
          <w:r w:rsidR="00373498">
            <w:fldChar w:fldCharType="end"/>
          </w:r>
        </w:sdtContent>
      </w:sdt>
      <w:r w:rsidR="00A30A78">
        <w:t xml:space="preserve"> with slight </w:t>
      </w:r>
      <w:r w:rsidR="007327A2">
        <w:t>changes</w:t>
      </w:r>
      <w:r w:rsidR="00224CFD">
        <w:t xml:space="preserve">. </w:t>
      </w:r>
      <w:r w:rsidR="00EC1694">
        <w:t xml:space="preserve">This </w:t>
      </w:r>
      <w:r w:rsidR="008D7242">
        <w:t xml:space="preserve">technique </w:t>
      </w:r>
      <w:r w:rsidR="00373498">
        <w:t>perfectly complements</w:t>
      </w:r>
      <w:r w:rsidR="008D7242">
        <w:t xml:space="preserve"> the minutiae extraction </w:t>
      </w:r>
      <w:r w:rsidR="00B8393B">
        <w:t xml:space="preserve">which provide enough detail to </w:t>
      </w:r>
      <w:r w:rsidR="00373498">
        <w:t xml:space="preserve">be used in the algorithm. </w:t>
      </w:r>
      <w:r w:rsidR="002B2B6F">
        <w:t xml:space="preserve">It </w:t>
      </w:r>
      <w:r w:rsidR="00444EAF">
        <w:t>basically calculates the matching score between two fingerprin</w:t>
      </w:r>
      <w:r w:rsidR="007F3456">
        <w:t>t templates using given equation</w:t>
      </w:r>
      <w:r w:rsidR="00A91BA3">
        <w:t xml:space="preserve"> </w:t>
      </w:r>
      <w:sdt>
        <w:sdtPr>
          <w:alias w:val="To edit, see citavi.com/edit"/>
          <w:tag w:val="CitaviPlaceholder#f5791792-b9d3-49e0-8491-f5f5a85181f8"/>
          <w:id w:val="-1507972807"/>
          <w:placeholder>
            <w:docPart w:val="DefaultPlaceholder_-1854013440"/>
          </w:placeholder>
        </w:sdtPr>
        <w:sdtEndPr/>
        <w:sdtContent>
          <w:r w:rsidR="00A91BA3">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MTI0MDcxLTJlZmMtNDUzZC05YTlmLWJhNjk4NDFmZjkwYS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NmNTc5MTc5Mi1iOWQzLTQ5ZTAtODQ5MS1mNWY1YTg1MTgxZjgiLCJUZXh0IjoiWzJdIiwiV0FJVmVyc2lvbiI6IjYuMTguMC4xIn0=}</w:instrText>
          </w:r>
          <w:r w:rsidR="00A91BA3">
            <w:fldChar w:fldCharType="separate"/>
          </w:r>
          <w:r w:rsidR="00046AA5">
            <w:t>[2]</w:t>
          </w:r>
          <w:r w:rsidR="00A91BA3">
            <w:fldChar w:fldCharType="end"/>
          </w:r>
        </w:sdtContent>
      </w:sdt>
      <w:r w:rsidR="007F3456">
        <w:t>:</w:t>
      </w:r>
    </w:p>
    <w:p w14:paraId="0322AA6A" w14:textId="27BA4987" w:rsidR="00242BFF" w:rsidRDefault="00A91BA3" w:rsidP="00242BFF">
      <w:pPr>
        <w:pStyle w:val="PhDNormal"/>
        <w:keepNext/>
      </w:pPr>
      <m:oMathPara>
        <m:oMath>
          <m:r>
            <m:rPr>
              <m:nor/>
            </m:rPr>
            <w:rPr>
              <w:rFonts w:ascii="Cambria Math" w:hAnsi="Cambria Math"/>
            </w:rPr>
            <m:t>Matching Score</m:t>
          </m:r>
          <m:r>
            <m:rPr>
              <m:sty m:val="p"/>
            </m:rPr>
            <w:rPr>
              <w:rFonts w:ascii="Cambria Math" w:hAnsi="Cambria Math"/>
            </w:rPr>
            <m:t>=</m:t>
          </m:r>
          <m:f>
            <m:fPr>
              <m:ctrlPr>
                <w:rPr>
                  <w:rFonts w:ascii="Cambria Math" w:hAnsi="Cambria Math"/>
                </w:rPr>
              </m:ctrlPr>
            </m:fPr>
            <m:num>
              <m:r>
                <m:rPr>
                  <m:nor/>
                </m:rPr>
                <w:rPr>
                  <w:rFonts w:ascii="Cambria Math" w:hAnsi="Cambria Math"/>
                </w:rPr>
                <m:t>Number of Matching Minutiae</m:t>
              </m:r>
            </m:num>
            <m:den>
              <m:r>
                <m:rPr>
                  <m:nor/>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d>
            </m:den>
          </m:f>
        </m:oMath>
      </m:oMathPara>
    </w:p>
    <w:p w14:paraId="3E359141" w14:textId="00205BAA" w:rsidR="00975924" w:rsidRPr="00A91BA3" w:rsidRDefault="00242BFF" w:rsidP="00D129EB">
      <w:pPr>
        <w:pStyle w:val="Caption"/>
      </w:pPr>
      <w:bookmarkStart w:id="122" w:name="_Ref167139187"/>
      <w:bookmarkStart w:id="123" w:name="_Ref167139184"/>
      <w:r>
        <w:t xml:space="preserve">Equation </w:t>
      </w:r>
      <w:r>
        <w:fldChar w:fldCharType="begin"/>
      </w:r>
      <w:r>
        <w:instrText xml:space="preserve"> SEQ Equation \* ARABIC </w:instrText>
      </w:r>
      <w:r>
        <w:fldChar w:fldCharType="separate"/>
      </w:r>
      <w:r>
        <w:rPr>
          <w:noProof/>
        </w:rPr>
        <w:t>1</w:t>
      </w:r>
      <w:r>
        <w:fldChar w:fldCharType="end"/>
      </w:r>
      <w:bookmarkEnd w:id="122"/>
      <w:r w:rsidR="00975924">
        <w:t>: Matching score equation</w:t>
      </w:r>
      <w:bookmarkEnd w:id="123"/>
    </w:p>
    <w:p w14:paraId="5B421BFF" w14:textId="43CFF4FE" w:rsidR="00A91BA3" w:rsidRDefault="000808E8" w:rsidP="005118B8">
      <w:pPr>
        <w:pStyle w:val="PhDNormal"/>
      </w:pPr>
      <w:r>
        <w:t xml:space="preserve">Where, </w:t>
      </w:r>
      <w:r w:rsidRPr="000808E8">
        <w:t>NT and NI represent the total number of minutiae in the template and input matrices respectively. By this definition, the matching score takes on a value between 0 and 1. Matching score of 1 and 0 indicates that data matches perfectly and data is completely mismatched respectively.</w:t>
      </w:r>
    </w:p>
    <w:p w14:paraId="1B7E9200" w14:textId="27BE5B2F" w:rsidR="002D7241" w:rsidRDefault="00D86185" w:rsidP="00C1096E">
      <w:pPr>
        <w:pStyle w:val="PhDNormal"/>
      </w:pPr>
      <w:r>
        <w:t xml:space="preserve">The minutiae list </w:t>
      </w:r>
      <w:r w:rsidR="000E7C98">
        <w:t xml:space="preserve">for each fingerprint template </w:t>
      </w:r>
      <w:r>
        <w:t>will</w:t>
      </w:r>
      <w:r w:rsidR="00514DD3">
        <w:t xml:space="preserve"> then</w:t>
      </w:r>
      <w:r>
        <w:t xml:space="preserve"> be converted into</w:t>
      </w:r>
      <w:r w:rsidR="000E7C98">
        <w:t xml:space="preserve"> </w:t>
      </w:r>
      <w:r w:rsidR="00677F9D">
        <w:t>an array</w:t>
      </w:r>
      <w:r>
        <w:t xml:space="preserve"> </w:t>
      </w:r>
      <w:r w:rsidR="00520FB2">
        <w:t>where all possible minutiae pair is calculated.</w:t>
      </w:r>
      <w:r w:rsidR="007E7398">
        <w:t xml:space="preserve"> Following data is calculated</w:t>
      </w:r>
      <w:r w:rsidR="00E10F52">
        <w:t xml:space="preserve"> for each minutiae pair</w:t>
      </w:r>
      <w:r w:rsidR="009A1C1E">
        <w:t>:</w:t>
      </w:r>
    </w:p>
    <w:tbl>
      <w:tblPr>
        <w:tblStyle w:val="PhDTable"/>
        <w:tblW w:w="0" w:type="auto"/>
        <w:tblLook w:val="04A0" w:firstRow="1" w:lastRow="0" w:firstColumn="1" w:lastColumn="0" w:noHBand="0" w:noVBand="1"/>
      </w:tblPr>
      <w:tblGrid>
        <w:gridCol w:w="1107"/>
        <w:gridCol w:w="3013"/>
        <w:gridCol w:w="4101"/>
      </w:tblGrid>
      <w:tr w:rsidR="00D0170B" w:rsidRPr="00CB4830" w14:paraId="74C06B14" w14:textId="77777777" w:rsidTr="00384A4B">
        <w:trPr>
          <w:cnfStyle w:val="100000000000" w:firstRow="1" w:lastRow="0" w:firstColumn="0" w:lastColumn="0" w:oddVBand="0" w:evenVBand="0" w:oddHBand="0" w:evenHBand="0" w:firstRowFirstColumn="0" w:firstRowLastColumn="0" w:lastRowFirstColumn="0" w:lastRowLastColumn="0"/>
        </w:trPr>
        <w:tc>
          <w:tcPr>
            <w:tcW w:w="1129" w:type="dxa"/>
          </w:tcPr>
          <w:p w14:paraId="650C33D2" w14:textId="284183EE" w:rsidR="00D0170B" w:rsidRPr="00CB4830" w:rsidRDefault="00D0170B" w:rsidP="005118B8">
            <w:pPr>
              <w:pStyle w:val="PhDNormal"/>
              <w:ind w:firstLine="0"/>
              <w:rPr>
                <w:szCs w:val="24"/>
                <w:lang w:val="en-US"/>
              </w:rPr>
            </w:pPr>
            <w:r w:rsidRPr="00CB4830">
              <w:rPr>
                <w:szCs w:val="24"/>
                <w:lang w:val="en-US"/>
              </w:rPr>
              <w:t>Symbol</w:t>
            </w:r>
          </w:p>
        </w:tc>
        <w:tc>
          <w:tcPr>
            <w:tcW w:w="3261" w:type="dxa"/>
          </w:tcPr>
          <w:p w14:paraId="314AA731" w14:textId="45C9B632" w:rsidR="00D0170B" w:rsidRPr="00CB4830" w:rsidRDefault="001404A0" w:rsidP="005118B8">
            <w:pPr>
              <w:pStyle w:val="PhDNormal"/>
              <w:ind w:firstLine="0"/>
              <w:rPr>
                <w:szCs w:val="24"/>
                <w:lang w:val="en-US"/>
              </w:rPr>
            </w:pPr>
            <w:r w:rsidRPr="00CB4830">
              <w:rPr>
                <w:szCs w:val="24"/>
                <w:lang w:val="en-US"/>
              </w:rPr>
              <w:t>Description</w:t>
            </w:r>
          </w:p>
        </w:tc>
        <w:tc>
          <w:tcPr>
            <w:tcW w:w="3821" w:type="dxa"/>
          </w:tcPr>
          <w:p w14:paraId="202CE0FF" w14:textId="7946EEF8" w:rsidR="00D0170B" w:rsidRPr="00CB4830" w:rsidRDefault="00D0170B" w:rsidP="005118B8">
            <w:pPr>
              <w:pStyle w:val="PhDNormal"/>
              <w:ind w:firstLine="0"/>
              <w:rPr>
                <w:szCs w:val="24"/>
                <w:lang w:val="en-US"/>
              </w:rPr>
            </w:pPr>
            <w:r w:rsidRPr="00CB4830">
              <w:rPr>
                <w:szCs w:val="24"/>
                <w:lang w:val="en-US"/>
              </w:rPr>
              <w:t>Formula</w:t>
            </w:r>
          </w:p>
        </w:tc>
      </w:tr>
      <w:tr w:rsidR="00D0170B" w:rsidRPr="00CB4830" w14:paraId="74EBEF1F" w14:textId="77777777" w:rsidTr="00384A4B">
        <w:tblPrEx>
          <w:jc w:val="left"/>
        </w:tblPrEx>
        <w:tc>
          <w:tcPr>
            <w:tcW w:w="1129" w:type="dxa"/>
          </w:tcPr>
          <w:p w14:paraId="14D8D34E" w14:textId="083A7BE0" w:rsidR="00D0170B" w:rsidRPr="00CB4830" w:rsidRDefault="002A3D11" w:rsidP="005118B8">
            <w:pPr>
              <w:pStyle w:val="PhDNormal"/>
              <w:ind w:firstLine="0"/>
              <w:rPr>
                <w:szCs w:val="24"/>
                <w:lang w:val="en-US"/>
              </w:rPr>
            </w:pP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9C6D45" w:rsidRPr="00CB4830">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p>
        </w:tc>
        <w:tc>
          <w:tcPr>
            <w:tcW w:w="3261" w:type="dxa"/>
          </w:tcPr>
          <w:p w14:paraId="195976E6" w14:textId="038E7477" w:rsidR="00D0170B" w:rsidRPr="00CB4830" w:rsidRDefault="009C6D45" w:rsidP="005118B8">
            <w:pPr>
              <w:pStyle w:val="PhDNormal"/>
              <w:ind w:firstLine="0"/>
              <w:rPr>
                <w:szCs w:val="24"/>
                <w:lang w:val="en-US"/>
              </w:rPr>
            </w:pPr>
            <w:r w:rsidRPr="00CB4830">
              <w:rPr>
                <w:szCs w:val="24"/>
                <w:lang w:val="en-US"/>
              </w:rPr>
              <w:t xml:space="preserve">Minutia pair </w:t>
            </w:r>
            <w:r w:rsidR="0060798A" w:rsidRPr="00CB4830">
              <w:rPr>
                <w:szCs w:val="24"/>
                <w:lang w:val="en-US"/>
              </w:rPr>
              <w:t xml:space="preserve">where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F13188" w:rsidRPr="00CB4830">
              <w:rPr>
                <w:szCs w:val="24"/>
                <w:lang w:val="en-US"/>
              </w:rPr>
              <w:t xml:space="preserve"> </w:t>
            </w:r>
            <w:r w:rsidR="0038574F" w:rsidRPr="00CB4830">
              <w:rPr>
                <w:szCs w:val="24"/>
                <w:lang w:val="en-US"/>
              </w:rPr>
              <w:t xml:space="preserve">is the converted minutia while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r w:rsidR="0038574F" w:rsidRPr="00CB4830">
              <w:rPr>
                <w:szCs w:val="24"/>
                <w:lang w:val="en-US"/>
              </w:rPr>
              <w:t xml:space="preserve"> is the minutia selected as reference minutia.</w:t>
            </w:r>
          </w:p>
        </w:tc>
        <w:tc>
          <w:tcPr>
            <w:tcW w:w="3821" w:type="dxa"/>
          </w:tcPr>
          <w:p w14:paraId="5D2F26AF" w14:textId="3C1E0DCE" w:rsidR="00D0170B" w:rsidRPr="00CB4830" w:rsidRDefault="00DD1341" w:rsidP="00DD1341">
            <w:pPr>
              <w:pStyle w:val="PhDNormal"/>
              <w:ind w:firstLine="0"/>
              <w:jc w:val="center"/>
              <w:rPr>
                <w:szCs w:val="24"/>
                <w:lang w:val="en-US"/>
              </w:rPr>
            </w:pPr>
            <w:r w:rsidRPr="00CB4830">
              <w:rPr>
                <w:szCs w:val="24"/>
                <w:lang w:val="en-US"/>
              </w:rPr>
              <w:t>-</w:t>
            </w:r>
          </w:p>
        </w:tc>
      </w:tr>
      <w:tr w:rsidR="003F6418" w:rsidRPr="00CB4830" w14:paraId="03C4F77D" w14:textId="77777777" w:rsidTr="00384A4B">
        <w:tblPrEx>
          <w:jc w:val="left"/>
        </w:tblPrEx>
        <w:tc>
          <w:tcPr>
            <w:tcW w:w="1129" w:type="dxa"/>
          </w:tcPr>
          <w:p w14:paraId="47F19F5A" w14:textId="4A7EF13C" w:rsidR="003F6418" w:rsidRPr="00CB4830" w:rsidRDefault="008F19AA" w:rsidP="005118B8">
            <w:pPr>
              <w:pStyle w:val="PhDNormal"/>
              <w:ind w:firstLine="0"/>
              <w:rPr>
                <w:szCs w:val="24"/>
                <w:lang w:val="en-US"/>
              </w:rPr>
            </w:pPr>
            <m:oMathPara>
              <m:oMath>
                <m:r>
                  <w:rPr>
                    <w:rFonts w:ascii="Cambria Math" w:hAnsi="Cambria Math"/>
                    <w:szCs w:val="24"/>
                    <w:lang w:val="en-US"/>
                  </w:rPr>
                  <m:t>r</m:t>
                </m:r>
              </m:oMath>
            </m:oMathPara>
          </w:p>
        </w:tc>
        <w:tc>
          <w:tcPr>
            <w:tcW w:w="3261" w:type="dxa"/>
          </w:tcPr>
          <w:p w14:paraId="1B7B11F8" w14:textId="7E5CBF9D" w:rsidR="003F6418" w:rsidRPr="00CB4830" w:rsidRDefault="00DA4072" w:rsidP="005118B8">
            <w:pPr>
              <w:pStyle w:val="PhDNormal"/>
              <w:ind w:firstLine="0"/>
              <w:rPr>
                <w:szCs w:val="24"/>
                <w:lang w:val="en-US"/>
              </w:rPr>
            </w:pPr>
            <w:r w:rsidRPr="00CB4830">
              <w:rPr>
                <w:szCs w:val="24"/>
                <w:lang w:val="en-US"/>
              </w:rPr>
              <w:t xml:space="preserve">Radial distance of </w:t>
            </w:r>
            <m:oMath>
              <m:sSup>
                <m:sSupPr>
                  <m:ctrlPr>
                    <w:rPr>
                      <w:rFonts w:ascii="Cambria Math" w:hAnsi="Cambria Math"/>
                      <w:i/>
                      <w:szCs w:val="24"/>
                      <w:lang w:val="en-US"/>
                    </w:rPr>
                  </m:ctrlPr>
                </m:sSupPr>
                <m:e>
                  <m:r>
                    <w:rPr>
                      <w:rFonts w:ascii="Cambria Math" w:hAnsi="Cambria Math"/>
                      <w:szCs w:val="24"/>
                      <w:lang w:val="en-US"/>
                    </w:rPr>
                    <m:t>i</m:t>
                  </m:r>
                </m:e>
                <m:sup>
                  <m:r>
                    <w:rPr>
                      <w:rFonts w:ascii="Cambria Math" w:hAnsi="Cambria Math"/>
                      <w:szCs w:val="24"/>
                      <w:lang w:val="en-US"/>
                    </w:rPr>
                    <m:t>th</m:t>
                  </m:r>
                </m:sup>
              </m:sSup>
            </m:oMath>
            <w:r w:rsidRPr="00CB4830">
              <w:rPr>
                <w:szCs w:val="24"/>
                <w:lang w:val="en-US"/>
              </w:rPr>
              <w:t xml:space="preserve"> minutiae from the reference minutia. </w:t>
            </w:r>
          </w:p>
        </w:tc>
        <w:tc>
          <w:tcPr>
            <w:tcW w:w="3821" w:type="dxa"/>
          </w:tcPr>
          <w:p w14:paraId="5B6D1B80" w14:textId="61146394" w:rsidR="003F6418" w:rsidRPr="00CB4830" w:rsidRDefault="002A3D11" w:rsidP="005118B8">
            <w:pPr>
              <w:pStyle w:val="PhDNormal"/>
              <w:ind w:firstLine="0"/>
              <w:rPr>
                <w:szCs w:val="24"/>
                <w:lang w:val="en-US"/>
              </w:rPr>
            </w:pPr>
            <m:oMathPara>
              <m:oMath>
                <m:rad>
                  <m:radPr>
                    <m:degHide m:val="1"/>
                    <m:ctrlPr>
                      <w:rPr>
                        <w:rFonts w:ascii="Cambria Math" w:hAnsi="Cambria Math"/>
                        <w:i/>
                        <w:szCs w:val="24"/>
                        <w:lang w:val="en-US"/>
                      </w:rPr>
                    </m:ctrlPr>
                  </m:radPr>
                  <m:deg/>
                  <m:e>
                    <m:sSup>
                      <m:sSupPr>
                        <m:ctrlPr>
                          <w:rPr>
                            <w:rFonts w:ascii="Cambria Math" w:hAnsi="Cambria Math"/>
                            <w:i/>
                            <w:szCs w:val="24"/>
                            <w:lang w:val="en-US"/>
                          </w:rPr>
                        </m:ctrlPr>
                      </m:sSupPr>
                      <m:e>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row</m:t>
                                </m:r>
                              </m:e>
                              <m:sub>
                                <m:r>
                                  <w:rPr>
                                    <w:rFonts w:ascii="Cambria Math" w:hAnsi="Cambria Math"/>
                                    <w:szCs w:val="24"/>
                                    <w:lang w:val="en-US"/>
                                  </w:rPr>
                                  <m:t>i</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row</m:t>
                                </m:r>
                              </m:e>
                              <m:sub>
                                <m:r>
                                  <w:rPr>
                                    <w:rFonts w:ascii="Cambria Math" w:hAnsi="Cambria Math"/>
                                    <w:szCs w:val="24"/>
                                    <w:lang w:val="en-US"/>
                                  </w:rPr>
                                  <m:t>ref</m:t>
                                </m:r>
                              </m:sub>
                            </m:sSub>
                          </m:e>
                        </m:d>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col</m:t>
                                </m:r>
                              </m:e>
                              <m:sub>
                                <m:r>
                                  <w:rPr>
                                    <w:rFonts w:ascii="Cambria Math" w:hAnsi="Cambria Math"/>
                                    <w:szCs w:val="24"/>
                                    <w:lang w:val="en-US"/>
                                  </w:rPr>
                                  <m:t>i</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col</m:t>
                                </m:r>
                              </m:e>
                              <m:sub>
                                <m:r>
                                  <w:rPr>
                                    <w:rFonts w:ascii="Cambria Math" w:hAnsi="Cambria Math"/>
                                    <w:szCs w:val="24"/>
                                    <w:lang w:val="en-US"/>
                                  </w:rPr>
                                  <m:t>ref</m:t>
                                </m:r>
                              </m:sub>
                            </m:sSub>
                          </m:e>
                        </m:d>
                      </m:e>
                      <m:sup>
                        <m:r>
                          <w:rPr>
                            <w:rFonts w:ascii="Cambria Math" w:hAnsi="Cambria Math"/>
                            <w:szCs w:val="24"/>
                            <w:lang w:val="en-US"/>
                          </w:rPr>
                          <m:t>2</m:t>
                        </m:r>
                      </m:sup>
                    </m:sSup>
                  </m:e>
                </m:rad>
              </m:oMath>
            </m:oMathPara>
          </w:p>
        </w:tc>
      </w:tr>
      <w:tr w:rsidR="00D0170B" w:rsidRPr="00CB4830" w14:paraId="04D1A7A7" w14:textId="77777777" w:rsidTr="00384A4B">
        <w:tblPrEx>
          <w:jc w:val="left"/>
        </w:tblPrEx>
        <w:tc>
          <w:tcPr>
            <w:tcW w:w="1129" w:type="dxa"/>
          </w:tcPr>
          <w:p w14:paraId="1A417984" w14:textId="77246495" w:rsidR="00D0170B" w:rsidRPr="00CB4830" w:rsidRDefault="00381430" w:rsidP="005118B8">
            <w:pPr>
              <w:pStyle w:val="PhDNormal"/>
              <w:ind w:firstLine="0"/>
              <w:rPr>
                <w:szCs w:val="24"/>
                <w:lang w:val="en-US"/>
              </w:rPr>
            </w:pPr>
            <m:oMathPara>
              <m:oMath>
                <m:r>
                  <w:rPr>
                    <w:rFonts w:ascii="Cambria Math" w:hAnsi="Cambria Math"/>
                    <w:szCs w:val="24"/>
                    <w:lang w:val="en-US"/>
                  </w:rPr>
                  <m:t>∅</m:t>
                </m:r>
              </m:oMath>
            </m:oMathPara>
          </w:p>
        </w:tc>
        <w:tc>
          <w:tcPr>
            <w:tcW w:w="3261" w:type="dxa"/>
          </w:tcPr>
          <w:p w14:paraId="6017F69E" w14:textId="1023B1C8" w:rsidR="00D0170B" w:rsidRPr="00CB4830" w:rsidRDefault="00A30A78" w:rsidP="005118B8">
            <w:pPr>
              <w:pStyle w:val="PhDNormal"/>
              <w:ind w:firstLine="0"/>
              <w:rPr>
                <w:szCs w:val="24"/>
                <w:lang w:val="en-US"/>
              </w:rPr>
            </w:pPr>
            <w:r w:rsidRPr="00CB4830">
              <w:rPr>
                <w:szCs w:val="24"/>
                <w:lang w:val="en-US"/>
              </w:rPr>
              <w:t xml:space="preserve">Radial angle </w:t>
            </w:r>
            <w:r w:rsidR="007327A2" w:rsidRPr="00CB4830">
              <w:rPr>
                <w:szCs w:val="24"/>
                <w:lang w:val="en-US"/>
              </w:rPr>
              <w:t xml:space="preserve">of </w:t>
            </w:r>
            <m:oMath>
              <m:sSup>
                <m:sSupPr>
                  <m:ctrlPr>
                    <w:rPr>
                      <w:rFonts w:ascii="Cambria Math" w:hAnsi="Cambria Math"/>
                      <w:i/>
                      <w:szCs w:val="24"/>
                      <w:lang w:val="en-US"/>
                    </w:rPr>
                  </m:ctrlPr>
                </m:sSupPr>
                <m:e>
                  <m:r>
                    <w:rPr>
                      <w:rFonts w:ascii="Cambria Math" w:hAnsi="Cambria Math"/>
                      <w:szCs w:val="24"/>
                      <w:lang w:val="en-US"/>
                    </w:rPr>
                    <m:t>i</m:t>
                  </m:r>
                </m:e>
                <m:sup>
                  <m:r>
                    <w:rPr>
                      <w:rFonts w:ascii="Cambria Math" w:hAnsi="Cambria Math"/>
                      <w:szCs w:val="24"/>
                      <w:lang w:val="en-US"/>
                    </w:rPr>
                    <m:t>th</m:t>
                  </m:r>
                </m:sup>
              </m:sSup>
            </m:oMath>
            <w:r w:rsidR="0070599C" w:rsidRPr="00CB4830">
              <w:rPr>
                <w:szCs w:val="24"/>
                <w:lang w:val="en-US"/>
              </w:rPr>
              <w:t xml:space="preserve"> </w:t>
            </w:r>
            <w:r w:rsidR="00924F1E" w:rsidRPr="00CB4830">
              <w:rPr>
                <w:szCs w:val="24"/>
                <w:lang w:val="en-US"/>
              </w:rPr>
              <w:t>minutiae</w:t>
            </w:r>
            <w:r w:rsidR="00696EDF" w:rsidRPr="00CB4830">
              <w:rPr>
                <w:szCs w:val="24"/>
                <w:lang w:val="en-US"/>
              </w:rPr>
              <w:t xml:space="preserve"> from the reference minutia</w:t>
            </w:r>
            <w:r w:rsidR="00DA4072" w:rsidRPr="00CB4830">
              <w:rPr>
                <w:szCs w:val="24"/>
                <w:lang w:val="en-US"/>
              </w:rPr>
              <w:t>.</w:t>
            </w:r>
            <w:r w:rsidR="002C6503">
              <w:rPr>
                <w:szCs w:val="24"/>
                <w:lang w:val="en-US"/>
              </w:rPr>
              <w:t xml:space="preserve"> If the result of the radial angle is </w:t>
            </w:r>
            <w:r w:rsidR="00705DAC">
              <w:rPr>
                <w:szCs w:val="24"/>
                <w:lang w:val="en-US"/>
              </w:rPr>
              <w:t xml:space="preserve">lower than 0, select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r w:rsidR="00705DAC">
              <w:rPr>
                <w:szCs w:val="24"/>
                <w:lang w:val="en-US"/>
              </w:rPr>
              <w:t xml:space="preserve"> as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56797A">
              <w:rPr>
                <w:szCs w:val="24"/>
                <w:lang w:val="en-US"/>
              </w:rPr>
              <w:t xml:space="preserve"> while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56797A">
              <w:rPr>
                <w:szCs w:val="24"/>
                <w:lang w:val="en-US"/>
              </w:rPr>
              <w:t xml:space="preserve"> as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p>
        </w:tc>
        <w:tc>
          <w:tcPr>
            <w:tcW w:w="3821" w:type="dxa"/>
          </w:tcPr>
          <w:p w14:paraId="5CDF7D2A" w14:textId="0CD22C53" w:rsidR="00D0170B" w:rsidRPr="00CB4830" w:rsidRDefault="002A3D11" w:rsidP="005118B8">
            <w:pPr>
              <w:pStyle w:val="PhDNormal"/>
              <w:ind w:firstLine="0"/>
              <w:rPr>
                <w:szCs w:val="24"/>
                <w:lang w:val="en-US"/>
              </w:rPr>
            </w:pPr>
            <m:oMathPara>
              <m:oMath>
                <m:func>
                  <m:funcPr>
                    <m:ctrlPr>
                      <w:rPr>
                        <w:rFonts w:ascii="Cambria Math" w:hAnsi="Cambria Math"/>
                        <w:i/>
                        <w:szCs w:val="24"/>
                        <w:lang w:val="en-US"/>
                      </w:rPr>
                    </m:ctrlPr>
                  </m:funcPr>
                  <m:fName>
                    <m:sSup>
                      <m:sSupPr>
                        <m:ctrlPr>
                          <w:rPr>
                            <w:rFonts w:ascii="Cambria Math" w:hAnsi="Cambria Math"/>
                            <w:i/>
                            <w:szCs w:val="24"/>
                            <w:lang w:val="en-US"/>
                          </w:rPr>
                        </m:ctrlPr>
                      </m:sSupPr>
                      <m:e>
                        <m:r>
                          <m:rPr>
                            <m:sty m:val="p"/>
                          </m:rPr>
                          <w:rPr>
                            <w:rFonts w:ascii="Cambria Math" w:hAnsi="Cambria Math"/>
                            <w:szCs w:val="24"/>
                            <w:lang w:val="en-US"/>
                          </w:rPr>
                          <m:t>tan</m:t>
                        </m:r>
                      </m:e>
                      <m:sup>
                        <m:r>
                          <w:rPr>
                            <w:rFonts w:ascii="Cambria Math" w:hAnsi="Cambria Math"/>
                            <w:szCs w:val="24"/>
                            <w:lang w:val="en-US"/>
                          </w:rPr>
                          <m:t>-1</m:t>
                        </m:r>
                      </m:sup>
                    </m:sSup>
                  </m:fName>
                  <m:e>
                    <m:d>
                      <m:dPr>
                        <m:ctrlPr>
                          <w:rPr>
                            <w:rFonts w:ascii="Cambria Math" w:hAnsi="Cambria Math"/>
                            <w:i/>
                            <w:szCs w:val="24"/>
                            <w:lang w:val="en-US"/>
                          </w:rPr>
                        </m:ctrlPr>
                      </m:dPr>
                      <m:e>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row</m:t>
                                </m:r>
                              </m:e>
                              <m:sub>
                                <m:r>
                                  <w:rPr>
                                    <w:rFonts w:ascii="Cambria Math" w:hAnsi="Cambria Math"/>
                                    <w:szCs w:val="24"/>
                                    <w:lang w:val="en-US"/>
                                  </w:rPr>
                                  <m:t>i</m:t>
                                </m:r>
                              </m:sub>
                            </m:sSub>
                            <m:r>
                              <w:rPr>
                                <w:rFonts w:ascii="Cambria Math" w:hAnsi="Cambria Math"/>
                                <w:szCs w:val="24"/>
                                <w:lang w:val="en-US"/>
                              </w:rPr>
                              <m:t xml:space="preserve"> - </m:t>
                            </m:r>
                            <m:sSub>
                              <m:sSubPr>
                                <m:ctrlPr>
                                  <w:rPr>
                                    <w:rFonts w:ascii="Cambria Math" w:hAnsi="Cambria Math"/>
                                    <w:i/>
                                    <w:szCs w:val="24"/>
                                    <w:lang w:val="en-US"/>
                                  </w:rPr>
                                </m:ctrlPr>
                              </m:sSubPr>
                              <m:e>
                                <m:r>
                                  <w:rPr>
                                    <w:rFonts w:ascii="Cambria Math" w:hAnsi="Cambria Math"/>
                                    <w:szCs w:val="24"/>
                                    <w:lang w:val="en-US"/>
                                  </w:rPr>
                                  <m:t>row</m:t>
                                </m:r>
                              </m:e>
                              <m:sub>
                                <m:r>
                                  <w:rPr>
                                    <w:rFonts w:ascii="Cambria Math" w:hAnsi="Cambria Math"/>
                                    <w:szCs w:val="24"/>
                                    <w:lang w:val="en-US"/>
                                  </w:rPr>
                                  <m:t>ref</m:t>
                                </m:r>
                              </m:sub>
                            </m:sSub>
                          </m:num>
                          <m:den>
                            <m:sSub>
                              <m:sSubPr>
                                <m:ctrlPr>
                                  <w:rPr>
                                    <w:rFonts w:ascii="Cambria Math" w:hAnsi="Cambria Math"/>
                                    <w:i/>
                                    <w:szCs w:val="24"/>
                                    <w:lang w:val="en-US"/>
                                  </w:rPr>
                                </m:ctrlPr>
                              </m:sSubPr>
                              <m:e>
                                <m:r>
                                  <w:rPr>
                                    <w:rFonts w:ascii="Cambria Math" w:hAnsi="Cambria Math"/>
                                    <w:szCs w:val="24"/>
                                    <w:lang w:val="en-US"/>
                                  </w:rPr>
                                  <m:t>col</m:t>
                                </m:r>
                              </m:e>
                              <m:sub>
                                <m:r>
                                  <w:rPr>
                                    <w:rFonts w:ascii="Cambria Math" w:hAnsi="Cambria Math"/>
                                    <w:szCs w:val="24"/>
                                    <w:lang w:val="en-US"/>
                                  </w:rPr>
                                  <m:t>i</m:t>
                                </m:r>
                              </m:sub>
                            </m:sSub>
                            <m:r>
                              <w:rPr>
                                <w:rFonts w:ascii="Cambria Math" w:hAnsi="Cambria Math"/>
                                <w:szCs w:val="24"/>
                                <w:lang w:val="en-US"/>
                              </w:rPr>
                              <m:t xml:space="preserve"> - </m:t>
                            </m:r>
                            <m:sSub>
                              <m:sSubPr>
                                <m:ctrlPr>
                                  <w:rPr>
                                    <w:rFonts w:ascii="Cambria Math" w:hAnsi="Cambria Math"/>
                                    <w:i/>
                                    <w:szCs w:val="24"/>
                                    <w:lang w:val="en-US"/>
                                  </w:rPr>
                                </m:ctrlPr>
                              </m:sSubPr>
                              <m:e>
                                <m:r>
                                  <w:rPr>
                                    <w:rFonts w:ascii="Cambria Math" w:hAnsi="Cambria Math"/>
                                    <w:szCs w:val="24"/>
                                    <w:lang w:val="en-US"/>
                                  </w:rPr>
                                  <m:t>col</m:t>
                                </m:r>
                              </m:e>
                              <m:sub>
                                <m:r>
                                  <w:rPr>
                                    <w:rFonts w:ascii="Cambria Math" w:hAnsi="Cambria Math"/>
                                    <w:szCs w:val="24"/>
                                    <w:lang w:val="en-US"/>
                                  </w:rPr>
                                  <m:t>ref</m:t>
                                </m:r>
                              </m:sub>
                            </m:sSub>
                          </m:den>
                        </m:f>
                      </m:e>
                    </m:d>
                  </m:e>
                </m:func>
              </m:oMath>
            </m:oMathPara>
          </w:p>
        </w:tc>
      </w:tr>
      <w:tr w:rsidR="00D0170B" w:rsidRPr="00CB4830" w14:paraId="548A5F61" w14:textId="77777777" w:rsidTr="00384A4B">
        <w:tblPrEx>
          <w:jc w:val="left"/>
        </w:tblPrEx>
        <w:tc>
          <w:tcPr>
            <w:tcW w:w="1129" w:type="dxa"/>
          </w:tcPr>
          <w:p w14:paraId="7A195AA7" w14:textId="58D2C7E4" w:rsidR="00D0170B" w:rsidRPr="00CB4830" w:rsidRDefault="00381430" w:rsidP="005118B8">
            <w:pPr>
              <w:pStyle w:val="PhDNormal"/>
              <w:ind w:firstLine="0"/>
              <w:rPr>
                <w:szCs w:val="24"/>
                <w:lang w:val="en-US"/>
              </w:rPr>
            </w:pPr>
            <m:oMathPara>
              <m:oMath>
                <m:r>
                  <w:rPr>
                    <w:rFonts w:ascii="Cambria Math" w:hAnsi="Cambria Math"/>
                    <w:szCs w:val="24"/>
                    <w:lang w:val="en-US"/>
                  </w:rPr>
                  <m:t>θ</m:t>
                </m:r>
              </m:oMath>
            </m:oMathPara>
          </w:p>
        </w:tc>
        <w:tc>
          <w:tcPr>
            <w:tcW w:w="3261" w:type="dxa"/>
          </w:tcPr>
          <w:p w14:paraId="58B42933" w14:textId="5CBB7362" w:rsidR="00D0170B" w:rsidRPr="00174D48" w:rsidRDefault="00D017E6" w:rsidP="005118B8">
            <w:pPr>
              <w:pStyle w:val="PhDNormal"/>
              <w:ind w:firstLine="0"/>
              <w:rPr>
                <w:i/>
                <w:szCs w:val="24"/>
                <w:lang w:val="en-GB"/>
              </w:rPr>
            </w:pPr>
            <w:r w:rsidRPr="00CB4830">
              <w:rPr>
                <w:szCs w:val="24"/>
                <w:lang w:val="en-US"/>
              </w:rPr>
              <w:t xml:space="preserve">Orientation angle </w:t>
            </w:r>
            <w:r w:rsidR="00B347B6" w:rsidRPr="00CB4830">
              <w:rPr>
                <w:szCs w:val="24"/>
                <w:lang w:val="en-US"/>
              </w:rPr>
              <w:t xml:space="preserve">of </w:t>
            </w:r>
            <m:oMath>
              <m:sSup>
                <m:sSupPr>
                  <m:ctrlPr>
                    <w:rPr>
                      <w:rFonts w:ascii="Cambria Math" w:hAnsi="Cambria Math"/>
                      <w:i/>
                      <w:szCs w:val="24"/>
                      <w:lang w:val="en-US"/>
                    </w:rPr>
                  </m:ctrlPr>
                </m:sSupPr>
                <m:e>
                  <m:r>
                    <w:rPr>
                      <w:rFonts w:ascii="Cambria Math" w:hAnsi="Cambria Math"/>
                      <w:szCs w:val="24"/>
                      <w:lang w:val="en-US"/>
                    </w:rPr>
                    <m:t>i</m:t>
                  </m:r>
                </m:e>
                <m:sup>
                  <m:r>
                    <w:rPr>
                      <w:rFonts w:ascii="Cambria Math" w:hAnsi="Cambria Math"/>
                      <w:szCs w:val="24"/>
                      <w:lang w:val="en-US"/>
                    </w:rPr>
                    <m:t>th</m:t>
                  </m:r>
                </m:sup>
              </m:sSup>
            </m:oMath>
            <w:r w:rsidR="00B347B6" w:rsidRPr="00CB4830">
              <w:rPr>
                <w:szCs w:val="24"/>
                <w:lang w:val="en-US"/>
              </w:rPr>
              <w:t xml:space="preserve"> minutiae</w:t>
            </w:r>
            <w:r w:rsidR="00DA4072" w:rsidRPr="00CB4830">
              <w:rPr>
                <w:szCs w:val="24"/>
                <w:lang w:val="en-US"/>
              </w:rPr>
              <w:t>.</w:t>
            </w:r>
            <w:r w:rsidR="00D24ACF">
              <w:rPr>
                <w:szCs w:val="24"/>
                <w:lang w:val="en-US"/>
              </w:rPr>
              <w:t xml:space="preserve"> If </w:t>
            </w:r>
            <m:oMath>
              <m:sSub>
                <m:sSubPr>
                  <m:ctrlPr>
                    <w:rPr>
                      <w:rFonts w:ascii="Cambria Math" w:hAnsi="Cambria Math"/>
                      <w:i/>
                      <w:szCs w:val="24"/>
                      <w:lang w:val="en-US"/>
                    </w:rPr>
                  </m:ctrlPr>
                </m:sSubPr>
                <m:e>
                  <m:r>
                    <w:rPr>
                      <w:rFonts w:ascii="Cambria Math" w:hAnsi="Cambria Math"/>
                      <w:szCs w:val="24"/>
                      <w:lang w:val="en-US"/>
                    </w:rPr>
                    <m:t>θ</m:t>
                  </m:r>
                </m:e>
                <m:sub>
                  <m:r>
                    <w:rPr>
                      <w:rFonts w:ascii="Cambria Math" w:hAnsi="Cambria Math"/>
                      <w:szCs w:val="24"/>
                      <w:lang w:val="en-US"/>
                    </w:rPr>
                    <m:t>ref</m:t>
                  </m:r>
                </m:sub>
              </m:sSub>
            </m:oMath>
            <w:r w:rsidR="00A744B5">
              <w:rPr>
                <w:szCs w:val="24"/>
                <w:lang w:val="en-US"/>
              </w:rPr>
              <w:t xml:space="preserve"> has 3 values </w:t>
            </w:r>
            <w:r w:rsidR="00A744B5">
              <w:rPr>
                <w:szCs w:val="24"/>
                <w:lang w:val="en-US"/>
              </w:rPr>
              <w:lastRenderedPageBreak/>
              <w:t xml:space="preserve">while </w:t>
            </w:r>
            <m:oMath>
              <m:sSub>
                <m:sSubPr>
                  <m:ctrlPr>
                    <w:rPr>
                      <w:rFonts w:ascii="Cambria Math" w:hAnsi="Cambria Math"/>
                      <w:i/>
                      <w:szCs w:val="24"/>
                      <w:lang w:val="en-US"/>
                    </w:rPr>
                  </m:ctrlPr>
                </m:sSubPr>
                <m:e>
                  <m:r>
                    <w:rPr>
                      <w:rFonts w:ascii="Cambria Math" w:hAnsi="Cambria Math"/>
                      <w:szCs w:val="24"/>
                      <w:lang w:val="en-US"/>
                    </w:rPr>
                    <m:t>θ</m:t>
                  </m:r>
                </m:e>
                <m:sub>
                  <m:r>
                    <w:rPr>
                      <w:rFonts w:ascii="Cambria Math" w:hAnsi="Cambria Math"/>
                      <w:szCs w:val="24"/>
                      <w:lang w:val="en-US"/>
                    </w:rPr>
                    <m:t>i</m:t>
                  </m:r>
                </m:sub>
              </m:sSub>
            </m:oMath>
            <w:r w:rsidR="00A744B5">
              <w:rPr>
                <w:szCs w:val="24"/>
                <w:lang w:val="en-US"/>
              </w:rPr>
              <w:t xml:space="preserve"> is not, the</w:t>
            </w:r>
            <w:r w:rsidR="00174D48">
              <w:rPr>
                <w:szCs w:val="24"/>
                <w:lang w:val="en-US"/>
              </w:rPr>
              <w:t xml:space="preserve">n select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r w:rsidR="00174D48">
              <w:rPr>
                <w:szCs w:val="24"/>
                <w:lang w:val="en-US"/>
              </w:rPr>
              <w:t xml:space="preserve"> as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174D48">
              <w:rPr>
                <w:szCs w:val="24"/>
                <w:lang w:val="en-US"/>
              </w:rPr>
              <w:t xml:space="preserve"> while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i</m:t>
                  </m:r>
                </m:sub>
              </m:sSub>
            </m:oMath>
            <w:r w:rsidR="00174D48">
              <w:rPr>
                <w:szCs w:val="24"/>
                <w:lang w:val="en-US"/>
              </w:rPr>
              <w:t xml:space="preserve"> as </w:t>
            </w:r>
            <m:oMath>
              <m:sSub>
                <m:sSubPr>
                  <m:ctrlPr>
                    <w:rPr>
                      <w:rFonts w:ascii="Cambria Math" w:hAnsi="Cambria Math"/>
                      <w:i/>
                      <w:szCs w:val="24"/>
                      <w:lang w:val="en-US"/>
                    </w:rPr>
                  </m:ctrlPr>
                </m:sSubPr>
                <m:e>
                  <m:r>
                    <w:rPr>
                      <w:rFonts w:ascii="Cambria Math" w:hAnsi="Cambria Math"/>
                      <w:szCs w:val="24"/>
                      <w:lang w:val="en-US"/>
                    </w:rPr>
                    <m:t>m</m:t>
                  </m:r>
                </m:e>
                <m:sub>
                  <m:r>
                    <w:rPr>
                      <w:rFonts w:ascii="Cambria Math" w:hAnsi="Cambria Math"/>
                      <w:szCs w:val="24"/>
                      <w:lang w:val="en-US"/>
                    </w:rPr>
                    <m:t>ref</m:t>
                  </m:r>
                </m:sub>
              </m:sSub>
            </m:oMath>
            <w:r w:rsidR="00174D48">
              <w:rPr>
                <w:szCs w:val="24"/>
                <w:lang w:val="en-US"/>
              </w:rPr>
              <w:t>.</w:t>
            </w:r>
            <w:r w:rsidR="00AB12A6">
              <w:rPr>
                <w:szCs w:val="24"/>
                <w:lang w:val="en-US"/>
              </w:rPr>
              <w:t xml:space="preserve"> Choose the middle value</w:t>
            </w:r>
            <m:oMath>
              <m:r>
                <w:rPr>
                  <w:rFonts w:ascii="Cambria Math" w:hAnsi="Cambria Math"/>
                  <w:szCs w:val="24"/>
                  <w:lang w:val="en-US"/>
                </w:rPr>
                <m:t xml:space="preserve"> </m:t>
              </m:r>
              <m:sSub>
                <m:sSubPr>
                  <m:ctrlPr>
                    <w:rPr>
                      <w:rFonts w:ascii="Cambria Math" w:hAnsi="Cambria Math"/>
                      <w:i/>
                      <w:szCs w:val="24"/>
                      <w:lang w:val="en-US"/>
                    </w:rPr>
                  </m:ctrlPr>
                </m:sSubPr>
                <m:e>
                  <m:r>
                    <m:rPr>
                      <m:sty m:val="p"/>
                    </m:rPr>
                    <w:rPr>
                      <w:rFonts w:ascii="Cambria Math" w:hAnsi="Cambria Math"/>
                      <w:szCs w:val="24"/>
                      <w:lang w:val="en-US"/>
                    </w:rPr>
                    <m:t>θ</m:t>
                  </m:r>
                </m:e>
                <m:sub>
                  <m:r>
                    <w:rPr>
                      <w:rFonts w:ascii="Cambria Math" w:hAnsi="Cambria Math"/>
                      <w:szCs w:val="24"/>
                      <w:lang w:val="en-US"/>
                    </w:rPr>
                    <m:t>ref[mid]</m:t>
                  </m:r>
                </m:sub>
              </m:sSub>
            </m:oMath>
            <w:r w:rsidR="008A7684">
              <w:rPr>
                <w:szCs w:val="24"/>
                <w:lang w:val="en-US"/>
              </w:rPr>
              <w:t xml:space="preserve"> if the </w:t>
            </w:r>
            <m:oMath>
              <m:sSub>
                <m:sSubPr>
                  <m:ctrlPr>
                    <w:rPr>
                      <w:rFonts w:ascii="Cambria Math" w:hAnsi="Cambria Math"/>
                      <w:i/>
                      <w:szCs w:val="24"/>
                      <w:lang w:val="en-US"/>
                    </w:rPr>
                  </m:ctrlPr>
                </m:sSubPr>
                <m:e>
                  <m:r>
                    <w:rPr>
                      <w:rFonts w:ascii="Cambria Math" w:hAnsi="Cambria Math"/>
                      <w:szCs w:val="24"/>
                      <w:lang w:val="en-US"/>
                    </w:rPr>
                    <m:t>θ</m:t>
                  </m:r>
                </m:e>
                <m:sub>
                  <m:r>
                    <w:rPr>
                      <w:rFonts w:ascii="Cambria Math" w:hAnsi="Cambria Math"/>
                      <w:szCs w:val="24"/>
                      <w:lang w:val="en-US"/>
                    </w:rPr>
                    <m:t>ref</m:t>
                  </m:r>
                </m:sub>
              </m:sSub>
            </m:oMath>
            <w:r w:rsidR="008A7684">
              <w:rPr>
                <w:szCs w:val="24"/>
                <w:lang w:val="en-US"/>
              </w:rPr>
              <w:t xml:space="preserve"> has 3 values</w:t>
            </w:r>
            <w:r w:rsidR="00197001">
              <w:rPr>
                <w:szCs w:val="24"/>
                <w:lang w:val="en-US"/>
              </w:rPr>
              <w:t xml:space="preserve">, else use </w:t>
            </w:r>
            <m:oMath>
              <m:sSub>
                <m:sSubPr>
                  <m:ctrlPr>
                    <w:rPr>
                      <w:rFonts w:ascii="Cambria Math" w:hAnsi="Cambria Math"/>
                      <w:i/>
                      <w:szCs w:val="24"/>
                      <w:lang w:val="en-US"/>
                    </w:rPr>
                  </m:ctrlPr>
                </m:sSubPr>
                <m:e>
                  <m:r>
                    <w:rPr>
                      <w:rFonts w:ascii="Cambria Math" w:hAnsi="Cambria Math"/>
                      <w:szCs w:val="24"/>
                      <w:lang w:val="en-US"/>
                    </w:rPr>
                    <m:t>θ</m:t>
                  </m:r>
                </m:e>
                <m:sub>
                  <m:r>
                    <w:rPr>
                      <w:rFonts w:ascii="Cambria Math" w:hAnsi="Cambria Math"/>
                      <w:szCs w:val="24"/>
                      <w:lang w:val="en-US"/>
                    </w:rPr>
                    <m:t>ref[0]</m:t>
                  </m:r>
                </m:sub>
              </m:sSub>
            </m:oMath>
            <w:r w:rsidR="00B379C4">
              <w:rPr>
                <w:szCs w:val="24"/>
                <w:lang w:val="en-US"/>
              </w:rPr>
              <w:t>.</w:t>
            </w:r>
            <w:r w:rsidR="002F6E63">
              <w:rPr>
                <w:szCs w:val="24"/>
                <w:lang w:val="en-US"/>
              </w:rPr>
              <w:t xml:space="preserve"> </w:t>
            </w:r>
            <w:r w:rsidR="001A09C9">
              <w:rPr>
                <w:szCs w:val="24"/>
                <w:lang w:val="en-US"/>
              </w:rPr>
              <w:t>To find the middle value,</w:t>
            </w:r>
            <w:r w:rsidR="002F6E63">
              <w:rPr>
                <w:szCs w:val="24"/>
                <w:lang w:val="en-US"/>
              </w:rPr>
              <w:t xml:space="preserve"> select 2 of the values from the three values to </w:t>
            </w:r>
            <w:r w:rsidR="00DF5D95">
              <w:rPr>
                <w:szCs w:val="24"/>
                <w:lang w:val="en-US"/>
              </w:rPr>
              <w:t>produce the largest difference.</w:t>
            </w:r>
            <w:r w:rsidR="001A09C9">
              <w:rPr>
                <w:szCs w:val="24"/>
                <w:lang w:val="en-US"/>
              </w:rPr>
              <w:t xml:space="preserve"> Middle value is the one that is not chosen.</w:t>
            </w:r>
          </w:p>
        </w:tc>
        <w:tc>
          <w:tcPr>
            <w:tcW w:w="3821" w:type="dxa"/>
          </w:tcPr>
          <w:p w14:paraId="39B7A038" w14:textId="02A0625F" w:rsidR="00D0170B" w:rsidRPr="00CB4830" w:rsidRDefault="002A3D11" w:rsidP="005118B8">
            <w:pPr>
              <w:pStyle w:val="PhDNormal"/>
              <w:ind w:firstLine="0"/>
              <w:rPr>
                <w:szCs w:val="24"/>
                <w:lang w:val="en-US"/>
              </w:rPr>
            </w:pPr>
            <m:oMathPara>
              <m:oMath>
                <m:sSub>
                  <m:sSubPr>
                    <m:ctrlPr>
                      <w:rPr>
                        <w:rFonts w:ascii="Cambria Math" w:hAnsi="Cambria Math"/>
                        <w:i/>
                        <w:szCs w:val="24"/>
                        <w:lang w:val="en-US"/>
                      </w:rPr>
                    </m:ctrlPr>
                  </m:sSubPr>
                  <m:e>
                    <m:r>
                      <m:rPr>
                        <m:sty m:val="p"/>
                      </m:rPr>
                      <w:rPr>
                        <w:rFonts w:ascii="Cambria Math" w:hAnsi="Cambria Math"/>
                        <w:szCs w:val="24"/>
                        <w:lang w:val="en-US"/>
                      </w:rPr>
                      <m:t>θ</m:t>
                    </m:r>
                    <m:ctrlPr>
                      <w:rPr>
                        <w:rFonts w:ascii="Cambria Math" w:hAnsi="Cambria Math"/>
                        <w:szCs w:val="24"/>
                        <w:lang w:val="en-US"/>
                      </w:rPr>
                    </m:ctrlPr>
                  </m:e>
                  <m:sub>
                    <m:r>
                      <w:rPr>
                        <w:rFonts w:ascii="Cambria Math" w:hAnsi="Cambria Math"/>
                        <w:szCs w:val="24"/>
                        <w:lang w:val="en-US"/>
                      </w:rPr>
                      <m:t>i</m:t>
                    </m:r>
                  </m:sub>
                </m:sSub>
                <m:r>
                  <w:rPr>
                    <w:rFonts w:ascii="Cambria Math" w:hAnsi="Cambria Math"/>
                    <w:szCs w:val="24"/>
                    <w:lang w:val="en-US"/>
                  </w:rPr>
                  <m:t> - </m:t>
                </m:r>
                <m:sSub>
                  <m:sSubPr>
                    <m:ctrlPr>
                      <w:rPr>
                        <w:rFonts w:ascii="Cambria Math" w:hAnsi="Cambria Math"/>
                        <w:i/>
                        <w:szCs w:val="24"/>
                        <w:lang w:val="en-US"/>
                      </w:rPr>
                    </m:ctrlPr>
                  </m:sSubPr>
                  <m:e>
                    <m:r>
                      <m:rPr>
                        <m:sty m:val="p"/>
                      </m:rPr>
                      <w:rPr>
                        <w:rFonts w:ascii="Cambria Math" w:hAnsi="Cambria Math"/>
                        <w:szCs w:val="24"/>
                        <w:lang w:val="en-US"/>
                      </w:rPr>
                      <m:t>θ</m:t>
                    </m:r>
                  </m:e>
                  <m:sub>
                    <m:r>
                      <w:rPr>
                        <w:rFonts w:ascii="Cambria Math" w:hAnsi="Cambria Math"/>
                        <w:szCs w:val="24"/>
                        <w:lang w:val="en-US"/>
                      </w:rPr>
                      <m:t>ref</m:t>
                    </m:r>
                    <m:r>
                      <w:rPr>
                        <w:rFonts w:ascii="Cambria Math" w:hAnsi="Cambria Math"/>
                        <w:szCs w:val="24"/>
                        <w:lang w:val="en-US"/>
                      </w:rPr>
                      <m:t>[</m:t>
                    </m:r>
                    <m:r>
                      <w:rPr>
                        <w:rFonts w:ascii="Cambria Math" w:hAnsi="Cambria Math"/>
                        <w:szCs w:val="24"/>
                        <w:lang w:val="en-US"/>
                      </w:rPr>
                      <m:t>mid</m:t>
                    </m:r>
                    <m:r>
                      <w:rPr>
                        <w:rFonts w:ascii="Cambria Math" w:hAnsi="Cambria Math"/>
                        <w:szCs w:val="24"/>
                        <w:lang w:val="en-US"/>
                      </w:rPr>
                      <m:t>]</m:t>
                    </m:r>
                  </m:sub>
                </m:sSub>
              </m:oMath>
            </m:oMathPara>
          </w:p>
        </w:tc>
      </w:tr>
      <w:tr w:rsidR="00DD1341" w:rsidRPr="00CB4830" w14:paraId="1AD430C7" w14:textId="77777777" w:rsidTr="00384A4B">
        <w:tblPrEx>
          <w:jc w:val="left"/>
        </w:tblPrEx>
        <w:tc>
          <w:tcPr>
            <w:tcW w:w="1129" w:type="dxa"/>
          </w:tcPr>
          <w:p w14:paraId="6B78CFC5" w14:textId="735BE013" w:rsidR="00DD1341" w:rsidRPr="00CB4830" w:rsidRDefault="008F19AA" w:rsidP="005118B8">
            <w:pPr>
              <w:pStyle w:val="PhDNormal"/>
              <w:ind w:firstLine="0"/>
              <w:rPr>
                <w:szCs w:val="24"/>
                <w:lang w:val="en-US"/>
              </w:rPr>
            </w:pPr>
            <m:oMathPara>
              <m:oMath>
                <m:r>
                  <w:rPr>
                    <w:rFonts w:ascii="Cambria Math" w:hAnsi="Cambria Math"/>
                    <w:szCs w:val="24"/>
                  </w:rPr>
                  <m:t>type</m:t>
                </m:r>
              </m:oMath>
            </m:oMathPara>
          </w:p>
        </w:tc>
        <w:tc>
          <w:tcPr>
            <w:tcW w:w="3261" w:type="dxa"/>
          </w:tcPr>
          <w:p w14:paraId="14C7B942" w14:textId="19C03760" w:rsidR="00DD1341" w:rsidRPr="00CB4830" w:rsidRDefault="00DD1341" w:rsidP="005118B8">
            <w:pPr>
              <w:pStyle w:val="PhDNormal"/>
              <w:ind w:firstLine="0"/>
              <w:rPr>
                <w:szCs w:val="24"/>
                <w:lang w:val="en-US"/>
              </w:rPr>
            </w:pPr>
            <w:r w:rsidRPr="00CB4830">
              <w:rPr>
                <w:szCs w:val="24"/>
                <w:lang w:val="en-US"/>
              </w:rPr>
              <w:t xml:space="preserve">Type of </w:t>
            </w:r>
            <w:r w:rsidR="00384A4B" w:rsidRPr="00CB4830">
              <w:rPr>
                <w:szCs w:val="24"/>
                <w:lang w:val="en-US"/>
              </w:rPr>
              <w:t xml:space="preserve">the </w:t>
            </w:r>
            <m:oMath>
              <m:sSup>
                <m:sSupPr>
                  <m:ctrlPr>
                    <w:rPr>
                      <w:rFonts w:ascii="Cambria Math" w:hAnsi="Cambria Math"/>
                      <w:i/>
                      <w:szCs w:val="24"/>
                      <w:lang w:val="en-US"/>
                    </w:rPr>
                  </m:ctrlPr>
                </m:sSupPr>
                <m:e>
                  <m:r>
                    <w:rPr>
                      <w:rFonts w:ascii="Cambria Math" w:hAnsi="Cambria Math"/>
                      <w:szCs w:val="24"/>
                      <w:lang w:val="en-US"/>
                    </w:rPr>
                    <m:t>i</m:t>
                  </m:r>
                </m:e>
                <m:sup>
                  <m:r>
                    <w:rPr>
                      <w:rFonts w:ascii="Cambria Math" w:hAnsi="Cambria Math"/>
                      <w:szCs w:val="24"/>
                      <w:lang w:val="en-US"/>
                    </w:rPr>
                    <m:t>th</m:t>
                  </m:r>
                </m:sup>
              </m:sSup>
            </m:oMath>
            <w:r w:rsidR="00384A4B" w:rsidRPr="00CB4830">
              <w:rPr>
                <w:szCs w:val="24"/>
                <w:lang w:val="en-US"/>
              </w:rPr>
              <w:t xml:space="preserve"> minutiae.</w:t>
            </w:r>
          </w:p>
        </w:tc>
        <w:tc>
          <w:tcPr>
            <w:tcW w:w="3821" w:type="dxa"/>
          </w:tcPr>
          <w:p w14:paraId="4D1ADE6F" w14:textId="20EFD102" w:rsidR="00DD1341" w:rsidRPr="00CB4830" w:rsidRDefault="00384A4B" w:rsidP="00CD5309">
            <w:pPr>
              <w:pStyle w:val="PhDNormal"/>
              <w:keepNext/>
              <w:ind w:firstLine="0"/>
              <w:jc w:val="center"/>
              <w:rPr>
                <w:szCs w:val="24"/>
                <w:lang w:val="en-US"/>
              </w:rPr>
            </w:pPr>
            <w:r w:rsidRPr="00CB4830">
              <w:rPr>
                <w:szCs w:val="24"/>
                <w:lang w:val="en-US"/>
              </w:rPr>
              <w:t>Termination OR Bifurcation</w:t>
            </w:r>
          </w:p>
        </w:tc>
      </w:tr>
    </w:tbl>
    <w:p w14:paraId="315D1B44" w14:textId="357948D1" w:rsidR="004249DE" w:rsidRDefault="00CD5309" w:rsidP="004249DE">
      <w:pPr>
        <w:pStyle w:val="Caption"/>
      </w:pPr>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8</w:t>
      </w:r>
      <w:r w:rsidR="00460025">
        <w:fldChar w:fldCharType="end"/>
      </w:r>
      <w:r>
        <w:t xml:space="preserve"> </w:t>
      </w:r>
      <w:r w:rsidR="00CB4830">
        <w:t>Data of</w:t>
      </w:r>
      <w:r w:rsidR="00CD535E">
        <w:t xml:space="preserve"> a</w:t>
      </w:r>
      <w:r w:rsidR="00CB4830">
        <w:t xml:space="preserve"> </w:t>
      </w:r>
      <w:r w:rsidR="00CD535E">
        <w:t>m</w:t>
      </w:r>
      <w:r w:rsidR="00CB4830">
        <w:t>inutiae pair</w:t>
      </w:r>
    </w:p>
    <w:p w14:paraId="41C64C88" w14:textId="0E97416B" w:rsidR="004249DE" w:rsidRDefault="004249DE" w:rsidP="004249DE">
      <w:pPr>
        <w:pStyle w:val="Caption"/>
        <w:jc w:val="left"/>
      </w:pPr>
    </w:p>
    <w:p w14:paraId="12EE140A" w14:textId="5595E9FA" w:rsidR="00FD567F" w:rsidRDefault="004249DE" w:rsidP="007030B0">
      <w:pPr>
        <w:pStyle w:val="PhDNormal"/>
      </w:pPr>
      <w:r>
        <w:tab/>
      </w:r>
      <w:r w:rsidR="00EB6156">
        <w:t xml:space="preserve">Two </w:t>
      </w:r>
      <w:r w:rsidR="0004159E">
        <w:t xml:space="preserve">minutiae pairs </w:t>
      </w:r>
      <w:r w:rsidR="004C588A">
        <w:t>array</w:t>
      </w:r>
      <w:r w:rsidR="00CC3324">
        <w:t>s</w:t>
      </w:r>
      <w:r w:rsidR="00EB6156">
        <w:t xml:space="preserve"> wh</w:t>
      </w:r>
      <w:r w:rsidR="004C588A">
        <w:t xml:space="preserve">ich are generated from source fingerprint template and </w:t>
      </w:r>
      <w:r w:rsidR="0004159E">
        <w:t>target fingerprint template now</w:t>
      </w:r>
      <w:r w:rsidR="00EB6156">
        <w:t xml:space="preserve"> will be called source</w:t>
      </w:r>
      <w:r w:rsidR="000E65EA">
        <w:t xml:space="preserve"> pairs and target pairs</w:t>
      </w:r>
      <w:r w:rsidR="00C3412F">
        <w:t xml:space="preserve"> </w:t>
      </w:r>
      <w:r w:rsidR="000E65EA">
        <w:t>respectively</w:t>
      </w:r>
      <w:r w:rsidR="0004159E">
        <w:t>.</w:t>
      </w:r>
      <w:r w:rsidR="00CC3324">
        <w:t xml:space="preserve"> </w:t>
      </w:r>
      <w:r w:rsidR="004A18B3">
        <w:t xml:space="preserve">The data explained above </w:t>
      </w:r>
      <w:r>
        <w:t>will also</w:t>
      </w:r>
      <w:r w:rsidR="00AC0946">
        <w:t xml:space="preserve"> be included in the minutiae pairs.</w:t>
      </w:r>
      <w:r w:rsidR="00BF6CBE">
        <w:t xml:space="preserve"> To </w:t>
      </w:r>
      <w:r w:rsidR="008246D1">
        <w:t xml:space="preserve">consider </w:t>
      </w:r>
      <w:r w:rsidR="007B214C">
        <w:t xml:space="preserve">the similarity </w:t>
      </w:r>
      <w:r w:rsidR="00BF6CBE">
        <w:t>of a minutiae pair from source pairs and a minutiae pair from target pairs</w:t>
      </w:r>
      <w:r w:rsidR="007F48CC">
        <w:t>, following conditions must be met</w:t>
      </w:r>
      <w:r w:rsidR="00A205AD">
        <w:t>.</w:t>
      </w:r>
    </w:p>
    <w:p w14:paraId="5E2EC544" w14:textId="77777777" w:rsidR="00C1096E" w:rsidRDefault="00C1096E" w:rsidP="00CD535E">
      <w:pPr>
        <w:pStyle w:val="PhDNumberIndent"/>
      </w:pPr>
      <w:r w:rsidRPr="005E12F9">
        <w:t>The radial distance of both source pair and target pair must be the same or the difference between</w:t>
      </w:r>
      <w:r>
        <w:t xml:space="preserve"> them does not exceed distance threshold.</w:t>
      </w:r>
    </w:p>
    <w:p w14:paraId="43529925" w14:textId="77777777" w:rsidR="00C1096E" w:rsidRDefault="00C1096E" w:rsidP="00CD535E">
      <w:pPr>
        <w:pStyle w:val="PhDNumberIndent"/>
      </w:pPr>
      <w:r>
        <w:t>The type of both source pair and target pair must be the same.</w:t>
      </w:r>
    </w:p>
    <w:p w14:paraId="52C9F94E" w14:textId="1D64D773" w:rsidR="00C1096E" w:rsidRDefault="00C1096E" w:rsidP="00CD535E">
      <w:pPr>
        <w:pStyle w:val="PhDNumberIndent"/>
      </w:pPr>
      <w:r>
        <w:t xml:space="preserve">The orientation angle of both source pair and target pair must be the same or the difference between them does not exceed </w:t>
      </w:r>
      <w:r w:rsidR="004F45C7">
        <w:t>angle</w:t>
      </w:r>
      <w:r>
        <w:t xml:space="preserve"> threshold.</w:t>
      </w:r>
    </w:p>
    <w:p w14:paraId="3B963F05" w14:textId="77777777" w:rsidR="00DF5E8D" w:rsidRDefault="00E07756" w:rsidP="00CD535E">
      <w:pPr>
        <w:pStyle w:val="PhDNumberIndent"/>
      </w:pPr>
      <w:r>
        <w:t xml:space="preserve">The radial angle of </w:t>
      </w:r>
      <w:r w:rsidR="00503CA8">
        <w:t xml:space="preserve">the </w:t>
      </w:r>
      <w:r w:rsidR="00D60460">
        <w:t>source</w:t>
      </w:r>
      <w:r w:rsidR="00503CA8">
        <w:t xml:space="preserve"> pair must firstly be </w:t>
      </w:r>
      <w:r w:rsidR="00F34DED">
        <w:t xml:space="preserve">transformed by rotating it accordingly to match </w:t>
      </w:r>
      <w:r w:rsidR="00D60460">
        <w:t>target</w:t>
      </w:r>
      <w:r w:rsidR="00F34DED">
        <w:t xml:space="preserve"> pair.</w:t>
      </w:r>
      <w:r w:rsidR="00D60460">
        <w:t xml:space="preserve"> The </w:t>
      </w:r>
      <w:r w:rsidR="00DF5E8D">
        <w:t>new orientation angle can be derived using the given equation:</w:t>
      </w:r>
    </w:p>
    <w:p w14:paraId="41B6281E" w14:textId="09E7D57E" w:rsidR="00CD535E" w:rsidRPr="00495E6D" w:rsidRDefault="002A3D11" w:rsidP="00B62A2C">
      <w:pPr>
        <w:pStyle w:val="PhDNumberIndent"/>
        <w:numPr>
          <w:ilvl w:val="0"/>
          <w:numId w:val="0"/>
        </w:numPr>
        <w:ind w:left="992"/>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new</m:t>
              </m:r>
            </m:sub>
            <m:sup>
              <m:r>
                <w:rPr>
                  <w:rFonts w:ascii="Cambria Math" w:hAnsi="Cambria Math"/>
                </w:rPr>
                <m:t>s</m:t>
              </m:r>
            </m:sup>
          </m:sSub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 xml:space="preserve"> + </m:t>
          </m:r>
          <m:sSubSup>
            <m:sSubSupPr>
              <m:ctrlPr>
                <w:rPr>
                  <w:rFonts w:ascii="Cambria Math" w:hAnsi="Cambria Math"/>
                  <w:i/>
                </w:rPr>
              </m:ctrlPr>
            </m:sSubSupPr>
            <m:e>
              <m:r>
                <w:rPr>
                  <w:rFonts w:ascii="Cambria Math" w:hAnsi="Cambria Math"/>
                </w:rPr>
                <m:t>(</m:t>
              </m:r>
              <m:r>
                <w:rPr>
                  <w:rFonts w:ascii="Cambria Math" w:hAnsi="Cambria Math"/>
                </w:rPr>
                <m:t>θ</m:t>
              </m:r>
            </m:e>
            <m:sub>
              <m:r>
                <w:rPr>
                  <w:rFonts w:ascii="Cambria Math" w:hAnsi="Cambria Math"/>
                </w:rPr>
                <m:t>j</m:t>
              </m:r>
            </m:sub>
            <m:sup>
              <m:r>
                <w:rPr>
                  <w:rFonts w:ascii="Cambria Math" w:hAnsi="Cambria Math"/>
                </w:rPr>
                <m:t>t</m:t>
              </m:r>
            </m:sup>
          </m:sSubSup>
          <m:r>
            <w:rPr>
              <w:rFonts w:ascii="Cambria Math" w:hAnsi="Cambria Math"/>
            </w:rPr>
            <m:t xml:space="preserve"> - </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s</m:t>
              </m:r>
            </m:sup>
          </m:sSubSup>
          <m:r>
            <w:rPr>
              <w:rFonts w:ascii="Cambria Math" w:hAnsi="Cambria Math"/>
            </w:rPr>
            <m:t>)</m:t>
          </m:r>
        </m:oMath>
      </m:oMathPara>
    </w:p>
    <w:p w14:paraId="27BC20B3" w14:textId="612CB1DA" w:rsidR="005C6E03" w:rsidRDefault="003E657D" w:rsidP="005C6E03">
      <w:pPr>
        <w:pStyle w:val="PhDNumberIndent"/>
        <w:numPr>
          <w:ilvl w:val="0"/>
          <w:numId w:val="0"/>
        </w:numPr>
        <w:ind w:left="992"/>
      </w:pPr>
      <w:r>
        <w:lastRenderedPageBreak/>
        <w:t xml:space="preserve">Where </w:t>
      </w:r>
      <m:oMath>
        <m:sSubSup>
          <m:sSubSupPr>
            <m:ctrlPr>
              <w:rPr>
                <w:rFonts w:ascii="Cambria Math" w:hAnsi="Cambria Math"/>
                <w:i/>
              </w:rPr>
            </m:ctrlPr>
          </m:sSubSupPr>
          <m:e>
            <m:r>
              <w:rPr>
                <w:rFonts w:ascii="Cambria Math" w:hAnsi="Cambria Math"/>
              </w:rPr>
              <m:t>∅</m:t>
            </m:r>
          </m:e>
          <m:sub>
            <m:r>
              <w:rPr>
                <w:rFonts w:ascii="Cambria Math" w:hAnsi="Cambria Math"/>
              </w:rPr>
              <m:t>new</m:t>
            </m:r>
          </m:sub>
          <m:sup>
            <m:r>
              <w:rPr>
                <w:rFonts w:ascii="Cambria Math" w:hAnsi="Cambria Math"/>
              </w:rPr>
              <m:t>s</m:t>
            </m:r>
          </m:sup>
        </m:sSubSup>
      </m:oMath>
      <w:r>
        <w:t xml:space="preserve"> is</w:t>
      </w:r>
      <w:r w:rsidR="00F86365">
        <w:t xml:space="preserve"> the new </w:t>
      </w:r>
      <w:r w:rsidR="009D47DE">
        <w:t>radial</w:t>
      </w:r>
      <w:r w:rsidR="004B20D0">
        <w:t xml:space="preserve"> angle</w:t>
      </w:r>
      <w:r w:rsidR="00F86365">
        <w:t xml:space="preserve"> of the source pair, </w:t>
      </w:r>
      <m:oMath>
        <m:sSup>
          <m:sSupPr>
            <m:ctrlPr>
              <w:rPr>
                <w:rFonts w:ascii="Cambria Math" w:hAnsi="Cambria Math"/>
                <w:i/>
              </w:rPr>
            </m:ctrlPr>
          </m:sSupPr>
          <m:e>
            <m:r>
              <w:rPr>
                <w:rFonts w:ascii="Cambria Math" w:hAnsi="Cambria Math"/>
              </w:rPr>
              <m:t>∅</m:t>
            </m:r>
          </m:e>
          <m:sup>
            <m:r>
              <w:rPr>
                <w:rFonts w:ascii="Cambria Math" w:hAnsi="Cambria Math"/>
              </w:rPr>
              <m:t>s</m:t>
            </m:r>
          </m:sup>
        </m:sSup>
      </m:oMath>
      <w:r w:rsidR="00F86365">
        <w:t xml:space="preserve"> is the </w:t>
      </w:r>
      <w:r w:rsidR="00D52693">
        <w:t xml:space="preserve">original </w:t>
      </w:r>
      <w:r w:rsidR="009D47DE">
        <w:t>radial</w:t>
      </w:r>
      <w:r w:rsidR="00D52693">
        <w:t xml:space="preserve"> angle of the </w:t>
      </w:r>
      <w:r w:rsidR="004B20D0">
        <w:t xml:space="preserve">source pair, </w:t>
      </w:r>
      <m:oMath>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t</m:t>
            </m:r>
          </m:sup>
        </m:sSubSup>
      </m:oMath>
      <w:r w:rsidR="009D47DE">
        <w:t xml:space="preserve"> is the </w:t>
      </w:r>
      <w:r w:rsidR="004B1293">
        <w:t xml:space="preserve">orientation angle of the target minutia, </w:t>
      </w:r>
      <w:r w:rsidR="00ED128D">
        <w:t xml:space="preserve">and </w:t>
      </w:r>
      <m:oMath>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t</m:t>
            </m:r>
          </m:sup>
        </m:sSubSup>
      </m:oMath>
      <w:r w:rsidR="00ED128D">
        <w:t xml:space="preserve"> is the orientation angle of the source minutia.</w:t>
      </w:r>
      <w:r w:rsidR="00BA0921">
        <w:t xml:space="preserve"> After the new radial angle of the source pair </w:t>
      </w:r>
      <m:oMath>
        <m:sSubSup>
          <m:sSubSupPr>
            <m:ctrlPr>
              <w:rPr>
                <w:rFonts w:ascii="Cambria Math" w:hAnsi="Cambria Math"/>
                <w:i/>
              </w:rPr>
            </m:ctrlPr>
          </m:sSubSupPr>
          <m:e>
            <m:r>
              <w:rPr>
                <w:rFonts w:ascii="Cambria Math" w:hAnsi="Cambria Math"/>
              </w:rPr>
              <m:t>∅</m:t>
            </m:r>
          </m:e>
          <m:sub>
            <m:r>
              <w:rPr>
                <w:rFonts w:ascii="Cambria Math" w:hAnsi="Cambria Math"/>
              </w:rPr>
              <m:t>new</m:t>
            </m:r>
          </m:sub>
          <m:sup>
            <m:r>
              <w:rPr>
                <w:rFonts w:ascii="Cambria Math" w:hAnsi="Cambria Math"/>
              </w:rPr>
              <m:t>s</m:t>
            </m:r>
          </m:sup>
        </m:sSubSup>
      </m:oMath>
      <w:r w:rsidR="004F45C7">
        <w:t xml:space="preserve"> is calculated, compare it to the radial angle of target pair. If it is the same or the difference between them does not exceed angle threshold</w:t>
      </w:r>
      <w:r w:rsidR="005C6E03">
        <w:t>, the condition is fulfilled.</w:t>
      </w:r>
    </w:p>
    <w:p w14:paraId="42817A48" w14:textId="067BDA97" w:rsidR="005C6E03" w:rsidRDefault="00240D84" w:rsidP="006F5D2B">
      <w:pPr>
        <w:pStyle w:val="PhDNormal"/>
      </w:pPr>
      <w:r>
        <w:t xml:space="preserve">If all conditions are met, add the minutia of the source pair into a list of </w:t>
      </w:r>
      <w:r w:rsidR="006F5D2B">
        <w:t>matched minutiae</w:t>
      </w:r>
      <w:r w:rsidR="003C371E">
        <w:t xml:space="preserve">. After </w:t>
      </w:r>
      <w:r w:rsidR="00975924">
        <w:t>iterating</w:t>
      </w:r>
      <w:r w:rsidR="003C371E">
        <w:t xml:space="preserve"> through all the </w:t>
      </w:r>
      <w:r w:rsidR="00B71FD5">
        <w:t xml:space="preserve">minutia pair, calculate the </w:t>
      </w:r>
      <w:r w:rsidR="00975924">
        <w:t>m</w:t>
      </w:r>
      <w:r w:rsidR="00B71FD5">
        <w:t xml:space="preserve">atching score using the </w:t>
      </w:r>
      <w:r w:rsidR="00975924">
        <w:fldChar w:fldCharType="begin"/>
      </w:r>
      <w:r w:rsidR="00975924">
        <w:instrText xml:space="preserve"> REF _Ref167139187 \h </w:instrText>
      </w:r>
      <w:r w:rsidR="00975924">
        <w:fldChar w:fldCharType="separate"/>
      </w:r>
      <w:r w:rsidR="00975924">
        <w:t xml:space="preserve">Equation </w:t>
      </w:r>
      <w:r w:rsidR="00975924">
        <w:rPr>
          <w:noProof/>
        </w:rPr>
        <w:t>1</w:t>
      </w:r>
      <w:r w:rsidR="00975924">
        <w:fldChar w:fldCharType="end"/>
      </w:r>
      <w:r w:rsidR="00975924">
        <w:t>.</w:t>
      </w:r>
      <w:r w:rsidR="000B7569">
        <w:t xml:space="preserve"> If the value </w:t>
      </w:r>
      <w:r w:rsidR="003502B8">
        <w:t>surpasses</w:t>
      </w:r>
      <w:r w:rsidR="00D06235">
        <w:t xml:space="preserve"> the threshold score, it is </w:t>
      </w:r>
      <w:r w:rsidR="00531E33">
        <w:t xml:space="preserve">considered </w:t>
      </w:r>
      <w:r w:rsidR="00D06235">
        <w:t>a match, else</w:t>
      </w:r>
      <w:r w:rsidR="00E97127">
        <w:t xml:space="preserve"> it is a</w:t>
      </w:r>
      <w:r w:rsidR="00D06235">
        <w:t xml:space="preserve"> mismatch.</w:t>
      </w:r>
    </w:p>
    <w:p w14:paraId="58E75E85" w14:textId="0DDC9F9A" w:rsidR="00E97127" w:rsidRDefault="003502B8" w:rsidP="00531E33">
      <w:pPr>
        <w:pStyle w:val="Heading2"/>
      </w:pPr>
      <w:bookmarkStart w:id="124" w:name="_Toc167650592"/>
      <w:r>
        <w:t>S</w:t>
      </w:r>
      <w:bookmarkStart w:id="125" w:name="_CTVC0010bada8e8e1e24c16b961d0db99cebc3a"/>
      <w:r>
        <w:t>ecurity Measure</w:t>
      </w:r>
      <w:bookmarkEnd w:id="124"/>
      <w:bookmarkEnd w:id="125"/>
    </w:p>
    <w:p w14:paraId="6F141085" w14:textId="1F1F4060" w:rsidR="00531E33" w:rsidRDefault="00775B7A" w:rsidP="00531E33">
      <w:pPr>
        <w:pStyle w:val="PhDNormal"/>
        <w:rPr>
          <w:lang w:val="en-GB"/>
        </w:rPr>
      </w:pPr>
      <w:r w:rsidRPr="00775B7A">
        <w:rPr>
          <w:lang w:val="en-GB"/>
        </w:rPr>
        <w:t>In recent years, a n</w:t>
      </w:r>
      <w:r>
        <w:rPr>
          <w:lang w:val="en-GB"/>
        </w:rPr>
        <w:t>umero</w:t>
      </w:r>
      <w:r w:rsidR="00E84E9A">
        <w:rPr>
          <w:lang w:val="en-GB"/>
        </w:rPr>
        <w:t xml:space="preserve">us </w:t>
      </w:r>
      <w:r w:rsidR="0068615B">
        <w:rPr>
          <w:lang w:val="en-GB"/>
        </w:rPr>
        <w:t>technique</w:t>
      </w:r>
      <w:r w:rsidR="00C41249">
        <w:rPr>
          <w:lang w:val="en-GB"/>
        </w:rPr>
        <w:t>s</w:t>
      </w:r>
      <w:r w:rsidR="00E84E9A">
        <w:rPr>
          <w:lang w:val="en-GB"/>
        </w:rPr>
        <w:t xml:space="preserve"> have been </w:t>
      </w:r>
      <w:r w:rsidR="0068615B">
        <w:rPr>
          <w:lang w:val="en-GB"/>
        </w:rPr>
        <w:t>discovered</w:t>
      </w:r>
      <w:r w:rsidR="00E84E9A">
        <w:rPr>
          <w:lang w:val="en-GB"/>
        </w:rPr>
        <w:t xml:space="preserve"> to ensure t</w:t>
      </w:r>
      <w:r w:rsidR="00BE3612">
        <w:rPr>
          <w:lang w:val="en-GB"/>
        </w:rPr>
        <w:t>he security of biometric template</w:t>
      </w:r>
      <w:r w:rsidR="00F96A80">
        <w:rPr>
          <w:lang w:val="en-GB"/>
        </w:rPr>
        <w:t xml:space="preserve"> which can be categorised into three class</w:t>
      </w:r>
      <w:r w:rsidR="00FD2C39">
        <w:rPr>
          <w:lang w:val="en-GB"/>
        </w:rPr>
        <w:t xml:space="preserve"> </w:t>
      </w:r>
      <w:sdt>
        <w:sdtPr>
          <w:rPr>
            <w:lang w:val="en-GB"/>
          </w:rPr>
          <w:alias w:val="To edit, see citavi.com/edit"/>
          <w:tag w:val="CitaviPlaceholder#f50b5daa-49ee-4137-8942-095b114a1565"/>
          <w:id w:val="-555780051"/>
          <w:placeholder>
            <w:docPart w:val="DefaultPlaceholder_-1854013440"/>
          </w:placeholder>
        </w:sdtPr>
        <w:sdtEndPr/>
        <w:sdtContent>
          <w:r w:rsidR="00FD2C39">
            <w:rPr>
              <w:lang w:val="en-GB"/>
            </w:rPr>
            <w:fldChar w:fldCharType="begin"/>
          </w:r>
          <w:r w:rsidR="006B660F">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YWZiYmVjLWM4OTctNGM1OS1iN2RiLWZmY2U0NDAzODMwNiIsIlJhbmdlTGVuZ3RoIjo0LCJSZWZlcmVuY2VJZCI6ImQ4YjNhMzA0LTkzN2QtNGM3Ny04ZDIwLTcwZDg2NTQ1MjUw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HN5YXp3XFxBcHBEYXRhXFxMb2NhbFxcVGVtcFxcNG9qYjViemUuanBnIiwiVXJpU3RyaW5nIjoiZDhiM2EzMDQtOTM3ZC00Yzc3LThkMjAtNzBkODY1NDUyNT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yLjEwLjI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EwLjAwNTE2IiwiVXJpU3RyaW5nIjoiaHR0cDovL2FyeGl2Lm9yZy9wZGYvMTcxMC4wMDUx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RUMDA6MjE6MzUiLCJNb2RpZmllZEJ5IjoiX05payBBbWlyIFN5YXp3YW4gQmluIEFiZHVsIEF6aXoiLCJJZCI6IjUwN2MzYTExLTVjM2ItNDg4NS05YjY0LTU1MWEyNzQyMjgwMiIsIk1vZGlmaWVkT24iOiIyMDI0LTA1LTA0VDAwOjIxOjM1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cxMC4wMDUxNiIsIlVyaVN0cmluZyI6Imh0dHBzOi8vYXJ4aXYub3JnL3BkZi8xNzEwLjAwNTE2djEucGRm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}</w:instrText>
          </w:r>
          <w:r w:rsidR="00FD2C39">
            <w:rPr>
              <w:lang w:val="en-GB"/>
            </w:rPr>
            <w:fldChar w:fldCharType="separate"/>
          </w:r>
          <w:r w:rsidR="006B660F">
            <w:rPr>
              <w:lang w:val="en-GB"/>
            </w:rPr>
            <w:t>[38]</w:t>
          </w:r>
          <w:r w:rsidR="00FD2C39">
            <w:rPr>
              <w:lang w:val="en-GB"/>
            </w:rPr>
            <w:fldChar w:fldCharType="end"/>
          </w:r>
        </w:sdtContent>
      </w:sdt>
      <w:r w:rsidR="0068615B">
        <w:rPr>
          <w:lang w:val="en-GB"/>
        </w:rPr>
        <w:t>:</w:t>
      </w:r>
    </w:p>
    <w:p w14:paraId="20D32713" w14:textId="2026CFA6" w:rsidR="00C41249" w:rsidRDefault="008C0417" w:rsidP="00962C2B">
      <w:pPr>
        <w:pStyle w:val="PhDNormal"/>
        <w:numPr>
          <w:ilvl w:val="0"/>
          <w:numId w:val="30"/>
        </w:numPr>
        <w:rPr>
          <w:lang w:val="en-GB"/>
        </w:rPr>
      </w:pPr>
      <w:r>
        <w:rPr>
          <w:lang w:val="en-GB"/>
        </w:rPr>
        <w:t>Cancellable</w:t>
      </w:r>
      <w:r w:rsidR="00C41249">
        <w:rPr>
          <w:lang w:val="en-GB"/>
        </w:rPr>
        <w:t xml:space="preserve"> biometrics</w:t>
      </w:r>
      <w:r>
        <w:rPr>
          <w:lang w:val="en-GB"/>
        </w:rPr>
        <w:t xml:space="preserve"> generation: A technique to transform biometric image or data into another domain</w:t>
      </w:r>
      <w:r w:rsidR="00AF29A2">
        <w:rPr>
          <w:lang w:val="en-GB"/>
        </w:rPr>
        <w:t>. If the data is stolen, the real biometric data is not compromised.</w:t>
      </w:r>
    </w:p>
    <w:p w14:paraId="2F07F551" w14:textId="0F345F5B" w:rsidR="00AF29A2" w:rsidRDefault="00471E85" w:rsidP="00962C2B">
      <w:pPr>
        <w:pStyle w:val="PhDNormal"/>
        <w:numPr>
          <w:ilvl w:val="0"/>
          <w:numId w:val="30"/>
        </w:numPr>
        <w:rPr>
          <w:lang w:val="en-GB"/>
        </w:rPr>
      </w:pPr>
      <w:r>
        <w:rPr>
          <w:lang w:val="en-GB"/>
        </w:rPr>
        <w:t xml:space="preserve">Biometric </w:t>
      </w:r>
      <w:r w:rsidR="00834284">
        <w:rPr>
          <w:lang w:val="en-GB"/>
        </w:rPr>
        <w:t>Cryptosystem</w:t>
      </w:r>
      <w:r>
        <w:rPr>
          <w:lang w:val="en-GB"/>
        </w:rPr>
        <w:t xml:space="preserve">: </w:t>
      </w:r>
      <w:r w:rsidR="00834284">
        <w:rPr>
          <w:lang w:val="en-GB"/>
        </w:rPr>
        <w:t>A technique which creates cryptographic key for the biometric template.</w:t>
      </w:r>
    </w:p>
    <w:p w14:paraId="63367FEF" w14:textId="0604C882" w:rsidR="00834284" w:rsidRDefault="00DD0D78" w:rsidP="00962C2B">
      <w:pPr>
        <w:pStyle w:val="PhDNormal"/>
        <w:numPr>
          <w:ilvl w:val="0"/>
          <w:numId w:val="30"/>
        </w:numPr>
        <w:rPr>
          <w:lang w:val="en-GB"/>
        </w:rPr>
      </w:pPr>
      <w:r>
        <w:rPr>
          <w:lang w:val="en-GB"/>
        </w:rPr>
        <w:t>Biometrics Data Hiding: A technique which conceal data on a cover biometric te</w:t>
      </w:r>
      <w:r w:rsidR="000374A8">
        <w:rPr>
          <w:lang w:val="en-GB"/>
        </w:rPr>
        <w:t>mplate such as username. During the transmission of the data to remote server</w:t>
      </w:r>
      <w:r w:rsidR="006E453E">
        <w:rPr>
          <w:lang w:val="en-GB"/>
        </w:rPr>
        <w:t>, the associated username will be hidden</w:t>
      </w:r>
      <w:r w:rsidR="004A11F5">
        <w:rPr>
          <w:lang w:val="en-GB"/>
        </w:rPr>
        <w:t xml:space="preserve"> therefore ensure the user privacy.</w:t>
      </w:r>
    </w:p>
    <w:p w14:paraId="5A441E93" w14:textId="4FBBEDEC" w:rsidR="004A11F5" w:rsidRPr="00323500" w:rsidRDefault="001B2AB5" w:rsidP="00323500">
      <w:pPr>
        <w:pStyle w:val="PhDNormal"/>
      </w:pPr>
      <w:r w:rsidRPr="00323500">
        <w:t>The technique</w:t>
      </w:r>
      <w:r w:rsidR="003D6F26" w:rsidRPr="00323500">
        <w:t>s selected</w:t>
      </w:r>
      <w:r w:rsidR="00FD2C39" w:rsidRPr="00323500">
        <w:t xml:space="preserve"> in this research are biometric cryptography and </w:t>
      </w:r>
      <w:r w:rsidR="00784105" w:rsidRPr="00323500">
        <w:t>biometrics data hiding. The implementation of the technique is described in the next subsection.</w:t>
      </w:r>
    </w:p>
    <w:p w14:paraId="0A4D9A73" w14:textId="2F6C3730" w:rsidR="00D750FF" w:rsidRDefault="00323500" w:rsidP="00323500">
      <w:pPr>
        <w:pStyle w:val="Heading3"/>
        <w:rPr>
          <w:lang w:val="en-GB"/>
        </w:rPr>
      </w:pPr>
      <w:bookmarkStart w:id="126" w:name="_Toc167650593"/>
      <w:r>
        <w:rPr>
          <w:lang w:val="en-GB"/>
        </w:rPr>
        <w:t>B</w:t>
      </w:r>
      <w:bookmarkStart w:id="127" w:name="_CTVC001d9d5cb840c3646b6a5fb28e8d74bb04b"/>
      <w:r>
        <w:rPr>
          <w:lang w:val="en-GB"/>
        </w:rPr>
        <w:t>iometrics Data Hiding</w:t>
      </w:r>
      <w:bookmarkEnd w:id="126"/>
      <w:bookmarkEnd w:id="127"/>
    </w:p>
    <w:p w14:paraId="14D5C07E" w14:textId="2DC64ACE" w:rsidR="00323500" w:rsidRDefault="0017179F" w:rsidP="00323500">
      <w:pPr>
        <w:pStyle w:val="PhDNormal"/>
        <w:rPr>
          <w:lang w:val="en-GB"/>
        </w:rPr>
      </w:pPr>
      <w:r>
        <w:rPr>
          <w:lang w:val="en-GB"/>
        </w:rPr>
        <w:t xml:space="preserve">While there are </w:t>
      </w:r>
      <w:r w:rsidR="00EA7804">
        <w:rPr>
          <w:lang w:val="en-GB"/>
        </w:rPr>
        <w:t xml:space="preserve">various </w:t>
      </w:r>
      <w:r w:rsidR="008B5D01">
        <w:rPr>
          <w:lang w:val="en-GB"/>
        </w:rPr>
        <w:t>data hiding method in biometrics system, most of them hide the data in the fingerprint image itself</w:t>
      </w:r>
      <w:r w:rsidR="00EA7804">
        <w:rPr>
          <w:lang w:val="en-GB"/>
        </w:rPr>
        <w:t xml:space="preserve">. This </w:t>
      </w:r>
      <w:r w:rsidR="00BF6877">
        <w:rPr>
          <w:lang w:val="en-GB"/>
        </w:rPr>
        <w:t xml:space="preserve">method is called </w:t>
      </w:r>
      <w:r w:rsidR="00C85F03">
        <w:rPr>
          <w:lang w:val="en-GB"/>
        </w:rPr>
        <w:t>steganography.</w:t>
      </w:r>
      <w:r w:rsidR="00B043FD">
        <w:rPr>
          <w:lang w:val="en-GB"/>
        </w:rPr>
        <w:t xml:space="preserve"> Th</w:t>
      </w:r>
      <w:r w:rsidR="00714B8D">
        <w:rPr>
          <w:lang w:val="en-GB"/>
        </w:rPr>
        <w:t>erefore, the</w:t>
      </w:r>
      <w:r w:rsidR="007A3748">
        <w:rPr>
          <w:lang w:val="en-GB"/>
        </w:rPr>
        <w:t xml:space="preserve"> author found that</w:t>
      </w:r>
      <w:r w:rsidR="00714B8D">
        <w:rPr>
          <w:lang w:val="en-GB"/>
        </w:rPr>
        <w:t xml:space="preserve"> </w:t>
      </w:r>
      <w:r w:rsidR="007A3748">
        <w:rPr>
          <w:lang w:val="en-GB"/>
        </w:rPr>
        <w:t xml:space="preserve">the </w:t>
      </w:r>
      <w:r w:rsidR="00714B8D">
        <w:rPr>
          <w:lang w:val="en-GB"/>
        </w:rPr>
        <w:t>best</w:t>
      </w:r>
      <w:r w:rsidR="007A3748">
        <w:rPr>
          <w:lang w:val="en-GB"/>
        </w:rPr>
        <w:t xml:space="preserve"> data hiding</w:t>
      </w:r>
      <w:r w:rsidR="00714B8D">
        <w:rPr>
          <w:lang w:val="en-GB"/>
        </w:rPr>
        <w:t xml:space="preserve"> </w:t>
      </w:r>
      <w:r w:rsidR="007A3748">
        <w:rPr>
          <w:lang w:val="en-GB"/>
        </w:rPr>
        <w:t xml:space="preserve">method for this project is the one proposed by </w:t>
      </w:r>
      <w:r w:rsidR="001D3098">
        <w:rPr>
          <w:lang w:val="en-GB"/>
        </w:rPr>
        <w:t>Li et.al</w:t>
      </w:r>
      <w:r w:rsidR="000A0E6E">
        <w:rPr>
          <w:lang w:val="en-GB"/>
        </w:rPr>
        <w:t xml:space="preserve"> </w:t>
      </w:r>
      <w:r w:rsidR="00AE7592">
        <w:rPr>
          <w:lang w:val="en-GB"/>
        </w:rPr>
        <w:t xml:space="preserve">because the method embed the data in the </w:t>
      </w:r>
      <w:r w:rsidR="00147894">
        <w:rPr>
          <w:lang w:val="en-GB"/>
        </w:rPr>
        <w:t>minutiae list instead</w:t>
      </w:r>
      <w:r w:rsidR="009030C6">
        <w:rPr>
          <w:lang w:val="en-GB"/>
        </w:rPr>
        <w:t xml:space="preserve"> </w:t>
      </w:r>
      <w:sdt>
        <w:sdtPr>
          <w:rPr>
            <w:lang w:val="en-GB"/>
          </w:rPr>
          <w:alias w:val="To edit, see citavi.com/edit"/>
          <w:tag w:val="CitaviPlaceholder#8b772c10-8712-4deb-bb9e-1efd65093001"/>
          <w:id w:val="-428890481"/>
          <w:placeholder>
            <w:docPart w:val="DefaultPlaceholder_-1854013440"/>
          </w:placeholder>
        </w:sdtPr>
        <w:sdtEndPr/>
        <w:sdtContent>
          <w:r w:rsidR="009030C6">
            <w:rPr>
              <w:lang w:val="en-GB"/>
            </w:rPr>
            <w:fldChar w:fldCharType="begin"/>
          </w:r>
          <w:r w:rsidR="006B660F">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UwNTlmLWU2YmUtNDBkMi1iNzU1LTZjNTY5NjQzNDgyZCIsIlJhbmdlTGVuZ3RoIjo0LCJSZWZlcmVuY2VJZCI6ImQ4YjNhMzA0LTkzN2QtNGM3Ny04ZDIwLTcwZDg2NTQ1MjUw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HN5YXp3XFxBcHBEYXRhXFxMb2NhbFxcVGVtcFxcNG9qYjViemUuanBnIiwiVXJpU3RyaW5nIjoiZDhiM2EzMDQtOTM3ZC00Yzc3LThkMjAtNzBkODY1NDUyNT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yLjEwLjI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EwLjAwNTE2IiwiVXJpU3RyaW5nIjoiaHR0cDovL2FyeGl2Lm9yZy9wZGYvMTcxMC4wMDUx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UtMDRUMDA6MjE6MzUiLCJNb2RpZmllZEJ5IjoiX05payBBbWlyIFN5YXp3YW4gQmluIEFiZHVsIEF6aXoiLCJJZCI6IjUwN2MzYTExLTVjM2ItNDg4NS05YjY0LTU1MWEyNzQyMjgwMiIsIk1vZGlmaWVkT24iOiIyMDI0LTA1LTA0VDAwOjIxOjM1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cxMC4wMDUxNiIsIlVyaVN0cmluZyI6Imh0dHBzOi8vYXJ4aXYub3JnL3BkZi8xNzEwLjAwNTE2djEucGRm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}</w:instrText>
          </w:r>
          <w:r w:rsidR="009030C6">
            <w:rPr>
              <w:lang w:val="en-GB"/>
            </w:rPr>
            <w:fldChar w:fldCharType="separate"/>
          </w:r>
          <w:r w:rsidR="006B660F">
            <w:rPr>
              <w:lang w:val="en-GB"/>
            </w:rPr>
            <w:t>[38]</w:t>
          </w:r>
          <w:r w:rsidR="009030C6">
            <w:rPr>
              <w:lang w:val="en-GB"/>
            </w:rPr>
            <w:fldChar w:fldCharType="end"/>
          </w:r>
        </w:sdtContent>
      </w:sdt>
      <w:r w:rsidR="000A0E6E">
        <w:rPr>
          <w:lang w:val="en-GB"/>
        </w:rPr>
        <w:t>.</w:t>
      </w:r>
      <w:r w:rsidR="00FD1BFE">
        <w:rPr>
          <w:lang w:val="en-GB"/>
        </w:rPr>
        <w:t xml:space="preserve"> </w:t>
      </w:r>
      <w:r w:rsidR="007B53DD">
        <w:rPr>
          <w:lang w:val="en-GB"/>
        </w:rPr>
        <w:t>Th</w:t>
      </w:r>
      <w:r w:rsidR="00F24082">
        <w:rPr>
          <w:lang w:val="en-GB"/>
        </w:rPr>
        <w:t>is method will hide the username in the minutiae list and extract it back</w:t>
      </w:r>
      <w:r w:rsidR="00AB7326">
        <w:rPr>
          <w:lang w:val="en-GB"/>
        </w:rPr>
        <w:t xml:space="preserve"> in the </w:t>
      </w:r>
      <w:r w:rsidR="00AB7326">
        <w:rPr>
          <w:lang w:val="en-GB"/>
        </w:rPr>
        <w:lastRenderedPageBreak/>
        <w:t>backend server to match with the minutiae list</w:t>
      </w:r>
      <w:r w:rsidR="008627B9">
        <w:rPr>
          <w:lang w:val="en-GB"/>
        </w:rPr>
        <w:t xml:space="preserve"> </w:t>
      </w:r>
      <w:r w:rsidR="00CB399B">
        <w:rPr>
          <w:lang w:val="en-GB"/>
        </w:rPr>
        <w:t xml:space="preserve">associated with the username </w:t>
      </w:r>
      <w:r w:rsidR="008627B9">
        <w:rPr>
          <w:lang w:val="en-GB"/>
        </w:rPr>
        <w:t>available in the database.</w:t>
      </w:r>
    </w:p>
    <w:tbl>
      <w:tblPr>
        <w:tblStyle w:val="PhDTable"/>
        <w:tblW w:w="0" w:type="auto"/>
        <w:tblLook w:val="04A0" w:firstRow="1" w:lastRow="0" w:firstColumn="1" w:lastColumn="0" w:noHBand="0" w:noVBand="1"/>
      </w:tblPr>
      <w:tblGrid>
        <w:gridCol w:w="2052"/>
        <w:gridCol w:w="2053"/>
        <w:gridCol w:w="2053"/>
        <w:gridCol w:w="2053"/>
      </w:tblGrid>
      <w:tr w:rsidR="00EA6745" w:rsidRPr="009E0154" w14:paraId="794FD648" w14:textId="77777777" w:rsidTr="009E0154">
        <w:trPr>
          <w:cnfStyle w:val="100000000000" w:firstRow="1" w:lastRow="0" w:firstColumn="0" w:lastColumn="0" w:oddVBand="0" w:evenVBand="0" w:oddHBand="0" w:evenHBand="0" w:firstRowFirstColumn="0" w:firstRowLastColumn="0" w:lastRowFirstColumn="0" w:lastRowLastColumn="0"/>
        </w:trPr>
        <w:tc>
          <w:tcPr>
            <w:tcW w:w="2052" w:type="dxa"/>
          </w:tcPr>
          <w:p w14:paraId="34FADB5D" w14:textId="552F51BC" w:rsidR="00EA6745" w:rsidRPr="009E0154" w:rsidRDefault="00913847" w:rsidP="00323500">
            <w:pPr>
              <w:pStyle w:val="PhDNormal"/>
              <w:ind w:firstLine="0"/>
              <w:rPr>
                <w:sz w:val="20"/>
                <w:szCs w:val="20"/>
                <w:lang w:val="en-GB"/>
              </w:rPr>
            </w:pPr>
            <w:r w:rsidRPr="009E0154">
              <w:rPr>
                <w:sz w:val="20"/>
                <w:szCs w:val="20"/>
                <w:lang w:val="en-GB"/>
              </w:rPr>
              <w:t>index</w:t>
            </w:r>
          </w:p>
        </w:tc>
        <w:tc>
          <w:tcPr>
            <w:tcW w:w="2053" w:type="dxa"/>
          </w:tcPr>
          <w:p w14:paraId="16BE4CA3" w14:textId="4CF5E422" w:rsidR="00EA6745" w:rsidRPr="009E0154" w:rsidRDefault="00913847" w:rsidP="00323500">
            <w:pPr>
              <w:pStyle w:val="PhDNormal"/>
              <w:ind w:firstLine="0"/>
              <w:rPr>
                <w:sz w:val="20"/>
                <w:szCs w:val="20"/>
                <w:lang w:val="en-GB"/>
              </w:rPr>
            </w:pPr>
            <w:r w:rsidRPr="009E0154">
              <w:rPr>
                <w:sz w:val="20"/>
                <w:szCs w:val="20"/>
                <w:lang w:val="en-GB"/>
              </w:rPr>
              <w:t>x-coo</w:t>
            </w:r>
            <w:r w:rsidR="00394E1E" w:rsidRPr="009E0154">
              <w:rPr>
                <w:sz w:val="20"/>
                <w:szCs w:val="20"/>
                <w:lang w:val="en-GB"/>
              </w:rPr>
              <w:t>rdinate</w:t>
            </w:r>
          </w:p>
        </w:tc>
        <w:tc>
          <w:tcPr>
            <w:tcW w:w="2053" w:type="dxa"/>
          </w:tcPr>
          <w:p w14:paraId="1D8ED87E" w14:textId="53980E07" w:rsidR="00EA6745" w:rsidRPr="009E0154" w:rsidRDefault="00394E1E" w:rsidP="00323500">
            <w:pPr>
              <w:pStyle w:val="PhDNormal"/>
              <w:ind w:firstLine="0"/>
              <w:rPr>
                <w:sz w:val="20"/>
                <w:szCs w:val="20"/>
                <w:lang w:val="en-GB"/>
              </w:rPr>
            </w:pPr>
            <w:r w:rsidRPr="009E0154">
              <w:rPr>
                <w:sz w:val="20"/>
                <w:szCs w:val="20"/>
                <w:lang w:val="en-GB"/>
              </w:rPr>
              <w:t>y-coordinate</w:t>
            </w:r>
          </w:p>
        </w:tc>
        <w:tc>
          <w:tcPr>
            <w:tcW w:w="2053" w:type="dxa"/>
          </w:tcPr>
          <w:p w14:paraId="0C1413FF" w14:textId="04A5EDCE" w:rsidR="00EA6745" w:rsidRPr="009E0154" w:rsidRDefault="00394E1E" w:rsidP="00323500">
            <w:pPr>
              <w:pStyle w:val="PhDNormal"/>
              <w:ind w:firstLine="0"/>
              <w:rPr>
                <w:sz w:val="20"/>
                <w:szCs w:val="20"/>
                <w:lang w:val="en-GB"/>
              </w:rPr>
            </w:pPr>
            <w:r w:rsidRPr="009E0154">
              <w:rPr>
                <w:sz w:val="20"/>
                <w:szCs w:val="20"/>
                <w:lang w:val="en-GB"/>
              </w:rPr>
              <w:t>orientation angle</w:t>
            </w:r>
          </w:p>
        </w:tc>
      </w:tr>
      <w:tr w:rsidR="00EA6745" w:rsidRPr="009E0154" w14:paraId="4F643199" w14:textId="77777777" w:rsidTr="009E0154">
        <w:tblPrEx>
          <w:jc w:val="left"/>
        </w:tblPrEx>
        <w:tc>
          <w:tcPr>
            <w:tcW w:w="2052" w:type="dxa"/>
          </w:tcPr>
          <w:p w14:paraId="06DC6E4A" w14:textId="1BCD46AC" w:rsidR="00EA6745" w:rsidRPr="009E0154" w:rsidRDefault="00AE2E1D" w:rsidP="00323500">
            <w:pPr>
              <w:pStyle w:val="PhDNormal"/>
              <w:ind w:firstLine="0"/>
              <w:rPr>
                <w:sz w:val="20"/>
                <w:szCs w:val="20"/>
                <w:lang w:val="en-GB"/>
              </w:rPr>
            </w:pPr>
            <w:r w:rsidRPr="009E0154">
              <w:rPr>
                <w:sz w:val="20"/>
                <w:szCs w:val="20"/>
                <w:lang w:val="en-GB"/>
              </w:rPr>
              <w:t>1</w:t>
            </w:r>
          </w:p>
        </w:tc>
        <w:tc>
          <w:tcPr>
            <w:tcW w:w="2053" w:type="dxa"/>
          </w:tcPr>
          <w:p w14:paraId="517FB02C" w14:textId="77612EA6" w:rsidR="00EA6745" w:rsidRPr="009E0154" w:rsidRDefault="00AE2E1D" w:rsidP="00323500">
            <w:pPr>
              <w:pStyle w:val="PhDNormal"/>
              <w:ind w:firstLine="0"/>
              <w:rPr>
                <w:sz w:val="20"/>
                <w:szCs w:val="20"/>
                <w:lang w:val="en-GB"/>
              </w:rPr>
            </w:pPr>
            <w:r w:rsidRPr="009E0154">
              <w:rPr>
                <w:sz w:val="20"/>
                <w:szCs w:val="20"/>
                <w:lang w:val="en-GB"/>
              </w:rPr>
              <w:t>4</w:t>
            </w:r>
            <w:r w:rsidR="0021620B">
              <w:rPr>
                <w:sz w:val="20"/>
                <w:szCs w:val="20"/>
                <w:lang w:val="en-GB"/>
              </w:rPr>
              <w:t>4</w:t>
            </w:r>
          </w:p>
        </w:tc>
        <w:tc>
          <w:tcPr>
            <w:tcW w:w="2053" w:type="dxa"/>
          </w:tcPr>
          <w:p w14:paraId="2A967708" w14:textId="1E16909A" w:rsidR="00EA6745" w:rsidRPr="009E0154" w:rsidRDefault="00FD1C49" w:rsidP="00323500">
            <w:pPr>
              <w:pStyle w:val="PhDNormal"/>
              <w:ind w:firstLine="0"/>
              <w:rPr>
                <w:sz w:val="20"/>
                <w:szCs w:val="20"/>
                <w:lang w:val="en-GB"/>
              </w:rPr>
            </w:pPr>
            <w:r w:rsidRPr="009E0154">
              <w:rPr>
                <w:sz w:val="20"/>
                <w:szCs w:val="20"/>
                <w:lang w:val="en-GB"/>
              </w:rPr>
              <w:t>152</w:t>
            </w:r>
          </w:p>
        </w:tc>
        <w:tc>
          <w:tcPr>
            <w:tcW w:w="2053" w:type="dxa"/>
          </w:tcPr>
          <w:p w14:paraId="696128B9" w14:textId="30DB61C3" w:rsidR="00EA6745" w:rsidRPr="009E0154" w:rsidRDefault="00D135AF" w:rsidP="00323500">
            <w:pPr>
              <w:pStyle w:val="PhDNormal"/>
              <w:ind w:firstLine="0"/>
              <w:rPr>
                <w:sz w:val="20"/>
                <w:szCs w:val="20"/>
                <w:lang w:val="en-GB"/>
              </w:rPr>
            </w:pPr>
            <w:r w:rsidRPr="009E0154">
              <w:rPr>
                <w:sz w:val="20"/>
                <w:szCs w:val="20"/>
                <w:lang w:val="en-GB"/>
              </w:rPr>
              <w:t>[</w:t>
            </w:r>
            <w:r w:rsidR="009A4DC5" w:rsidRPr="009E0154">
              <w:rPr>
                <w:sz w:val="20"/>
                <w:szCs w:val="20"/>
                <w:lang w:val="en-GB"/>
              </w:rPr>
              <w:t>45</w:t>
            </w:r>
            <w:r w:rsidR="006C3F8F" w:rsidRPr="009E0154">
              <w:rPr>
                <w:sz w:val="20"/>
                <w:szCs w:val="20"/>
                <w:lang w:val="en-GB"/>
              </w:rPr>
              <w:t>]</w:t>
            </w:r>
          </w:p>
        </w:tc>
      </w:tr>
      <w:tr w:rsidR="00EA6745" w:rsidRPr="009E0154" w14:paraId="6F4A79F3" w14:textId="77777777" w:rsidTr="009E0154">
        <w:tblPrEx>
          <w:jc w:val="left"/>
        </w:tblPrEx>
        <w:tc>
          <w:tcPr>
            <w:tcW w:w="2052" w:type="dxa"/>
          </w:tcPr>
          <w:p w14:paraId="51CFA61A" w14:textId="3A36399D" w:rsidR="00EA6745" w:rsidRPr="009E0154" w:rsidRDefault="00AE2E1D" w:rsidP="00323500">
            <w:pPr>
              <w:pStyle w:val="PhDNormal"/>
              <w:ind w:firstLine="0"/>
              <w:rPr>
                <w:sz w:val="20"/>
                <w:szCs w:val="20"/>
                <w:lang w:val="en-GB"/>
              </w:rPr>
            </w:pPr>
            <w:r w:rsidRPr="009E0154">
              <w:rPr>
                <w:sz w:val="20"/>
                <w:szCs w:val="20"/>
                <w:lang w:val="en-GB"/>
              </w:rPr>
              <w:t>2</w:t>
            </w:r>
          </w:p>
        </w:tc>
        <w:tc>
          <w:tcPr>
            <w:tcW w:w="2053" w:type="dxa"/>
          </w:tcPr>
          <w:p w14:paraId="26242663" w14:textId="0EE9C546" w:rsidR="00EA6745" w:rsidRPr="009E0154" w:rsidRDefault="00AE2E1D" w:rsidP="00323500">
            <w:pPr>
              <w:pStyle w:val="PhDNormal"/>
              <w:ind w:firstLine="0"/>
              <w:rPr>
                <w:sz w:val="20"/>
                <w:szCs w:val="20"/>
                <w:lang w:val="en-GB"/>
              </w:rPr>
            </w:pPr>
            <w:r w:rsidRPr="009E0154">
              <w:rPr>
                <w:sz w:val="20"/>
                <w:szCs w:val="20"/>
                <w:lang w:val="en-GB"/>
              </w:rPr>
              <w:t>45</w:t>
            </w:r>
          </w:p>
        </w:tc>
        <w:tc>
          <w:tcPr>
            <w:tcW w:w="2053" w:type="dxa"/>
          </w:tcPr>
          <w:p w14:paraId="53E16FDE" w14:textId="33B60682" w:rsidR="00EA6745" w:rsidRPr="009E0154" w:rsidRDefault="00FD1C49" w:rsidP="00323500">
            <w:pPr>
              <w:pStyle w:val="PhDNormal"/>
              <w:ind w:firstLine="0"/>
              <w:rPr>
                <w:sz w:val="20"/>
                <w:szCs w:val="20"/>
                <w:lang w:val="en-GB"/>
              </w:rPr>
            </w:pPr>
            <w:r w:rsidRPr="009E0154">
              <w:rPr>
                <w:sz w:val="20"/>
                <w:szCs w:val="20"/>
                <w:lang w:val="en-GB"/>
              </w:rPr>
              <w:t>185</w:t>
            </w:r>
          </w:p>
        </w:tc>
        <w:tc>
          <w:tcPr>
            <w:tcW w:w="2053" w:type="dxa"/>
          </w:tcPr>
          <w:p w14:paraId="0A8D7191" w14:textId="0B889B26" w:rsidR="00EA6745" w:rsidRPr="009E0154" w:rsidRDefault="006C3F8F" w:rsidP="00323500">
            <w:pPr>
              <w:pStyle w:val="PhDNormal"/>
              <w:ind w:firstLine="0"/>
              <w:rPr>
                <w:sz w:val="20"/>
                <w:szCs w:val="20"/>
                <w:lang w:val="en-GB"/>
              </w:rPr>
            </w:pPr>
            <w:r w:rsidRPr="009E0154">
              <w:rPr>
                <w:sz w:val="20"/>
                <w:szCs w:val="20"/>
                <w:lang w:val="en-GB"/>
              </w:rPr>
              <w:t>[</w:t>
            </w:r>
            <w:r w:rsidR="005627F0" w:rsidRPr="009E0154">
              <w:rPr>
                <w:sz w:val="20"/>
                <w:szCs w:val="20"/>
                <w:lang w:val="en-GB"/>
              </w:rPr>
              <w:t>-</w:t>
            </w:r>
            <w:r w:rsidR="009A4DC5" w:rsidRPr="009E0154">
              <w:rPr>
                <w:sz w:val="20"/>
                <w:szCs w:val="20"/>
                <w:lang w:val="en-GB"/>
              </w:rPr>
              <w:t>150</w:t>
            </w:r>
            <w:r w:rsidRPr="009E0154">
              <w:rPr>
                <w:sz w:val="20"/>
                <w:szCs w:val="20"/>
                <w:lang w:val="en-GB"/>
              </w:rPr>
              <w:t>]</w:t>
            </w:r>
          </w:p>
        </w:tc>
      </w:tr>
      <w:tr w:rsidR="00EA6745" w:rsidRPr="009E0154" w14:paraId="337CCDC1" w14:textId="77777777" w:rsidTr="009E0154">
        <w:tblPrEx>
          <w:jc w:val="left"/>
        </w:tblPrEx>
        <w:tc>
          <w:tcPr>
            <w:tcW w:w="2052" w:type="dxa"/>
          </w:tcPr>
          <w:p w14:paraId="17355AE9" w14:textId="47A76687" w:rsidR="00EA6745" w:rsidRPr="009E0154" w:rsidRDefault="00AE2E1D" w:rsidP="00323500">
            <w:pPr>
              <w:pStyle w:val="PhDNormal"/>
              <w:ind w:firstLine="0"/>
              <w:rPr>
                <w:sz w:val="20"/>
                <w:szCs w:val="20"/>
                <w:lang w:val="en-GB"/>
              </w:rPr>
            </w:pPr>
            <w:r w:rsidRPr="009E0154">
              <w:rPr>
                <w:sz w:val="20"/>
                <w:szCs w:val="20"/>
                <w:lang w:val="en-GB"/>
              </w:rPr>
              <w:t>3</w:t>
            </w:r>
          </w:p>
        </w:tc>
        <w:tc>
          <w:tcPr>
            <w:tcW w:w="2053" w:type="dxa"/>
          </w:tcPr>
          <w:p w14:paraId="74ED6B64" w14:textId="6B186CEA" w:rsidR="00EA6745" w:rsidRPr="009E0154" w:rsidRDefault="00AE2E1D" w:rsidP="00323500">
            <w:pPr>
              <w:pStyle w:val="PhDNormal"/>
              <w:ind w:firstLine="0"/>
              <w:rPr>
                <w:sz w:val="20"/>
                <w:szCs w:val="20"/>
                <w:lang w:val="en-GB"/>
              </w:rPr>
            </w:pPr>
            <w:r w:rsidRPr="009E0154">
              <w:rPr>
                <w:sz w:val="20"/>
                <w:szCs w:val="20"/>
                <w:lang w:val="en-GB"/>
              </w:rPr>
              <w:t>47</w:t>
            </w:r>
          </w:p>
        </w:tc>
        <w:tc>
          <w:tcPr>
            <w:tcW w:w="2053" w:type="dxa"/>
          </w:tcPr>
          <w:p w14:paraId="533DD7DC" w14:textId="3B251D62" w:rsidR="00EA6745" w:rsidRPr="009E0154" w:rsidRDefault="00FD1C49" w:rsidP="00323500">
            <w:pPr>
              <w:pStyle w:val="PhDNormal"/>
              <w:ind w:firstLine="0"/>
              <w:rPr>
                <w:sz w:val="20"/>
                <w:szCs w:val="20"/>
                <w:lang w:val="en-GB"/>
              </w:rPr>
            </w:pPr>
            <w:r w:rsidRPr="009E0154">
              <w:rPr>
                <w:sz w:val="20"/>
                <w:szCs w:val="20"/>
                <w:lang w:val="en-GB"/>
              </w:rPr>
              <w:t>141</w:t>
            </w:r>
          </w:p>
        </w:tc>
        <w:tc>
          <w:tcPr>
            <w:tcW w:w="2053" w:type="dxa"/>
          </w:tcPr>
          <w:p w14:paraId="068EE892" w14:textId="7890E430" w:rsidR="00EA6745" w:rsidRPr="009E0154" w:rsidRDefault="006C3F8F" w:rsidP="00323500">
            <w:pPr>
              <w:pStyle w:val="PhDNormal"/>
              <w:ind w:firstLine="0"/>
              <w:rPr>
                <w:sz w:val="20"/>
                <w:szCs w:val="20"/>
                <w:lang w:val="en-GB"/>
              </w:rPr>
            </w:pPr>
            <w:r w:rsidRPr="009E0154">
              <w:rPr>
                <w:sz w:val="20"/>
                <w:szCs w:val="20"/>
                <w:lang w:val="en-GB"/>
              </w:rPr>
              <w:t>[</w:t>
            </w:r>
            <w:r w:rsidR="00FD1C49" w:rsidRPr="009E0154">
              <w:rPr>
                <w:sz w:val="20"/>
                <w:szCs w:val="20"/>
                <w:lang w:val="en-GB"/>
              </w:rPr>
              <w:t>120</w:t>
            </w:r>
            <w:r w:rsidRPr="009E0154">
              <w:rPr>
                <w:sz w:val="20"/>
                <w:szCs w:val="20"/>
                <w:lang w:val="en-GB"/>
              </w:rPr>
              <w:t>, 0, 60]</w:t>
            </w:r>
          </w:p>
        </w:tc>
      </w:tr>
      <w:tr w:rsidR="00AE2E1D" w:rsidRPr="009E0154" w14:paraId="5F79144C" w14:textId="77777777" w:rsidTr="009E0154">
        <w:tblPrEx>
          <w:jc w:val="left"/>
        </w:tblPrEx>
        <w:tc>
          <w:tcPr>
            <w:tcW w:w="2052" w:type="dxa"/>
          </w:tcPr>
          <w:p w14:paraId="5FAD6EE9" w14:textId="4079FA6B" w:rsidR="00AE2E1D" w:rsidRPr="009E0154" w:rsidRDefault="00AE2E1D" w:rsidP="00323500">
            <w:pPr>
              <w:pStyle w:val="PhDNormal"/>
              <w:ind w:firstLine="0"/>
              <w:rPr>
                <w:sz w:val="20"/>
                <w:szCs w:val="20"/>
                <w:lang w:val="en-GB"/>
              </w:rPr>
            </w:pPr>
            <w:r w:rsidRPr="009E0154">
              <w:rPr>
                <w:sz w:val="20"/>
                <w:szCs w:val="20"/>
                <w:lang w:val="en-GB"/>
              </w:rPr>
              <w:t>4</w:t>
            </w:r>
          </w:p>
        </w:tc>
        <w:tc>
          <w:tcPr>
            <w:tcW w:w="2053" w:type="dxa"/>
          </w:tcPr>
          <w:p w14:paraId="1B84C1FB" w14:textId="788C447C" w:rsidR="00AE2E1D" w:rsidRPr="009E0154" w:rsidRDefault="00FD1C49" w:rsidP="00323500">
            <w:pPr>
              <w:pStyle w:val="PhDNormal"/>
              <w:ind w:firstLine="0"/>
              <w:rPr>
                <w:sz w:val="20"/>
                <w:szCs w:val="20"/>
                <w:lang w:val="en-GB"/>
              </w:rPr>
            </w:pPr>
            <w:r w:rsidRPr="009E0154">
              <w:rPr>
                <w:sz w:val="20"/>
                <w:szCs w:val="20"/>
                <w:lang w:val="en-GB"/>
              </w:rPr>
              <w:t>48</w:t>
            </w:r>
          </w:p>
        </w:tc>
        <w:tc>
          <w:tcPr>
            <w:tcW w:w="2053" w:type="dxa"/>
          </w:tcPr>
          <w:p w14:paraId="4F126BC9" w14:textId="3B06807D" w:rsidR="00AE2E1D" w:rsidRPr="009E0154" w:rsidRDefault="00FD1C49" w:rsidP="00323500">
            <w:pPr>
              <w:pStyle w:val="PhDNormal"/>
              <w:ind w:firstLine="0"/>
              <w:rPr>
                <w:sz w:val="20"/>
                <w:szCs w:val="20"/>
                <w:lang w:val="en-GB"/>
              </w:rPr>
            </w:pPr>
            <w:r w:rsidRPr="009E0154">
              <w:rPr>
                <w:sz w:val="20"/>
                <w:szCs w:val="20"/>
                <w:lang w:val="en-GB"/>
              </w:rPr>
              <w:t>132</w:t>
            </w:r>
          </w:p>
        </w:tc>
        <w:tc>
          <w:tcPr>
            <w:tcW w:w="2053" w:type="dxa"/>
          </w:tcPr>
          <w:p w14:paraId="10BDE14D" w14:textId="576FE12D" w:rsidR="00AE2E1D" w:rsidRPr="009E0154" w:rsidRDefault="006C3F8F" w:rsidP="009E0154">
            <w:pPr>
              <w:pStyle w:val="PhDNormal"/>
              <w:keepNext/>
              <w:ind w:firstLine="0"/>
              <w:rPr>
                <w:sz w:val="20"/>
                <w:szCs w:val="20"/>
                <w:lang w:val="en-GB"/>
              </w:rPr>
            </w:pPr>
            <w:r w:rsidRPr="009E0154">
              <w:rPr>
                <w:sz w:val="20"/>
                <w:szCs w:val="20"/>
                <w:lang w:val="en-GB"/>
              </w:rPr>
              <w:t>[</w:t>
            </w:r>
            <w:r w:rsidR="00FD1C49" w:rsidRPr="009E0154">
              <w:rPr>
                <w:sz w:val="20"/>
                <w:szCs w:val="20"/>
                <w:lang w:val="en-GB"/>
              </w:rPr>
              <w:t>90</w:t>
            </w:r>
            <w:r w:rsidRPr="009E0154">
              <w:rPr>
                <w:sz w:val="20"/>
                <w:szCs w:val="20"/>
                <w:lang w:val="en-GB"/>
              </w:rPr>
              <w:t>]</w:t>
            </w:r>
          </w:p>
        </w:tc>
      </w:tr>
    </w:tbl>
    <w:p w14:paraId="2395AE46" w14:textId="3D018531" w:rsidR="00DF131F" w:rsidRDefault="009E0154" w:rsidP="009E0154">
      <w:pPr>
        <w:pStyle w:val="Caption"/>
      </w:pPr>
      <w:bookmarkStart w:id="128" w:name="_Ref167208343"/>
      <w:r>
        <w:t xml:space="preserve">Table </w:t>
      </w:r>
      <w:r w:rsidR="00460025">
        <w:fldChar w:fldCharType="begin"/>
      </w:r>
      <w:r w:rsidR="00460025">
        <w:instrText xml:space="preserve"> STYLEREF 1 \s </w:instrText>
      </w:r>
      <w:r w:rsidR="00460025">
        <w:fldChar w:fldCharType="separate"/>
      </w:r>
      <w:r w:rsidR="00460025">
        <w:rPr>
          <w:noProof/>
        </w:rPr>
        <w:t>4</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9</w:t>
      </w:r>
      <w:r w:rsidR="00460025">
        <w:fldChar w:fldCharType="end"/>
      </w:r>
      <w:bookmarkEnd w:id="128"/>
      <w:r>
        <w:t xml:space="preserve"> </w:t>
      </w:r>
      <w:r w:rsidR="004A3684">
        <w:t>Example of minutiae list after extraction</w:t>
      </w:r>
    </w:p>
    <w:p w14:paraId="5302D519" w14:textId="77777777" w:rsidR="009E0154" w:rsidRDefault="009A4DC5" w:rsidP="002D7241">
      <w:pPr>
        <w:pStyle w:val="Caption"/>
        <w:spacing w:line="360" w:lineRule="auto"/>
        <w:jc w:val="both"/>
      </w:pPr>
      <w:r>
        <w:tab/>
      </w:r>
    </w:p>
    <w:p w14:paraId="37D5DF77" w14:textId="52D469B8" w:rsidR="00AA546B" w:rsidRDefault="009E0154" w:rsidP="002D7241">
      <w:pPr>
        <w:pStyle w:val="Caption"/>
        <w:spacing w:line="360" w:lineRule="auto"/>
        <w:jc w:val="both"/>
      </w:pPr>
      <w:r>
        <w:tab/>
      </w:r>
      <w:r w:rsidR="009A4DC5">
        <w:t>Usi</w:t>
      </w:r>
      <w:r w:rsidR="00CA6978">
        <w:t xml:space="preserve">ng the feature extraction technique from </w:t>
      </w:r>
      <w:r w:rsidR="00D66751">
        <w:t xml:space="preserve">Section </w:t>
      </w:r>
      <w:r w:rsidR="00F162F2">
        <w:fldChar w:fldCharType="begin"/>
      </w:r>
      <w:r w:rsidR="00F162F2">
        <w:instrText xml:space="preserve"> REF _Ref167208122 \w \h </w:instrText>
      </w:r>
      <w:r w:rsidR="00F162F2">
        <w:fldChar w:fldCharType="separate"/>
      </w:r>
      <w:r w:rsidR="00F162F2">
        <w:t>3.5</w:t>
      </w:r>
      <w:r w:rsidR="00F162F2">
        <w:fldChar w:fldCharType="end"/>
      </w:r>
      <w:r>
        <w:t xml:space="preserve">, </w:t>
      </w:r>
      <w:r w:rsidR="007F6854">
        <w:t xml:space="preserve">the expected minutiae list will have the format as shown in </w:t>
      </w:r>
      <w:r w:rsidR="007F6854">
        <w:fldChar w:fldCharType="begin"/>
      </w:r>
      <w:r w:rsidR="007F6854">
        <w:instrText xml:space="preserve"> REF _Ref167208343 \h </w:instrText>
      </w:r>
      <w:r w:rsidR="007F6854">
        <w:fldChar w:fldCharType="separate"/>
      </w:r>
      <w:r w:rsidR="007F6854">
        <w:t xml:space="preserve">Table </w:t>
      </w:r>
      <w:r w:rsidR="007F6854">
        <w:rPr>
          <w:noProof/>
        </w:rPr>
        <w:t>3</w:t>
      </w:r>
      <w:r w:rsidR="007F6854">
        <w:t>.</w:t>
      </w:r>
      <w:r w:rsidR="007F6854">
        <w:rPr>
          <w:noProof/>
        </w:rPr>
        <w:t>10</w:t>
      </w:r>
      <w:r w:rsidR="007F6854">
        <w:fldChar w:fldCharType="end"/>
      </w:r>
      <w:r w:rsidR="007F6854">
        <w:t>.</w:t>
      </w:r>
      <w:r w:rsidR="00AD76E2">
        <w:t xml:space="preserve"> </w:t>
      </w:r>
      <w:r w:rsidR="00EE7382">
        <w:t>The p</w:t>
      </w:r>
      <w:r w:rsidR="00AA546B">
        <w:t>rocess of data hiding can be summarized by following step</w:t>
      </w:r>
      <w:r w:rsidR="0079112B">
        <w:t>s.</w:t>
      </w:r>
    </w:p>
    <w:p w14:paraId="7E246C2F" w14:textId="77777777" w:rsidR="00216A53" w:rsidRDefault="00216A53" w:rsidP="002D7241">
      <w:pPr>
        <w:pStyle w:val="Caption"/>
        <w:spacing w:line="360" w:lineRule="auto"/>
        <w:jc w:val="both"/>
      </w:pPr>
    </w:p>
    <w:p w14:paraId="5EF01A85" w14:textId="6AC7CC77" w:rsidR="00E8794D" w:rsidRDefault="00E8794D" w:rsidP="00E8794D">
      <w:pPr>
        <w:pStyle w:val="Heading3"/>
        <w:numPr>
          <w:ilvl w:val="3"/>
          <w:numId w:val="4"/>
        </w:numPr>
        <w:rPr>
          <w:lang w:val="en-GB"/>
        </w:rPr>
      </w:pPr>
      <w:bookmarkStart w:id="129" w:name="_Toc167650594"/>
      <w:r>
        <w:rPr>
          <w:lang w:val="en-GB"/>
        </w:rPr>
        <w:t xml:space="preserve">Username </w:t>
      </w:r>
      <w:r w:rsidR="006C74CB">
        <w:rPr>
          <w:lang w:val="en-GB"/>
        </w:rPr>
        <w:t>String into Binary Conversion</w:t>
      </w:r>
      <w:bookmarkEnd w:id="129"/>
    </w:p>
    <w:p w14:paraId="0EC16F42" w14:textId="23A4E198" w:rsidR="00E8794D" w:rsidRPr="00E8794D" w:rsidRDefault="006C74CB" w:rsidP="006C74CB">
      <w:pPr>
        <w:pStyle w:val="PhDNormal"/>
        <w:rPr>
          <w:lang w:val="en-GB"/>
        </w:rPr>
      </w:pPr>
      <w:r>
        <w:t xml:space="preserve">Each character in the username string must be able to be converted to 8 bits binary number or listed in ASCII printable characters, which are between 32 and 127 in decimal </w:t>
      </w:r>
      <w:sdt>
        <w:sdtPr>
          <w:alias w:val="To edit, see citavi.com/edit"/>
          <w:tag w:val="CitaviPlaceholder#80944919-b722-4cf8-a814-2ca78bf175ad"/>
          <w:id w:val="2000613844"/>
          <w:placeholder>
            <w:docPart w:val="54D334CD0EF6455F9B990681C8EFA852"/>
          </w:placeholder>
        </w:sdtPr>
        <w:sdtEndPr/>
        <w:sdtContent>
          <w:r>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WQ4YTljLWE0YWEtNDUwNS04MDc5LTZmMjE3MzYxZmE5MiIsIlJhbmdlTGVuZ3RoIjo0LCJSZWZlcmVuY2VJZCI6ImQ0OTA4ZDBlLTljMjktNDI2Yy05ZDI0LTQyNzkyMzFkYzE2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hc2NpaS1jb2RlLmNvbS8iLCJVcmlTdHJpbmciOiJodHRwczovL3d3dy5hc2NpaS1jb2RlLmNvb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}</w:instrText>
          </w:r>
          <w:r>
            <w:fldChar w:fldCharType="separate"/>
          </w:r>
          <w:r w:rsidR="006B660F">
            <w:t>[39]</w:t>
          </w:r>
          <w:r>
            <w:fldChar w:fldCharType="end"/>
          </w:r>
        </w:sdtContent>
      </w:sdt>
      <w:r>
        <w:t>.Then, concatenate the character ‘\n’ into the string. Convert each character into its respective binary number. This will create an array of 8 bits numbers. Make sure the number of username characters does not exceed 12.</w:t>
      </w:r>
    </w:p>
    <w:p w14:paraId="7416B82B" w14:textId="3B190533" w:rsidR="00216A53" w:rsidRDefault="002A4E84" w:rsidP="00E8794D">
      <w:pPr>
        <w:pStyle w:val="Heading3"/>
        <w:numPr>
          <w:ilvl w:val="3"/>
          <w:numId w:val="4"/>
        </w:numPr>
      </w:pPr>
      <w:bookmarkStart w:id="130" w:name="_Toc167650595"/>
      <w:r>
        <w:t>Data embedding</w:t>
      </w:r>
      <w:bookmarkEnd w:id="130"/>
    </w:p>
    <w:p w14:paraId="5DF29484" w14:textId="0BDEB8B8" w:rsidR="006C74CB" w:rsidRDefault="006C74CB" w:rsidP="006C74CB">
      <w:pPr>
        <w:pStyle w:val="PhDNormal"/>
      </w:pPr>
      <w:r>
        <w:t xml:space="preserve">For each character or each 8 bits number, </w:t>
      </w:r>
      <w:r w:rsidR="0057357F">
        <w:t>slice</w:t>
      </w:r>
      <w:r>
        <w:t xml:space="preserve"> the bits into a ratio of 3:3:2. As example given a username of ‘test’.</w:t>
      </w:r>
      <w:r w:rsidR="000367B4">
        <w:t xml:space="preserve"> The character ‘t’ has the value of </w:t>
      </w:r>
      <w:r w:rsidR="00AB3EC7">
        <w:t>‘</w:t>
      </w:r>
      <w:r w:rsidR="00AB3EC7" w:rsidRPr="00AB3EC7">
        <w:t>01110100</w:t>
      </w:r>
      <w:r w:rsidR="00AB3EC7">
        <w:t>’. Therefore,</w:t>
      </w:r>
      <w:r w:rsidR="0057357F">
        <w:t xml:space="preserve"> slicing will result in ‘</w:t>
      </w:r>
      <w:r w:rsidR="0057357F" w:rsidRPr="00AB3EC7">
        <w:t>011</w:t>
      </w:r>
      <w:r w:rsidR="0057357F">
        <w:t>’, ‘</w:t>
      </w:r>
      <w:r w:rsidR="0057357F" w:rsidRPr="00AB3EC7">
        <w:t>101</w:t>
      </w:r>
      <w:r w:rsidR="0057357F">
        <w:t>’ and ‘</w:t>
      </w:r>
      <w:r w:rsidR="0057357F" w:rsidRPr="00AB3EC7">
        <w:t>00</w:t>
      </w:r>
      <w:r w:rsidR="0057357F">
        <w:t>’.</w:t>
      </w:r>
      <w:r w:rsidR="004659AC">
        <w:t xml:space="preserve"> Each of t</w:t>
      </w:r>
      <w:r w:rsidR="00963D66">
        <w:t xml:space="preserve">he sliced data will be embedded into each element in the </w:t>
      </w:r>
      <w:r w:rsidR="00AB3DDE">
        <w:t>minutiae data field which are x-coordinate, y-</w:t>
      </w:r>
      <w:r w:rsidR="00EE1C5D">
        <w:t>coordinate,</w:t>
      </w:r>
      <w:r w:rsidR="00AB3DDE">
        <w:t xml:space="preserve"> and </w:t>
      </w:r>
      <w:r w:rsidR="00797DDB">
        <w:t>orientation angle</w:t>
      </w:r>
      <w:r w:rsidR="00AB3DDE">
        <w:t xml:space="preserve"> respectively. </w:t>
      </w:r>
      <w:r w:rsidR="00EE1C5D">
        <w:t xml:space="preserve">Li </w:t>
      </w:r>
      <w:r w:rsidR="00662044">
        <w:t>explained “</w:t>
      </w:r>
      <w:r w:rsidR="00662044" w:rsidRPr="00662044">
        <w:t xml:space="preserve">During the data embedding, we embed b secret bits into each cover element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662044" w:rsidRPr="00662044">
        <w:t xml:space="preserve"> by replacing the least b significant bits of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662044" w:rsidRPr="00662044">
        <w:t xml:space="preserve"> with the secret bits.</w:t>
      </w:r>
      <w:r w:rsidR="00662044">
        <w:t>”</w:t>
      </w:r>
      <w:r w:rsidR="003059AB">
        <w:t xml:space="preserve"> Take example of the first minutiae’s x</w:t>
      </w:r>
      <w:r w:rsidR="007D654F">
        <w:t>-coordinates which is 4</w:t>
      </w:r>
      <w:r w:rsidR="00F573CB">
        <w:t>4</w:t>
      </w:r>
      <w:r w:rsidR="007D654F">
        <w:t xml:space="preserve"> with secret bits of ‘011’.</w:t>
      </w:r>
      <w:r w:rsidR="00363846">
        <w:t xml:space="preserve"> By replacing</w:t>
      </w:r>
      <w:r w:rsidR="00397CAD">
        <w:t xml:space="preserve"> last 3 bits of</w:t>
      </w:r>
      <w:r w:rsidR="00363846">
        <w:t xml:space="preserve"> 4</w:t>
      </w:r>
      <w:r w:rsidR="00F573CB">
        <w:t>4</w:t>
      </w:r>
      <w:r w:rsidR="00363846">
        <w:t xml:space="preserve"> or in bits ‘</w:t>
      </w:r>
      <w:r w:rsidR="0021620B" w:rsidRPr="0021620B">
        <w:t>101</w:t>
      </w:r>
      <w:r w:rsidR="00F573CB">
        <w:t>100</w:t>
      </w:r>
      <w:r w:rsidR="00363846">
        <w:t>’</w:t>
      </w:r>
      <w:r w:rsidR="00397CAD">
        <w:t>, the resulting bits</w:t>
      </w:r>
      <w:r w:rsidR="00E32573">
        <w:t xml:space="preserve"> will be ‘</w:t>
      </w:r>
      <w:r w:rsidR="00E32573" w:rsidRPr="0021620B">
        <w:t>101</w:t>
      </w:r>
      <w:r w:rsidR="00E32573">
        <w:t>011’ or 43.</w:t>
      </w:r>
      <w:r w:rsidR="004F695C">
        <w:t xml:space="preserve"> However,</w:t>
      </w:r>
      <w:r w:rsidR="001C77C2">
        <w:t xml:space="preserve"> </w:t>
      </w:r>
      <w:r w:rsidR="007D326F">
        <w:t>this met</w:t>
      </w:r>
      <w:r w:rsidR="002B76B1">
        <w:t xml:space="preserve">hod </w:t>
      </w:r>
      <w:r w:rsidR="007D326F">
        <w:t>can cause significant</w:t>
      </w:r>
      <w:r w:rsidR="00C50CA3">
        <w:t xml:space="preserve"> change </w:t>
      </w:r>
      <w:r w:rsidR="002B76B1">
        <w:t>to the location or orientation of the minutiae</w:t>
      </w:r>
      <w:r w:rsidR="00583CBD">
        <w:t>. This will cause significant inaccuracy. To reduce this inaccuracy</w:t>
      </w:r>
      <w:r w:rsidR="00C54CAB">
        <w:t xml:space="preserve">, </w:t>
      </w:r>
      <w:r w:rsidR="00CD10F6">
        <w:t xml:space="preserve">Li implemented </w:t>
      </w:r>
      <w:r w:rsidR="00C54CAB">
        <w:t>following optimization.</w:t>
      </w:r>
      <w:r w:rsidR="007643BD">
        <w:t xml:space="preserve"> Firstly, </w:t>
      </w:r>
      <w:r w:rsidR="00D20D64">
        <w:t xml:space="preserve">parameters p and </w:t>
      </w:r>
      <w:r w:rsidR="00364888">
        <w:t>q are</w:t>
      </w:r>
      <w:r w:rsidR="00D20D64">
        <w:t xml:space="preserve"> calculated</w:t>
      </w:r>
      <w:r w:rsidR="00364888">
        <w:t>, where:</w:t>
      </w:r>
    </w:p>
    <w:p w14:paraId="5065A556" w14:textId="7A38F38E" w:rsidR="00CD10F6" w:rsidRPr="00D20D64" w:rsidRDefault="00D416F5" w:rsidP="006C74CB">
      <w:pPr>
        <w:pStyle w:val="PhDNormal"/>
        <w:rPr>
          <w:lang w:val="en-GB"/>
        </w:rPr>
      </w:pPr>
      <m:oMathPara>
        <m:oMath>
          <m:r>
            <m:rPr>
              <m:sty m:val="p"/>
            </m:rPr>
            <w:rPr>
              <w:rFonts w:ascii="Cambria Math" w:hAnsi="Cambria Math"/>
              <w:lang w:val="en-GB"/>
            </w:rPr>
            <w:lastRenderedPageBreak/>
            <m:t>p</m:t>
          </m:r>
          <m:r>
            <w:rPr>
              <w:rFonts w:ascii="Cambria Math" w:hAnsi="Cambria Math"/>
              <w:lang w:val="en-GB"/>
            </w:rPr>
            <m:t> = </m:t>
          </m:r>
          <m:d>
            <m:dPr>
              <m:begChr m:val="|"/>
              <m:endChr m:val="|"/>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g</m:t>
                  </m:r>
                </m:e>
                <m:sub>
                  <m:r>
                    <m:rPr>
                      <m:sty m:val="p"/>
                    </m:rPr>
                    <w:rPr>
                      <w:rFonts w:ascii="Cambria Math" w:hAnsi="Cambria Math"/>
                      <w:lang w:val="en-GB"/>
                    </w:rPr>
                    <m:t>i</m:t>
                  </m:r>
                </m:sub>
              </m:sSub>
              <m:r>
                <w:rPr>
                  <w:rFonts w:ascii="Cambria Math" w:hAnsi="Cambria Math"/>
                  <w:lang w:val="en-GB"/>
                </w:rPr>
                <m:t> - </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2</m:t>
                      </m:r>
                    </m:e>
                    <m:sup>
                      <m:r>
                        <m:rPr>
                          <m:sty m:val="p"/>
                        </m:rPr>
                        <w:rPr>
                          <w:rFonts w:ascii="Cambria Math" w:hAnsi="Cambria Math"/>
                          <w:lang w:val="en-GB"/>
                        </w:rPr>
                        <m:t>b</m:t>
                      </m:r>
                    </m:sup>
                  </m:sSup>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g</m:t>
                              </m:r>
                            </m:e>
                            <m:sub>
                              <m:r>
                                <m:rPr>
                                  <m:sty m:val="p"/>
                                </m:rPr>
                                <w:rPr>
                                  <w:rFonts w:ascii="Cambria Math" w:hAnsi="Cambria Math"/>
                                  <w:lang w:val="en-GB"/>
                                </w:rPr>
                                <m:t>i</m:t>
                              </m:r>
                            </m:sub>
                          </m:sSub>
                          <m:ctrlPr>
                            <w:rPr>
                              <w:rFonts w:ascii="Cambria Math" w:hAnsi="Cambria Math"/>
                              <w:i/>
                              <w:lang w:val="en-GB"/>
                            </w:rPr>
                          </m:ctrlPr>
                        </m:num>
                        <m:den>
                          <m:sSup>
                            <m:sSupPr>
                              <m:ctrlPr>
                                <w:rPr>
                                  <w:rFonts w:ascii="Cambria Math" w:hAnsi="Cambria Math"/>
                                  <w:i/>
                                  <w:lang w:val="en-GB"/>
                                </w:rPr>
                              </m:ctrlPr>
                            </m:sSupPr>
                            <m:e>
                              <m:r>
                                <w:rPr>
                                  <w:rFonts w:ascii="Cambria Math" w:hAnsi="Cambria Math"/>
                                  <w:lang w:val="en-GB"/>
                                </w:rPr>
                                <m:t>2</m:t>
                              </m:r>
                            </m:e>
                            <m:sup>
                              <m:r>
                                <m:rPr>
                                  <m:sty m:val="p"/>
                                </m:rPr>
                                <w:rPr>
                                  <w:rFonts w:ascii="Cambria Math" w:hAnsi="Cambria Math"/>
                                  <w:lang w:val="en-GB"/>
                                </w:rPr>
                                <m:t>b</m:t>
                              </m:r>
                            </m:sup>
                          </m:sSup>
                          <m:ctrlPr>
                            <w:rPr>
                              <w:rFonts w:ascii="Cambria Math" w:hAnsi="Cambria Math"/>
                              <w:i/>
                              <w:lang w:val="en-GB"/>
                            </w:rPr>
                          </m:ctrlPr>
                        </m:den>
                      </m:f>
                    </m:e>
                  </m:d>
                  <m:r>
                    <w:rPr>
                      <w:rFonts w:ascii="Cambria Math" w:hAnsi="Cambria Math"/>
                      <w:lang w:val="en-GB"/>
                    </w:rPr>
                    <m:t> - </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2</m:t>
                          </m:r>
                        </m:e>
                        <m:sup>
                          <m:r>
                            <m:rPr>
                              <m:sty m:val="p"/>
                            </m:rPr>
                            <w:rPr>
                              <w:rFonts w:ascii="Cambria Math" w:hAnsi="Cambria Math"/>
                              <w:lang w:val="en-GB"/>
                            </w:rPr>
                            <m:t>b</m:t>
                          </m:r>
                        </m:sup>
                      </m:sSup>
                      <m:r>
                        <w:rPr>
                          <w:rFonts w:ascii="Cambria Math" w:hAnsi="Cambria Math"/>
                          <w:lang w:val="en-GB"/>
                        </w:rPr>
                        <m:t> - </m:t>
                      </m:r>
                      <m:r>
                        <m:rPr>
                          <m:sty m:val="p"/>
                        </m:rPr>
                        <w:rPr>
                          <w:rFonts w:ascii="Cambria Math" w:hAnsi="Cambria Math"/>
                          <w:lang w:val="en-GB"/>
                        </w:rPr>
                        <m:t>d</m:t>
                      </m:r>
                    </m:e>
                  </m:d>
                </m:e>
              </m:d>
            </m:e>
          </m:d>
        </m:oMath>
      </m:oMathPara>
    </w:p>
    <w:p w14:paraId="036D0E0E" w14:textId="0B65C70F" w:rsidR="00D20D64" w:rsidRDefault="00364888" w:rsidP="006C74CB">
      <w:pPr>
        <w:pStyle w:val="PhDNormal"/>
        <w:rPr>
          <w:lang w:val="en-GB"/>
        </w:rPr>
      </w:pPr>
      <w:r>
        <w:rPr>
          <w:lang w:val="en-GB"/>
        </w:rPr>
        <w:t>a</w:t>
      </w:r>
      <w:r w:rsidR="00D20D64">
        <w:rPr>
          <w:lang w:val="en-GB"/>
        </w:rPr>
        <w:t>nd</w:t>
      </w:r>
    </w:p>
    <w:p w14:paraId="0402B6E1" w14:textId="66D10A61" w:rsidR="00D20D64" w:rsidRPr="00364888" w:rsidRDefault="009776F8" w:rsidP="00D20D64">
      <w:pPr>
        <w:pStyle w:val="PhDNormal"/>
        <w:rPr>
          <w:lang w:val="en-GB"/>
        </w:rPr>
      </w:pPr>
      <m:oMathPara>
        <m:oMath>
          <m:r>
            <m:rPr>
              <m:sty m:val="p"/>
            </m:rPr>
            <w:rPr>
              <w:rFonts w:ascii="Cambria Math" w:hAnsi="Cambria Math"/>
              <w:lang w:val="en-GB"/>
            </w:rPr>
            <m:t>q</m:t>
          </m:r>
          <m:r>
            <w:rPr>
              <w:rFonts w:ascii="Cambria Math" w:hAnsi="Cambria Math"/>
              <w:lang w:val="en-GB"/>
            </w:rPr>
            <m:t> = </m:t>
          </m:r>
          <m:d>
            <m:dPr>
              <m:begChr m:val="|"/>
              <m:endChr m:val="|"/>
              <m:ctrlPr>
                <w:rPr>
                  <w:rFonts w:ascii="Cambria Math" w:hAnsi="Cambria Math"/>
                  <w:lang w:val="en-GB"/>
                </w:rPr>
              </m:ctrlPr>
            </m:dPr>
            <m:e>
              <m:sSub>
                <m:sSubPr>
                  <m:ctrlPr>
                    <w:rPr>
                      <w:rFonts w:ascii="Cambria Math" w:hAnsi="Cambria Math"/>
                      <w:i/>
                      <w:lang w:val="en-GB"/>
                    </w:rPr>
                  </m:ctrlPr>
                </m:sSubPr>
                <m:e>
                  <m:r>
                    <m:rPr>
                      <m:sty m:val="p"/>
                    </m:rPr>
                    <w:rPr>
                      <w:rFonts w:ascii="Cambria Math" w:hAnsi="Cambria Math"/>
                      <w:lang w:val="en-GB"/>
                    </w:rPr>
                    <m:t>g</m:t>
                  </m:r>
                  <m:ctrlPr>
                    <w:rPr>
                      <w:rFonts w:ascii="Cambria Math" w:hAnsi="Cambria Math"/>
                      <w:lang w:val="en-GB"/>
                    </w:rPr>
                  </m:ctrlPr>
                </m:e>
                <m:sub>
                  <m:r>
                    <m:rPr>
                      <m:sty m:val="p"/>
                    </m:rPr>
                    <w:rPr>
                      <w:rFonts w:ascii="Cambria Math" w:hAnsi="Cambria Math"/>
                      <w:lang w:val="en-GB"/>
                    </w:rPr>
                    <m:t>i</m:t>
                  </m:r>
                </m:sub>
              </m:sSub>
              <m:r>
                <w:rPr>
                  <w:rFonts w:ascii="Cambria Math" w:hAnsi="Cambria Math"/>
                  <w:lang w:val="en-GB"/>
                </w:rPr>
                <m:t> - </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2</m:t>
                      </m:r>
                    </m:e>
                    <m:sup>
                      <m:r>
                        <m:rPr>
                          <m:sty m:val="p"/>
                        </m:rPr>
                        <w:rPr>
                          <w:rFonts w:ascii="Cambria Math" w:hAnsi="Cambria Math"/>
                          <w:lang w:val="en-GB"/>
                        </w:rPr>
                        <m:t>b</m:t>
                      </m:r>
                    </m:sup>
                  </m:sSup>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g</m:t>
                              </m:r>
                              <m:ctrlPr>
                                <w:rPr>
                                  <w:rFonts w:ascii="Cambria Math" w:hAnsi="Cambria Math"/>
                                  <w:lang w:val="en-GB"/>
                                </w:rPr>
                              </m:ctrlPr>
                            </m:e>
                            <m:sub>
                              <m:r>
                                <m:rPr>
                                  <m:sty m:val="p"/>
                                </m:rPr>
                                <w:rPr>
                                  <w:rFonts w:ascii="Cambria Math" w:hAnsi="Cambria Math"/>
                                  <w:lang w:val="en-GB"/>
                                </w:rPr>
                                <m:t>i</m:t>
                              </m:r>
                            </m:sub>
                          </m:sSub>
                        </m:num>
                        <m:den>
                          <m:sSup>
                            <m:sSupPr>
                              <m:ctrlPr>
                                <w:rPr>
                                  <w:rFonts w:ascii="Cambria Math" w:hAnsi="Cambria Math"/>
                                  <w:i/>
                                  <w:lang w:val="en-GB"/>
                                </w:rPr>
                              </m:ctrlPr>
                            </m:sSupPr>
                            <m:e>
                              <m:r>
                                <w:rPr>
                                  <w:rFonts w:ascii="Cambria Math" w:hAnsi="Cambria Math"/>
                                  <w:lang w:val="en-GB"/>
                                </w:rPr>
                                <m:t>2</m:t>
                              </m:r>
                              <m:ctrlPr>
                                <w:rPr>
                                  <w:rFonts w:ascii="Cambria Math" w:hAnsi="Cambria Math"/>
                                  <w:lang w:val="en-GB"/>
                                </w:rPr>
                              </m:ctrlPr>
                            </m:e>
                            <m:sup>
                              <m:r>
                                <m:rPr>
                                  <m:sty m:val="p"/>
                                </m:rPr>
                                <w:rPr>
                                  <w:rFonts w:ascii="Cambria Math" w:hAnsi="Cambria Math"/>
                                  <w:lang w:val="en-GB"/>
                                </w:rPr>
                                <m:t>b</m:t>
                              </m:r>
                            </m:sup>
                          </m:sSup>
                        </m:den>
                      </m:f>
                    </m:e>
                  </m:d>
                  <m:r>
                    <w:rPr>
                      <w:rFonts w:ascii="Cambria Math" w:hAnsi="Cambria Math"/>
                      <w:lang w:val="en-GB"/>
                    </w:rPr>
                    <m:t> + d</m:t>
                  </m:r>
                </m:e>
              </m:d>
              <m:ctrlPr>
                <w:rPr>
                  <w:rFonts w:ascii="Cambria Math" w:hAnsi="Cambria Math"/>
                  <w:i/>
                  <w:lang w:val="en-GB"/>
                </w:rPr>
              </m:ctrlPr>
            </m:e>
          </m:d>
        </m:oMath>
      </m:oMathPara>
    </w:p>
    <w:p w14:paraId="3B785F0C" w14:textId="2F3FFDAB" w:rsidR="00364888" w:rsidRDefault="00C56535" w:rsidP="00D20D64">
      <w:pPr>
        <w:pStyle w:val="PhDNormal"/>
        <w:rPr>
          <w:lang w:val="en-GB"/>
        </w:rPr>
      </w:pPr>
      <w:r>
        <w:rPr>
          <w:lang w:val="en-GB"/>
        </w:rPr>
        <w:t xml:space="preserve">Then the </w:t>
      </w:r>
      <w:r w:rsidRPr="00C56535">
        <w:rPr>
          <w:lang w:val="en-GB"/>
        </w:rPr>
        <w:t>element after data embedding is then computed as</w:t>
      </w:r>
      <w:r>
        <w:rPr>
          <w:lang w:val="en-GB"/>
        </w:rPr>
        <w:t>:</w:t>
      </w:r>
    </w:p>
    <w:p w14:paraId="7BF6DB00" w14:textId="280D7AA9" w:rsidR="00D20D64" w:rsidRPr="00BB50A8" w:rsidRDefault="002A3D11" w:rsidP="00BB50A8">
      <w:pPr>
        <w:pStyle w:val="PhDNormal"/>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m:t>
                      </m:r>
                    </m:sup>
                  </m:sSup>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g</m:t>
                              </m:r>
                              <m:ctrlPr>
                                <w:rPr>
                                  <w:rFonts w:ascii="Cambria Math" w:hAnsi="Cambria Math"/>
                                  <w:lang w:val="en-GB"/>
                                </w:rPr>
                              </m:ctrlPr>
                            </m:e>
                            <m:sub>
                              <m:r>
                                <w:rPr>
                                  <w:rFonts w:ascii="Cambria Math" w:hAnsi="Cambria Math"/>
                                  <w:lang w:val="en-GB"/>
                                </w:rPr>
                                <m:t>i</m:t>
                              </m:r>
                            </m:sub>
                          </m:sSub>
                        </m:num>
                        <m:den>
                          <m:sSup>
                            <m:sSupPr>
                              <m:ctrlPr>
                                <w:rPr>
                                  <w:rFonts w:ascii="Cambria Math" w:hAnsi="Cambria Math"/>
                                  <w:i/>
                                  <w:lang w:val="en-GB"/>
                                </w:rPr>
                              </m:ctrlPr>
                            </m:sSupPr>
                            <m:e>
                              <m:r>
                                <w:rPr>
                                  <w:rFonts w:ascii="Cambria Math" w:hAnsi="Cambria Math"/>
                                  <w:lang w:val="en-GB"/>
                                </w:rPr>
                                <m:t>2</m:t>
                              </m:r>
                              <m:ctrlPr>
                                <w:rPr>
                                  <w:rFonts w:ascii="Cambria Math" w:hAnsi="Cambria Math"/>
                                  <w:lang w:val="en-GB"/>
                                </w:rPr>
                              </m:ctrlPr>
                            </m:e>
                            <m:sup>
                              <m:r>
                                <w:rPr>
                                  <w:rFonts w:ascii="Cambria Math" w:hAnsi="Cambria Math"/>
                                  <w:lang w:val="en-GB"/>
                                </w:rPr>
                                <m:t>b</m:t>
                              </m:r>
                            </m:sup>
                          </m:sSup>
                        </m:den>
                      </m:f>
                    </m:e>
                  </m:d>
                  <m:r>
                    <w:rPr>
                      <w:rFonts w:ascii="Cambria Math" w:hAnsi="Cambria Math"/>
                      <w:lang w:val="en-GB"/>
                    </w:rPr>
                    <m:t> </m:t>
                  </m:r>
                  <m:r>
                    <w:rPr>
                      <w:rFonts w:ascii="Cambria Math" w:hAnsi="Cambria Math"/>
                      <w:lang w:val="en-GB"/>
                    </w:rPr>
                    <m:t>+ </m:t>
                  </m:r>
                  <m:r>
                    <w:rPr>
                      <w:rFonts w:ascii="Cambria Math" w:hAnsi="Cambria Math"/>
                      <w:lang w:val="en-GB"/>
                    </w:rPr>
                    <m:t>d</m:t>
                  </m:r>
                  <m:r>
                    <w:rPr>
                      <w:rFonts w:ascii="Cambria Math" w:hAnsi="Cambria Math"/>
                      <w:lang w:val="en-GB"/>
                    </w:rPr>
                    <m:t>,</m:t>
                  </m:r>
                  <m:r>
                    <w:rPr>
                      <w:rFonts w:ascii="Cambria Math" w:hAnsi="Cambria Math"/>
                      <w:lang w:val="en-US"/>
                    </w:rPr>
                    <m:t xml:space="preserve">  &amp;</m:t>
                  </m:r>
                  <m:r>
                    <w:rPr>
                      <w:rFonts w:ascii="Cambria Math" w:hAnsi="Cambria Math"/>
                      <w:lang w:val="en-US"/>
                    </w:rPr>
                    <m:t>p</m:t>
                  </m:r>
                  <m:r>
                    <w:rPr>
                      <w:rFonts w:ascii="Cambria Math" w:hAnsi="Cambria Math"/>
                      <w:lang w:val="en-US"/>
                    </w:rPr>
                    <m:t xml:space="preserve"> ≥</m:t>
                  </m:r>
                  <m:r>
                    <w:rPr>
                      <w:rFonts w:ascii="Cambria Math" w:hAnsi="Cambria Math"/>
                      <w:lang w:val="en-US"/>
                    </w:rPr>
                    <m:t>q</m:t>
                  </m:r>
                </m:e>
                <m:e>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m:t>
                      </m:r>
                    </m:sup>
                  </m:sSup>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g</m:t>
                              </m:r>
                              <m:ctrlPr>
                                <w:rPr>
                                  <w:rFonts w:ascii="Cambria Math" w:hAnsi="Cambria Math"/>
                                  <w:lang w:val="en-GB"/>
                                </w:rPr>
                              </m:ctrlPr>
                            </m:e>
                            <m:sub>
                              <m:r>
                                <w:rPr>
                                  <w:rFonts w:ascii="Cambria Math" w:hAnsi="Cambria Math"/>
                                  <w:lang w:val="en-GB"/>
                                </w:rPr>
                                <m:t>i</m:t>
                              </m:r>
                            </m:sub>
                          </m:sSub>
                        </m:num>
                        <m:den>
                          <m:sSup>
                            <m:sSupPr>
                              <m:ctrlPr>
                                <w:rPr>
                                  <w:rFonts w:ascii="Cambria Math" w:hAnsi="Cambria Math"/>
                                  <w:i/>
                                  <w:lang w:val="en-GB"/>
                                </w:rPr>
                              </m:ctrlPr>
                            </m:sSupPr>
                            <m:e>
                              <m:r>
                                <w:rPr>
                                  <w:rFonts w:ascii="Cambria Math" w:hAnsi="Cambria Math"/>
                                  <w:lang w:val="en-GB"/>
                                </w:rPr>
                                <m:t>2</m:t>
                              </m:r>
                              <m:ctrlPr>
                                <w:rPr>
                                  <w:rFonts w:ascii="Cambria Math" w:hAnsi="Cambria Math"/>
                                  <w:lang w:val="en-GB"/>
                                </w:rPr>
                              </m:ctrlPr>
                            </m:e>
                            <m:sup>
                              <m:r>
                                <w:rPr>
                                  <w:rFonts w:ascii="Cambria Math" w:hAnsi="Cambria Math"/>
                                  <w:lang w:val="en-GB"/>
                                </w:rPr>
                                <m:t>b</m:t>
                              </m:r>
                            </m:sup>
                          </m:sSup>
                        </m:den>
                      </m:f>
                    </m:e>
                  </m:d>
                  <m:r>
                    <w:rPr>
                      <w:rFonts w:ascii="Cambria Math" w:hAnsi="Cambria Math"/>
                      <w:lang w:val="en-GB"/>
                    </w:rPr>
                    <m:t> - </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m:t>
                          </m:r>
                        </m:sup>
                      </m:sSup>
                      <m:r>
                        <w:rPr>
                          <w:rFonts w:ascii="Cambria Math" w:hAnsi="Cambria Math"/>
                          <w:lang w:val="en-GB"/>
                        </w:rPr>
                        <m:t> - </m:t>
                      </m:r>
                      <m:r>
                        <w:rPr>
                          <w:rFonts w:ascii="Cambria Math" w:hAnsi="Cambria Math"/>
                          <w:lang w:val="en-GB"/>
                        </w:rPr>
                        <m:t>d</m:t>
                      </m:r>
                    </m:e>
                  </m:d>
                  <m:r>
                    <w:rPr>
                      <w:rFonts w:ascii="Cambria Math" w:hAnsi="Cambria Math"/>
                      <w:lang w:val="en-GB"/>
                    </w:rPr>
                    <m:t>,</m:t>
                  </m:r>
                  <m:r>
                    <w:rPr>
                      <w:rFonts w:ascii="Cambria Math" w:hAnsi="Cambria Math"/>
                      <w:lang w:val="en-US"/>
                    </w:rPr>
                    <m:t xml:space="preserve">  &amp;</m:t>
                  </m:r>
                  <m:r>
                    <w:rPr>
                      <w:rFonts w:ascii="Cambria Math" w:hAnsi="Cambria Math"/>
                      <w:lang w:val="en-US"/>
                    </w:rPr>
                    <m:t>p</m:t>
                  </m:r>
                  <m:r>
                    <w:rPr>
                      <w:rFonts w:ascii="Cambria Math" w:hAnsi="Cambria Math"/>
                      <w:lang w:val="en-US"/>
                    </w:rPr>
                    <m:t>&lt;</m:t>
                  </m:r>
                  <m:r>
                    <w:rPr>
                      <w:rFonts w:ascii="Cambria Math" w:hAnsi="Cambria Math"/>
                      <w:lang w:val="en-US"/>
                    </w:rPr>
                    <m:t>q</m:t>
                  </m:r>
                </m:e>
              </m:eqArr>
            </m:e>
          </m:d>
        </m:oMath>
      </m:oMathPara>
    </w:p>
    <w:p w14:paraId="31F5F99F" w14:textId="1CAB1723" w:rsidR="0061266F" w:rsidRDefault="002A3D11" w:rsidP="006C74CB">
      <w:pPr>
        <w:pStyle w:val="PhDNormal"/>
        <w:rPr>
          <w:lang w:val="en-GB"/>
        </w:rPr>
      </w:pPr>
      <m:oMath>
        <m:sSub>
          <m:sSubPr>
            <m:ctrlPr>
              <w:rPr>
                <w:rFonts w:ascii="Cambria Math" w:hAnsi="Cambria Math"/>
                <w:i/>
                <w:lang w:val="en-GB"/>
              </w:rPr>
            </m:ctrlPr>
          </m:sSubPr>
          <m:e>
            <m:r>
              <w:rPr>
                <w:rFonts w:ascii="Cambria Math" w:hAnsi="Cambria Math"/>
                <w:lang w:val="en-GB"/>
              </w:rPr>
              <m:t>g</m:t>
            </m:r>
            <m:ctrlPr>
              <w:rPr>
                <w:rFonts w:ascii="Cambria Math" w:hAnsi="Cambria Math"/>
                <w:lang w:val="en-GB"/>
              </w:rPr>
            </m:ctrlPr>
          </m:e>
          <m:sub>
            <m:r>
              <w:rPr>
                <w:rFonts w:ascii="Cambria Math" w:hAnsi="Cambria Math"/>
                <w:lang w:val="en-GB"/>
              </w:rPr>
              <m:t>i</m:t>
            </m:r>
          </m:sub>
        </m:sSub>
      </m:oMath>
      <w:r w:rsidR="0061266F">
        <w:rPr>
          <w:lang w:val="en-GB"/>
        </w:rPr>
        <w:t xml:space="preserve"> </w:t>
      </w:r>
      <w:r w:rsidR="00BB50A8">
        <w:rPr>
          <w:lang w:val="en-GB"/>
        </w:rPr>
        <w:t>–</w:t>
      </w:r>
      <w:r w:rsidR="0061266F">
        <w:rPr>
          <w:lang w:val="en-GB"/>
        </w:rPr>
        <w:t xml:space="preserve"> </w:t>
      </w:r>
      <w:r w:rsidR="00BB50A8">
        <w:rPr>
          <w:lang w:val="en-GB"/>
        </w:rPr>
        <w:t>the value of</w:t>
      </w:r>
      <w:r w:rsidR="009A22ED">
        <w:rPr>
          <w:lang w:val="en-GB"/>
        </w:rPr>
        <w:t xml:space="preserve"> the element, e.g. 43</w:t>
      </w:r>
    </w:p>
    <w:p w14:paraId="4F015764" w14:textId="02F41450" w:rsidR="009A22ED" w:rsidRDefault="00C13B32" w:rsidP="006C74CB">
      <w:pPr>
        <w:pStyle w:val="PhDNormal"/>
        <w:rPr>
          <w:iCs/>
          <w:lang w:val="en-GB"/>
        </w:rPr>
      </w:pPr>
      <m:oMath>
        <m:r>
          <w:rPr>
            <w:rFonts w:ascii="Cambria Math" w:hAnsi="Cambria Math"/>
            <w:lang w:val="en-GB"/>
          </w:rPr>
          <m:t>b</m:t>
        </m:r>
      </m:oMath>
      <w:r>
        <w:rPr>
          <w:iCs/>
          <w:lang w:val="en-GB"/>
        </w:rPr>
        <w:t xml:space="preserve"> </w:t>
      </w:r>
      <w:r w:rsidR="00D75D57">
        <w:rPr>
          <w:iCs/>
          <w:lang w:val="en-GB"/>
        </w:rPr>
        <w:t>–</w:t>
      </w:r>
      <w:r>
        <w:rPr>
          <w:iCs/>
          <w:lang w:val="en-GB"/>
        </w:rPr>
        <w:t xml:space="preserve"> the</w:t>
      </w:r>
      <w:r w:rsidR="00D75D57">
        <w:rPr>
          <w:iCs/>
          <w:lang w:val="en-GB"/>
        </w:rPr>
        <w:t xml:space="preserve"> number of bits of secret data to embed, e.g. 3.</w:t>
      </w:r>
    </w:p>
    <w:p w14:paraId="0E7069B4" w14:textId="1DD4844A" w:rsidR="00D75D57" w:rsidRDefault="00E9585C" w:rsidP="006C74CB">
      <w:pPr>
        <w:pStyle w:val="PhDNormal"/>
        <w:rPr>
          <w:lang w:val="en-GB"/>
        </w:rPr>
      </w:pPr>
      <m:oMath>
        <m:r>
          <w:rPr>
            <w:rFonts w:ascii="Cambria Math" w:hAnsi="Cambria Math"/>
            <w:lang w:val="en-GB"/>
          </w:rPr>
          <m:t>d</m:t>
        </m:r>
      </m:oMath>
      <w:r>
        <w:rPr>
          <w:lang w:val="en-GB"/>
        </w:rPr>
        <w:t xml:space="preserve"> – the decimal value of the secret bits</w:t>
      </w:r>
      <w:r w:rsidR="00724F87">
        <w:rPr>
          <w:lang w:val="en-GB"/>
        </w:rPr>
        <w:t xml:space="preserve"> such as 3 for ‘011’. </w:t>
      </w:r>
      <m:oMath>
        <m:r>
          <m:rPr>
            <m:sty m:val="p"/>
          </m:rPr>
          <w:rPr>
            <w:rFonts w:ascii="Cambria Math" w:hAnsi="Cambria Math"/>
            <w:lang w:val="en-GB"/>
          </w:rPr>
          <m:t>d</m:t>
        </m:r>
        <m:r>
          <w:rPr>
            <w:rFonts w:ascii="Cambria Math" w:hAnsi="Cambria Math"/>
            <w:lang w:val="en-GB"/>
          </w:rPr>
          <m:t> = </m:t>
        </m:r>
        <m:sSub>
          <m:sSubPr>
            <m:ctrlPr>
              <w:rPr>
                <w:rFonts w:ascii="Cambria Math" w:hAnsi="Cambria Math"/>
                <w:lang w:val="en-GB"/>
              </w:rPr>
            </m:ctrlPr>
          </m:sSubPr>
          <m:e>
            <m:r>
              <m:rPr>
                <m:sty m:val="p"/>
              </m:rPr>
              <w:rPr>
                <w:rFonts w:ascii="Cambria Math" w:hAnsi="Cambria Math"/>
                <w:lang w:val="en-GB"/>
              </w:rPr>
              <m:t>d</m:t>
            </m:r>
            <m:ctrlPr>
              <w:rPr>
                <w:rFonts w:ascii="Cambria Math" w:hAnsi="Cambria Math"/>
                <w:i/>
                <w:lang w:val="en-GB"/>
              </w:rPr>
            </m:ctrlPr>
          </m:e>
          <m:sub>
            <m:r>
              <w:rPr>
                <w:rFonts w:ascii="Cambria Math" w:hAnsi="Cambria Math"/>
                <w:lang w:val="en-GB"/>
              </w:rPr>
              <m:t>0</m:t>
            </m:r>
          </m:sub>
        </m:sSub>
        <m:r>
          <w:rPr>
            <w:rFonts w:ascii="Cambria Math" w:hAnsi="Cambria Math"/>
            <w:lang w:val="en-GB"/>
          </w:rPr>
          <m:t> </m:t>
        </m:r>
        <m:r>
          <m:rPr>
            <m:sty m:val="p"/>
          </m:rPr>
          <w:rPr>
            <w:rFonts w:ascii="Cambria Math" w:hAnsi="Cambria Math"/>
            <w:lang w:val="en-GB"/>
          </w:rPr>
          <m:t>×</m:t>
        </m:r>
        <m:r>
          <w:rPr>
            <w:rFonts w:ascii="Cambria Math" w:hAnsi="Cambria Math"/>
            <w:lang w:val="en-GB"/>
          </w:rPr>
          <m:t> </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0</m:t>
            </m:r>
          </m:sup>
        </m:sSup>
        <m:r>
          <w:rPr>
            <w:rFonts w:ascii="Cambria Math" w:hAnsi="Cambria Math"/>
            <w:lang w:val="en-GB"/>
          </w:rPr>
          <m:t> +  </m:t>
        </m:r>
        <m:sSub>
          <m:sSubPr>
            <m:ctrlPr>
              <w:rPr>
                <w:rFonts w:ascii="Cambria Math" w:hAnsi="Cambria Math"/>
                <w:lang w:val="en-GB"/>
              </w:rPr>
            </m:ctrlPr>
          </m:sSubPr>
          <m:e>
            <m:r>
              <m:rPr>
                <m:sty m:val="p"/>
              </m:rPr>
              <w:rPr>
                <w:rFonts w:ascii="Cambria Math" w:hAnsi="Cambria Math"/>
                <w:lang w:val="en-GB"/>
              </w:rPr>
              <m:t>d</m:t>
            </m:r>
            <m:ctrlPr>
              <w:rPr>
                <w:rFonts w:ascii="Cambria Math" w:hAnsi="Cambria Math"/>
                <w:i/>
                <w:lang w:val="en-GB"/>
              </w:rPr>
            </m:ctrlPr>
          </m:e>
          <m:sub>
            <m:r>
              <w:rPr>
                <w:rFonts w:ascii="Cambria Math" w:hAnsi="Cambria Math"/>
                <w:lang w:val="en-GB"/>
              </w:rPr>
              <m:t>1</m:t>
            </m:r>
          </m:sub>
        </m:sSub>
        <m:r>
          <w:rPr>
            <w:rFonts w:ascii="Cambria Math" w:hAnsi="Cambria Math"/>
            <w:lang w:val="en-GB"/>
          </w:rPr>
          <m:t> </m:t>
        </m:r>
        <m:r>
          <m:rPr>
            <m:sty m:val="p"/>
          </m:rPr>
          <w:rPr>
            <w:rFonts w:ascii="Cambria Math" w:hAnsi="Cambria Math"/>
            <w:lang w:val="en-GB"/>
          </w:rPr>
          <m:t>×</m:t>
        </m:r>
        <m:r>
          <w:rPr>
            <w:rFonts w:ascii="Cambria Math" w:hAnsi="Cambria Math"/>
            <w:lang w:val="en-GB"/>
          </w:rPr>
          <m:t> </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1</m:t>
            </m:r>
          </m:sup>
        </m:sSup>
        <m:r>
          <w:rPr>
            <w:rFonts w:ascii="Cambria Math" w:hAnsi="Cambria Math"/>
            <w:lang w:val="en-GB"/>
          </w:rPr>
          <m:t> + </m:t>
        </m:r>
        <m:r>
          <m:rPr>
            <m:sty m:val="p"/>
          </m:rPr>
          <w:rPr>
            <w:rFonts w:ascii="Cambria Math" w:hAnsi="Cambria Math"/>
            <w:lang w:val="en-GB"/>
          </w:rPr>
          <m:t>…</m:t>
        </m:r>
        <m:r>
          <w:rPr>
            <w:rFonts w:ascii="Cambria Math" w:hAnsi="Cambria Math"/>
            <w:lang w:val="en-GB"/>
          </w:rPr>
          <m:t> +  </m:t>
        </m:r>
        <m:sSub>
          <m:sSubPr>
            <m:ctrlPr>
              <w:rPr>
                <w:rFonts w:ascii="Cambria Math" w:hAnsi="Cambria Math"/>
                <w:lang w:val="en-GB"/>
              </w:rPr>
            </m:ctrlPr>
          </m:sSubPr>
          <m:e>
            <m:r>
              <m:rPr>
                <m:sty m:val="p"/>
              </m:rPr>
              <w:rPr>
                <w:rFonts w:ascii="Cambria Math" w:hAnsi="Cambria Math"/>
                <w:lang w:val="en-GB"/>
              </w:rPr>
              <m:t>d</m:t>
            </m:r>
            <m:ctrlPr>
              <w:rPr>
                <w:rFonts w:ascii="Cambria Math" w:hAnsi="Cambria Math"/>
                <w:i/>
                <w:lang w:val="en-GB"/>
              </w:rPr>
            </m:ctrlPr>
          </m:e>
          <m:sub>
            <m:r>
              <w:rPr>
                <w:rFonts w:ascii="Cambria Math" w:hAnsi="Cambria Math"/>
                <w:lang w:val="en-GB"/>
              </w:rPr>
              <m:t>b</m:t>
            </m:r>
          </m:sub>
        </m:sSub>
        <m:r>
          <w:rPr>
            <w:rFonts w:ascii="Cambria Math" w:hAnsi="Cambria Math"/>
            <w:lang w:val="en-GB"/>
          </w:rPr>
          <m:t> </m:t>
        </m:r>
        <m:r>
          <m:rPr>
            <m:sty m:val="p"/>
          </m:rPr>
          <w:rPr>
            <w:rFonts w:ascii="Cambria Math" w:hAnsi="Cambria Math"/>
            <w:lang w:val="en-GB"/>
          </w:rPr>
          <m:t>×</m:t>
        </m:r>
        <m:r>
          <w:rPr>
            <w:rFonts w:ascii="Cambria Math" w:hAnsi="Cambria Math"/>
            <w:lang w:val="en-GB"/>
          </w:rPr>
          <m:t> </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m:t>
            </m:r>
          </m:sup>
        </m:sSup>
      </m:oMath>
    </w:p>
    <w:p w14:paraId="2273A766" w14:textId="5BBD68DB" w:rsidR="00BD2FA5" w:rsidRDefault="00B16AF7" w:rsidP="006C74CB">
      <w:pPr>
        <w:pStyle w:val="PhDNormal"/>
        <w:rPr>
          <w:lang w:val="en-GB"/>
        </w:rPr>
      </w:pPr>
      <w:r>
        <w:rPr>
          <w:lang w:val="en-GB"/>
        </w:rPr>
        <w:t xml:space="preserve">After </w:t>
      </w:r>
      <w:r w:rsidR="00A26E58">
        <w:rPr>
          <w:lang w:val="en-GB"/>
        </w:rPr>
        <w:t>the</w:t>
      </w:r>
      <w:r>
        <w:rPr>
          <w:lang w:val="en-GB"/>
        </w:rPr>
        <w:t xml:space="preserve"> embedding process, </w:t>
      </w:r>
      <w:r w:rsidR="00A26E58">
        <w:rPr>
          <w:lang w:val="en-GB"/>
        </w:rPr>
        <w:t>the first N of the minutia</w:t>
      </w:r>
      <w:r w:rsidR="00095D22">
        <w:rPr>
          <w:lang w:val="en-GB"/>
        </w:rPr>
        <w:t>e</w:t>
      </w:r>
      <w:r w:rsidR="00AB2948">
        <w:rPr>
          <w:lang w:val="en-GB"/>
        </w:rPr>
        <w:t xml:space="preserve">, where N is the </w:t>
      </w:r>
      <w:r w:rsidR="00EC1F44">
        <w:rPr>
          <w:lang w:val="en-GB"/>
        </w:rPr>
        <w:t xml:space="preserve">number of </w:t>
      </w:r>
      <w:r w:rsidR="00325FD0">
        <w:rPr>
          <w:lang w:val="en-GB"/>
        </w:rPr>
        <w:t>characters</w:t>
      </w:r>
      <w:r w:rsidR="00EC1F44">
        <w:rPr>
          <w:lang w:val="en-GB"/>
        </w:rPr>
        <w:t xml:space="preserve"> in username string including ‘\n’</w:t>
      </w:r>
      <w:r w:rsidR="00325FD0">
        <w:rPr>
          <w:lang w:val="en-GB"/>
        </w:rPr>
        <w:t>,</w:t>
      </w:r>
      <w:r w:rsidR="00095D22">
        <w:rPr>
          <w:lang w:val="en-GB"/>
        </w:rPr>
        <w:t xml:space="preserve"> will have the secret data. Each</w:t>
      </w:r>
      <w:r w:rsidR="00325FD0">
        <w:rPr>
          <w:lang w:val="en-GB"/>
        </w:rPr>
        <w:t xml:space="preserve"> minutia in this N </w:t>
      </w:r>
      <w:r w:rsidR="00B322F8">
        <w:rPr>
          <w:lang w:val="en-GB"/>
        </w:rPr>
        <w:t>minutia</w:t>
      </w:r>
      <w:r w:rsidR="009D37CF">
        <w:rPr>
          <w:lang w:val="en-GB"/>
        </w:rPr>
        <w:t>e represent each character.</w:t>
      </w:r>
    </w:p>
    <w:p w14:paraId="7A4A1F77" w14:textId="640AF65F" w:rsidR="00BD2FA5" w:rsidRDefault="00BD2FA5" w:rsidP="00962C2B">
      <w:pPr>
        <w:pStyle w:val="Heading3"/>
        <w:numPr>
          <w:ilvl w:val="3"/>
          <w:numId w:val="31"/>
        </w:numPr>
      </w:pPr>
      <w:bookmarkStart w:id="131" w:name="_Toc167650596"/>
      <w:r>
        <w:t xml:space="preserve">Data </w:t>
      </w:r>
      <w:r w:rsidR="00F3155B">
        <w:t>Extraction</w:t>
      </w:r>
      <w:bookmarkEnd w:id="131"/>
    </w:p>
    <w:p w14:paraId="12FC1977" w14:textId="6515FBFC" w:rsidR="00E95656" w:rsidRDefault="00170C40" w:rsidP="006C74CB">
      <w:pPr>
        <w:pStyle w:val="PhDNormal"/>
        <w:rPr>
          <w:lang w:val="en-GB"/>
        </w:rPr>
      </w:pPr>
      <w:r>
        <w:rPr>
          <w:lang w:val="en-GB"/>
        </w:rPr>
        <w:t xml:space="preserve">The </w:t>
      </w:r>
      <w:r w:rsidR="00993D68">
        <w:rPr>
          <w:lang w:val="en-GB"/>
        </w:rPr>
        <w:t xml:space="preserve">minutiae list will be sent to backend server </w:t>
      </w:r>
      <w:r w:rsidR="003D382D">
        <w:rPr>
          <w:lang w:val="en-GB"/>
        </w:rPr>
        <w:t>through HTTP without the need of sending username as separate data since the username has already embedded in</w:t>
      </w:r>
      <w:r w:rsidR="003E1B84">
        <w:rPr>
          <w:lang w:val="en-GB"/>
        </w:rPr>
        <w:t xml:space="preserve"> the minutiae list. The backend server will then extract the </w:t>
      </w:r>
      <w:r w:rsidR="000030F5">
        <w:rPr>
          <w:lang w:val="en-GB"/>
        </w:rPr>
        <w:t>username using following process:</w:t>
      </w:r>
    </w:p>
    <w:p w14:paraId="30B6AA48" w14:textId="31DCAD8E" w:rsidR="000030F5" w:rsidRDefault="009E3945" w:rsidP="00962C2B">
      <w:pPr>
        <w:pStyle w:val="PhDNumberIndent"/>
        <w:numPr>
          <w:ilvl w:val="0"/>
          <w:numId w:val="32"/>
        </w:numPr>
        <w:rPr>
          <w:lang w:val="en-US"/>
        </w:rPr>
      </w:pPr>
      <w:r>
        <w:rPr>
          <w:lang w:val="en-US"/>
        </w:rPr>
        <w:t xml:space="preserve">Choose the first </w:t>
      </w:r>
      <w:r w:rsidR="0016759F">
        <w:rPr>
          <w:lang w:val="en-US"/>
        </w:rPr>
        <w:t xml:space="preserve">minutia and </w:t>
      </w:r>
      <w:r w:rsidR="00647785">
        <w:rPr>
          <w:lang w:val="en-US"/>
        </w:rPr>
        <w:t>e</w:t>
      </w:r>
      <w:r w:rsidR="000030F5" w:rsidRPr="00647785">
        <w:rPr>
          <w:lang w:val="en-US"/>
        </w:rPr>
        <w:t xml:space="preserve">xtract the last </w:t>
      </w:r>
      <w:r w:rsidR="00647785">
        <w:rPr>
          <w:lang w:val="en-US"/>
        </w:rPr>
        <w:t>3</w:t>
      </w:r>
      <w:r w:rsidR="000030F5" w:rsidRPr="00647785">
        <w:rPr>
          <w:lang w:val="en-US"/>
        </w:rPr>
        <w:t xml:space="preserve"> bits of the value of the</w:t>
      </w:r>
      <w:r w:rsidR="00F05724">
        <w:rPr>
          <w:lang w:val="en-US"/>
        </w:rPr>
        <w:t xml:space="preserve"> x-coordinates, </w:t>
      </w:r>
      <w:r w:rsidR="00F05724" w:rsidRPr="00647785">
        <w:rPr>
          <w:lang w:val="en-US"/>
        </w:rPr>
        <w:t xml:space="preserve">the last </w:t>
      </w:r>
      <w:r w:rsidR="00F05724">
        <w:rPr>
          <w:lang w:val="en-US"/>
        </w:rPr>
        <w:t>3</w:t>
      </w:r>
      <w:r w:rsidR="00F05724" w:rsidRPr="00647785">
        <w:rPr>
          <w:lang w:val="en-US"/>
        </w:rPr>
        <w:t xml:space="preserve"> bits of the value of the</w:t>
      </w:r>
      <w:r w:rsidR="00F05724">
        <w:rPr>
          <w:lang w:val="en-US"/>
        </w:rPr>
        <w:t xml:space="preserve"> y-coordinates and </w:t>
      </w:r>
      <w:r w:rsidR="00F05724" w:rsidRPr="00647785">
        <w:rPr>
          <w:lang w:val="en-US"/>
        </w:rPr>
        <w:t xml:space="preserve">the last </w:t>
      </w:r>
      <w:r w:rsidR="00F05724">
        <w:rPr>
          <w:lang w:val="en-US"/>
        </w:rPr>
        <w:t>2</w:t>
      </w:r>
      <w:r w:rsidR="00F05724" w:rsidRPr="00647785">
        <w:rPr>
          <w:lang w:val="en-US"/>
        </w:rPr>
        <w:t xml:space="preserve"> bits of the value of the</w:t>
      </w:r>
      <w:r w:rsidR="00F05724">
        <w:rPr>
          <w:lang w:val="en-US"/>
        </w:rPr>
        <w:t xml:space="preserve"> </w:t>
      </w:r>
      <w:r w:rsidR="005726E7">
        <w:rPr>
          <w:lang w:val="en-US"/>
        </w:rPr>
        <w:t>orientation angle</w:t>
      </w:r>
      <w:r w:rsidR="000030F5" w:rsidRPr="00647785">
        <w:rPr>
          <w:lang w:val="en-US"/>
        </w:rPr>
        <w:t>.</w:t>
      </w:r>
    </w:p>
    <w:p w14:paraId="39B6A3A4" w14:textId="59DBD84D" w:rsidR="005726E7" w:rsidRPr="00647785" w:rsidRDefault="005726E7" w:rsidP="00962C2B">
      <w:pPr>
        <w:pStyle w:val="PhDNumberIndent"/>
        <w:numPr>
          <w:ilvl w:val="0"/>
          <w:numId w:val="32"/>
        </w:numPr>
        <w:rPr>
          <w:lang w:val="en-US"/>
        </w:rPr>
      </w:pPr>
      <w:r>
        <w:rPr>
          <w:lang w:val="en-US"/>
        </w:rPr>
        <w:t xml:space="preserve">Concatenate the </w:t>
      </w:r>
      <w:r w:rsidR="00697532">
        <w:rPr>
          <w:lang w:val="en-US"/>
        </w:rPr>
        <w:t>extracted bits and convert</w:t>
      </w:r>
      <w:r w:rsidR="00BE46AC">
        <w:rPr>
          <w:lang w:val="en-US"/>
        </w:rPr>
        <w:t xml:space="preserve"> them</w:t>
      </w:r>
      <w:r w:rsidR="00697532">
        <w:rPr>
          <w:lang w:val="en-US"/>
        </w:rPr>
        <w:t xml:space="preserve"> into </w:t>
      </w:r>
      <w:r w:rsidR="00BE46AC">
        <w:rPr>
          <w:lang w:val="en-US"/>
        </w:rPr>
        <w:t>ASCII code.</w:t>
      </w:r>
    </w:p>
    <w:p w14:paraId="6AAF495F" w14:textId="4C41D201" w:rsidR="000030F5" w:rsidRPr="000030F5" w:rsidRDefault="000030F5" w:rsidP="0026425E">
      <w:pPr>
        <w:pStyle w:val="PhDNumberIndent"/>
        <w:rPr>
          <w:lang w:val="en-US"/>
        </w:rPr>
      </w:pPr>
      <w:r w:rsidRPr="000030F5">
        <w:rPr>
          <w:lang w:val="en-US"/>
        </w:rPr>
        <w:t xml:space="preserve">Proceed to the next </w:t>
      </w:r>
      <w:r w:rsidR="00BE46AC">
        <w:rPr>
          <w:lang w:val="en-US"/>
        </w:rPr>
        <w:t>minutia</w:t>
      </w:r>
      <w:r w:rsidRPr="000030F5">
        <w:rPr>
          <w:lang w:val="en-US"/>
        </w:rPr>
        <w:t xml:space="preserve"> until </w:t>
      </w:r>
      <w:r w:rsidR="00983F06">
        <w:rPr>
          <w:lang w:val="en-US"/>
        </w:rPr>
        <w:t>the characters ‘\n’ is found or in bits ‘</w:t>
      </w:r>
      <w:r w:rsidR="00FE1C10" w:rsidRPr="00FE1C10">
        <w:rPr>
          <w:lang w:val="en-US"/>
        </w:rPr>
        <w:t>01011100</w:t>
      </w:r>
      <w:r w:rsidR="00FE1C10">
        <w:rPr>
          <w:lang w:val="en-US"/>
        </w:rPr>
        <w:t xml:space="preserve"> </w:t>
      </w:r>
      <w:r w:rsidR="00FE1C10">
        <w:rPr>
          <w:rFonts w:ascii="Segoe UI" w:hAnsi="Segoe UI" w:cs="Segoe UI"/>
          <w:color w:val="212529"/>
          <w:shd w:val="clear" w:color="auto" w:fill="FFFFFF"/>
        </w:rPr>
        <w:t>01101110</w:t>
      </w:r>
      <w:r w:rsidR="00983F06">
        <w:rPr>
          <w:lang w:val="en-US"/>
        </w:rPr>
        <w:t>’</w:t>
      </w:r>
      <w:r w:rsidRPr="000030F5">
        <w:rPr>
          <w:lang w:val="en-US"/>
        </w:rPr>
        <w:t>.</w:t>
      </w:r>
    </w:p>
    <w:p w14:paraId="087BFAF4" w14:textId="670E9593" w:rsidR="000030F5" w:rsidRDefault="00350A12" w:rsidP="0026425E">
      <w:pPr>
        <w:pStyle w:val="PhDNumberIndent"/>
        <w:rPr>
          <w:lang w:val="en-US"/>
        </w:rPr>
      </w:pPr>
      <w:r>
        <w:rPr>
          <w:lang w:val="en-US"/>
        </w:rPr>
        <w:t>Extract the username before ‘\n’</w:t>
      </w:r>
      <w:r w:rsidR="00ED44B7">
        <w:rPr>
          <w:lang w:val="en-US"/>
        </w:rPr>
        <w:t xml:space="preserve"> to use it</w:t>
      </w:r>
      <w:r w:rsidR="000030F5" w:rsidRPr="000030F5">
        <w:rPr>
          <w:lang w:val="en-US"/>
        </w:rPr>
        <w:t>.</w:t>
      </w:r>
    </w:p>
    <w:p w14:paraId="1669CF81" w14:textId="77777777" w:rsidR="00CE6939" w:rsidRPr="00CE6939" w:rsidRDefault="00CE6939" w:rsidP="00CE6939">
      <w:pPr>
        <w:ind w:firstLine="720"/>
        <w:rPr>
          <w:lang w:val="en-US"/>
        </w:rPr>
      </w:pPr>
    </w:p>
    <w:p w14:paraId="0DA54694" w14:textId="5B90CF3A" w:rsidR="00ED44B7" w:rsidRDefault="00ED44B7" w:rsidP="00ED44B7">
      <w:pPr>
        <w:pStyle w:val="Heading3"/>
        <w:rPr>
          <w:lang w:val="en-US"/>
        </w:rPr>
      </w:pPr>
      <w:bookmarkStart w:id="132" w:name="_Toc167650597"/>
      <w:r>
        <w:rPr>
          <w:lang w:val="en-US"/>
        </w:rPr>
        <w:lastRenderedPageBreak/>
        <w:t>B</w:t>
      </w:r>
      <w:bookmarkStart w:id="133" w:name="_CTVC00156dad508c4434723936062796114bb35"/>
      <w:r>
        <w:rPr>
          <w:lang w:val="en-US"/>
        </w:rPr>
        <w:t xml:space="preserve">iometric </w:t>
      </w:r>
      <w:bookmarkEnd w:id="133"/>
      <w:r w:rsidR="00D06788">
        <w:rPr>
          <w:lang w:val="en-US"/>
        </w:rPr>
        <w:t>Encryption</w:t>
      </w:r>
      <w:bookmarkEnd w:id="132"/>
    </w:p>
    <w:p w14:paraId="35912EAB" w14:textId="01F6E6E7" w:rsidR="00924971" w:rsidRDefault="001D1BF3" w:rsidP="00924971">
      <w:pPr>
        <w:pStyle w:val="PhDNormal"/>
        <w:rPr>
          <w:lang w:val="en-US"/>
        </w:rPr>
      </w:pPr>
      <w:r>
        <w:rPr>
          <w:lang w:val="en-US"/>
        </w:rPr>
        <w:t xml:space="preserve">In a real web application, </w:t>
      </w:r>
      <w:r w:rsidR="00415770">
        <w:rPr>
          <w:lang w:val="en-US"/>
        </w:rPr>
        <w:t xml:space="preserve">which mostly </w:t>
      </w:r>
      <w:r w:rsidR="006C596A">
        <w:rPr>
          <w:lang w:val="en-US"/>
        </w:rPr>
        <w:t>uses</w:t>
      </w:r>
      <w:r w:rsidR="00415770">
        <w:rPr>
          <w:lang w:val="en-US"/>
        </w:rPr>
        <w:t xml:space="preserve"> HTTPS as transfer protocol,</w:t>
      </w:r>
      <w:r w:rsidR="00EA6D8F">
        <w:rPr>
          <w:lang w:val="en-US"/>
        </w:rPr>
        <w:t xml:space="preserve"> the data between the browser and the web server is encrypted</w:t>
      </w:r>
      <w:r w:rsidR="005768B3">
        <w:rPr>
          <w:lang w:val="en-US"/>
        </w:rPr>
        <w:t xml:space="preserve">, and therefore </w:t>
      </w:r>
      <w:r w:rsidR="006C596A">
        <w:rPr>
          <w:lang w:val="en-US"/>
        </w:rPr>
        <w:t>ensures</w:t>
      </w:r>
      <w:r w:rsidR="005768B3">
        <w:rPr>
          <w:lang w:val="en-US"/>
        </w:rPr>
        <w:t xml:space="preserve"> the </w:t>
      </w:r>
      <w:r w:rsidR="00C20C27">
        <w:rPr>
          <w:lang w:val="en-US"/>
        </w:rPr>
        <w:t>protection of our biometric data information</w:t>
      </w:r>
      <w:r w:rsidR="006C596A">
        <w:rPr>
          <w:lang w:val="en-US"/>
        </w:rPr>
        <w:t xml:space="preserve"> if it is intercepted. </w:t>
      </w:r>
      <w:r w:rsidR="00137A0A">
        <w:rPr>
          <w:lang w:val="en-US"/>
        </w:rPr>
        <w:t>However,</w:t>
      </w:r>
      <w:r w:rsidR="006C596A">
        <w:rPr>
          <w:lang w:val="en-US"/>
        </w:rPr>
        <w:t xml:space="preserve"> the data is decrypted </w:t>
      </w:r>
      <w:r w:rsidR="002A21D7">
        <w:rPr>
          <w:lang w:val="en-US"/>
        </w:rPr>
        <w:t xml:space="preserve">when it </w:t>
      </w:r>
      <w:r w:rsidR="006F2AE8">
        <w:rPr>
          <w:lang w:val="en-US"/>
        </w:rPr>
        <w:t>arrives</w:t>
      </w:r>
      <w:r w:rsidR="00640B6C">
        <w:rPr>
          <w:lang w:val="en-US"/>
        </w:rPr>
        <w:t xml:space="preserve"> at the web server</w:t>
      </w:r>
      <w:r w:rsidR="00137A0A">
        <w:rPr>
          <w:lang w:val="en-US"/>
        </w:rPr>
        <w:t xml:space="preserve"> and</w:t>
      </w:r>
      <w:r w:rsidR="00640B6C">
        <w:rPr>
          <w:lang w:val="en-US"/>
        </w:rPr>
        <w:t xml:space="preserve"> </w:t>
      </w:r>
      <w:r w:rsidR="00947673">
        <w:rPr>
          <w:lang w:val="en-US"/>
        </w:rPr>
        <w:t>storing the decrypted data directly inside the database</w:t>
      </w:r>
      <w:r w:rsidR="001A5E34">
        <w:rPr>
          <w:lang w:val="en-US"/>
        </w:rPr>
        <w:t xml:space="preserve"> can cause privacy concerns as the developers and the</w:t>
      </w:r>
      <w:r w:rsidR="00CE1B36">
        <w:rPr>
          <w:lang w:val="en-US"/>
        </w:rPr>
        <w:t xml:space="preserve"> administrator will easily have access to the biometric data.</w:t>
      </w:r>
      <w:r w:rsidR="00137A0A">
        <w:rPr>
          <w:lang w:val="en-US"/>
        </w:rPr>
        <w:t xml:space="preserve"> </w:t>
      </w:r>
      <w:r w:rsidR="00F3006D">
        <w:rPr>
          <w:lang w:val="en-US"/>
        </w:rPr>
        <w:t xml:space="preserve">Therefore, </w:t>
      </w:r>
      <w:r w:rsidR="00C444D6">
        <w:rPr>
          <w:lang w:val="en-US"/>
        </w:rPr>
        <w:t xml:space="preserve">the author </w:t>
      </w:r>
      <w:r w:rsidR="00A27577">
        <w:rPr>
          <w:lang w:val="en-US"/>
        </w:rPr>
        <w:t>proposed</w:t>
      </w:r>
      <w:r w:rsidR="008371F7">
        <w:rPr>
          <w:lang w:val="en-US"/>
        </w:rPr>
        <w:t xml:space="preserve"> to use Advanced Encryption Standard (AES) to</w:t>
      </w:r>
      <w:r w:rsidR="00405B86">
        <w:rPr>
          <w:lang w:val="en-US"/>
        </w:rPr>
        <w:t xml:space="preserve"> encrypt the biometric data again in the database</w:t>
      </w:r>
      <w:r w:rsidR="00E7493F">
        <w:rPr>
          <w:lang w:val="en-US"/>
        </w:rPr>
        <w:t xml:space="preserve"> </w:t>
      </w:r>
      <w:sdt>
        <w:sdtPr>
          <w:rPr>
            <w:lang w:val="en-US"/>
          </w:rPr>
          <w:alias w:val="To edit, see citavi.com/edit"/>
          <w:tag w:val="CitaviPlaceholder#86811507-d952-4465-be20-09b96bc8804c"/>
          <w:id w:val="-1349174511"/>
          <w:placeholder>
            <w:docPart w:val="DefaultPlaceholder_-1854013440"/>
          </w:placeholder>
        </w:sdtPr>
        <w:sdtEndPr/>
        <w:sdtContent>
          <w:r w:rsidR="00E7493F">
            <w:rPr>
              <w:lang w:val="en-US"/>
            </w:rPr>
            <w:fldChar w:fldCharType="begin"/>
          </w:r>
          <w:r w:rsidR="006B660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mE2MmQ0LTU4MDctNGVjYi1hODRlLTVmMmI2YTdlNmY1MSIsIlJhbmdlTGVuZ3RoIjo0LCJSZWZlcmVuY2VJZCI6IjkyNDQ0YmQ4LWU2ZjgtNGFlOS05Zjg0LTAzMjI1ZjhlZT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tvIiwiTGFzdE5hbWUiOiJBYmR1bGxhaCIsIk1pZGRsZU5hbWUiOiJNdWhhbWFkIiwiUHJvdGVjdGVkIjpmYWxzZSwiU2V4IjowLCJDcmVhdGVkQnkiOiJfTmlrIEFtaXIgU3lhendhbiBCaW4gQWJkdWwgQXppeiIsIkNyZWF0ZWRPbiI6IjIwMjQtMDUtMjNUMDI6MTI6MTgiLCJNb2RpZmllZEJ5IjoiX05payBBbWlyIFN5YXp3YW4gQmluIEFiZHVsIEF6aXoiLCJJZCI6ImMzNzNhOTk2LWMyNGQtNGY0Ny04NGRiLTg3MjhlNWU3NzA5NiIsIk1vZGlmaWVkT24iOiIyMDI0LTA1LTIzVDAyOjEyOjE4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}</w:instrText>
          </w:r>
          <w:r w:rsidR="00E7493F">
            <w:rPr>
              <w:lang w:val="en-US"/>
            </w:rPr>
            <w:fldChar w:fldCharType="separate"/>
          </w:r>
          <w:r w:rsidR="006B660F">
            <w:rPr>
              <w:lang w:val="en-US"/>
            </w:rPr>
            <w:t>[40]</w:t>
          </w:r>
          <w:r w:rsidR="00E7493F">
            <w:rPr>
              <w:lang w:val="en-US"/>
            </w:rPr>
            <w:fldChar w:fldCharType="end"/>
          </w:r>
        </w:sdtContent>
      </w:sdt>
      <w:r w:rsidR="00E7493F">
        <w:rPr>
          <w:lang w:val="en-US"/>
        </w:rPr>
        <w:t>.</w:t>
      </w:r>
    </w:p>
    <w:p w14:paraId="538280C8" w14:textId="32AAD60A" w:rsidR="003D7615" w:rsidRDefault="00182BD7" w:rsidP="00CA0E39">
      <w:pPr>
        <w:pStyle w:val="PhDNormal"/>
        <w:rPr>
          <w:lang w:val="en-US"/>
        </w:rPr>
      </w:pPr>
      <w:r>
        <w:rPr>
          <w:lang w:val="en-US"/>
        </w:rPr>
        <w:t>The process starts with</w:t>
      </w:r>
      <w:r w:rsidR="00D417DF">
        <w:rPr>
          <w:lang w:val="en-US"/>
        </w:rPr>
        <w:t xml:space="preserve"> cryptographic</w:t>
      </w:r>
      <w:r>
        <w:rPr>
          <w:lang w:val="en-US"/>
        </w:rPr>
        <w:t xml:space="preserve"> </w:t>
      </w:r>
      <w:r w:rsidR="003C50FD">
        <w:rPr>
          <w:lang w:val="en-US"/>
        </w:rPr>
        <w:t>key generation</w:t>
      </w:r>
      <w:r w:rsidR="00D417DF">
        <w:rPr>
          <w:lang w:val="en-US"/>
        </w:rPr>
        <w:t xml:space="preserve"> to encrypt and decrypt the data.</w:t>
      </w:r>
      <w:r w:rsidR="000F75E5">
        <w:rPr>
          <w:lang w:val="en-US"/>
        </w:rPr>
        <w:t xml:space="preserve"> This can be achieved with </w:t>
      </w:r>
      <w:r w:rsidR="00765FFB">
        <w:rPr>
          <w:lang w:val="en-US"/>
        </w:rPr>
        <w:t xml:space="preserve">a well-known PBKDF2 </w:t>
      </w:r>
      <w:r w:rsidR="002D69D4">
        <w:rPr>
          <w:lang w:val="en-US"/>
        </w:rPr>
        <w:t xml:space="preserve">key generation algorithm </w:t>
      </w:r>
      <w:sdt>
        <w:sdtPr>
          <w:rPr>
            <w:lang w:val="en-US"/>
          </w:rPr>
          <w:alias w:val="To edit, see citavi.com/edit"/>
          <w:tag w:val="CitaviPlaceholder#f6bef0f2-35a6-4ee3-a068-cef567717b66"/>
          <w:id w:val="-1359651143"/>
          <w:placeholder>
            <w:docPart w:val="DefaultPlaceholder_-1854013440"/>
          </w:placeholder>
        </w:sdtPr>
        <w:sdtEndPr/>
        <w:sdtContent>
          <w:r w:rsidR="002D69D4">
            <w:rPr>
              <w:lang w:val="en-US"/>
            </w:rPr>
            <w:fldChar w:fldCharType="begin"/>
          </w:r>
          <w:r w:rsidR="006B660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DVhMTM1LTk5MjgtNDFkNi1iY2FmLTZkNGQ2ZDBjN2I1NSIsIlJhbmdlTGVuZ3RoIjo0LCJSZWZlcmVuY2VJZCI6IjI5YTVmYjljLTdhZTMtNGQ1MS1hNzA1LWY4ODRjYmY1Mzhl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}</w:instrText>
          </w:r>
          <w:r w:rsidR="002D69D4">
            <w:rPr>
              <w:lang w:val="en-US"/>
            </w:rPr>
            <w:fldChar w:fldCharType="separate"/>
          </w:r>
          <w:r w:rsidR="006B660F">
            <w:rPr>
              <w:lang w:val="en-US"/>
            </w:rPr>
            <w:t>[41]</w:t>
          </w:r>
          <w:r w:rsidR="002D69D4">
            <w:rPr>
              <w:lang w:val="en-US"/>
            </w:rPr>
            <w:fldChar w:fldCharType="end"/>
          </w:r>
        </w:sdtContent>
      </w:sdt>
      <w:r w:rsidR="002D69D4">
        <w:rPr>
          <w:lang w:val="en-US"/>
        </w:rPr>
        <w:t>.</w:t>
      </w:r>
      <w:r w:rsidR="002D7799">
        <w:rPr>
          <w:lang w:val="en-US"/>
        </w:rPr>
        <w:t xml:space="preserve"> </w:t>
      </w:r>
      <w:r w:rsidR="00B93A91">
        <w:rPr>
          <w:lang w:val="en-US"/>
        </w:rPr>
        <w:fldChar w:fldCharType="begin"/>
      </w:r>
      <w:r w:rsidR="00B93A91">
        <w:rPr>
          <w:lang w:val="en-US"/>
        </w:rPr>
        <w:instrText xml:space="preserve"> REF _Ref167375293 \h </w:instrText>
      </w:r>
      <w:r w:rsidR="00B93A91">
        <w:rPr>
          <w:lang w:val="en-US"/>
        </w:rPr>
      </w:r>
      <w:r w:rsidR="00B93A91">
        <w:rPr>
          <w:lang w:val="en-US"/>
        </w:rPr>
        <w:fldChar w:fldCharType="separate"/>
      </w:r>
      <w:r w:rsidR="00B93A91">
        <w:t xml:space="preserve">Figure </w:t>
      </w:r>
      <w:r w:rsidR="00B93A91">
        <w:rPr>
          <w:noProof/>
        </w:rPr>
        <w:t>3</w:t>
      </w:r>
      <w:r w:rsidR="00B93A91">
        <w:t>.</w:t>
      </w:r>
      <w:r w:rsidR="00B93A91">
        <w:rPr>
          <w:noProof/>
        </w:rPr>
        <w:t>5</w:t>
      </w:r>
      <w:r w:rsidR="00B93A91">
        <w:rPr>
          <w:lang w:val="en-US"/>
        </w:rPr>
        <w:fldChar w:fldCharType="end"/>
      </w:r>
      <w:r w:rsidR="00173597">
        <w:rPr>
          <w:lang w:val="en-US"/>
        </w:rPr>
        <w:t xml:space="preserve"> shows how PBKDF2 generally work, where user</w:t>
      </w:r>
      <w:r w:rsidR="00DD6B0B">
        <w:rPr>
          <w:lang w:val="en-US"/>
        </w:rPr>
        <w:t>’s</w:t>
      </w:r>
      <w:r w:rsidR="00173597">
        <w:rPr>
          <w:lang w:val="en-US"/>
        </w:rPr>
        <w:t xml:space="preserve"> password is required</w:t>
      </w:r>
      <w:r w:rsidR="00E953D7">
        <w:rPr>
          <w:lang w:val="en-US"/>
        </w:rPr>
        <w:t>.</w:t>
      </w:r>
      <w:r w:rsidR="00B93A91">
        <w:rPr>
          <w:lang w:val="en-US"/>
        </w:rPr>
        <w:t xml:space="preserve"> </w:t>
      </w:r>
    </w:p>
    <w:p w14:paraId="7AF80198" w14:textId="77777777" w:rsidR="00D0717E" w:rsidRDefault="00D0717E" w:rsidP="00D0717E">
      <w:pPr>
        <w:pStyle w:val="PhDNormal"/>
        <w:keepNext/>
        <w:jc w:val="center"/>
      </w:pPr>
      <w:r>
        <w:rPr>
          <w:noProof/>
          <w:lang w:val="en-US"/>
        </w:rPr>
        <w:drawing>
          <wp:inline distT="0" distB="0" distL="0" distR="0" wp14:anchorId="256A7B8D" wp14:editId="21B4DDEC">
            <wp:extent cx="2463617" cy="1019175"/>
            <wp:effectExtent l="0" t="0" r="0" b="0"/>
            <wp:docPr id="627020581"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0581" name="Picture 1" descr="A black and white rectangle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73018" cy="1023064"/>
                    </a:xfrm>
                    <a:prstGeom prst="rect">
                      <a:avLst/>
                    </a:prstGeom>
                  </pic:spPr>
                </pic:pic>
              </a:graphicData>
            </a:graphic>
          </wp:inline>
        </w:drawing>
      </w:r>
    </w:p>
    <w:p w14:paraId="526DCDB3" w14:textId="5D712CC8" w:rsidR="00FF104A" w:rsidRDefault="00D0717E" w:rsidP="00D0717E">
      <w:pPr>
        <w:pStyle w:val="Caption"/>
      </w:pPr>
      <w:bookmarkStart w:id="134" w:name="_Ref16737529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A generic diagram of </w:t>
      </w:r>
      <w:r w:rsidR="00B93A91">
        <w:t>PBKDF2.</w:t>
      </w:r>
      <w:bookmarkEnd w:id="134"/>
    </w:p>
    <w:p w14:paraId="3E4A0027" w14:textId="77777777" w:rsidR="00277ADF" w:rsidRDefault="00277ADF" w:rsidP="00D0717E">
      <w:pPr>
        <w:pStyle w:val="Caption"/>
      </w:pPr>
    </w:p>
    <w:p w14:paraId="371AA90C" w14:textId="44718F02" w:rsidR="00CE6939" w:rsidRDefault="00943109" w:rsidP="00C85D0A">
      <w:pPr>
        <w:pStyle w:val="PhDNormal"/>
        <w:rPr>
          <w:lang w:val="en-US"/>
        </w:rPr>
      </w:pPr>
      <w:r>
        <w:rPr>
          <w:lang w:val="en-US"/>
        </w:rPr>
        <w:t>A user’s</w:t>
      </w:r>
      <w:r w:rsidR="00DD6B0B">
        <w:rPr>
          <w:lang w:val="en-US"/>
        </w:rPr>
        <w:t xml:space="preserve"> password must </w:t>
      </w:r>
      <w:r w:rsidR="0096351A">
        <w:rPr>
          <w:lang w:val="en-US"/>
        </w:rPr>
        <w:t xml:space="preserve">always be included during the registration of </w:t>
      </w:r>
      <w:r w:rsidR="00450F48">
        <w:rPr>
          <w:lang w:val="en-US"/>
        </w:rPr>
        <w:t>a</w:t>
      </w:r>
      <w:r w:rsidR="0096351A">
        <w:rPr>
          <w:lang w:val="en-US"/>
        </w:rPr>
        <w:t xml:space="preserve"> user and this data will be stored in the</w:t>
      </w:r>
      <w:r w:rsidR="00450F48">
        <w:rPr>
          <w:lang w:val="en-US"/>
        </w:rPr>
        <w:t xml:space="preserve"> database.</w:t>
      </w:r>
      <w:r>
        <w:rPr>
          <w:lang w:val="en-US"/>
        </w:rPr>
        <w:t xml:space="preserve"> During enrollment of fingerprints</w:t>
      </w:r>
      <w:r w:rsidR="00BA5203">
        <w:rPr>
          <w:lang w:val="en-US"/>
        </w:rPr>
        <w:t xml:space="preserve">, a random salt is generated </w:t>
      </w:r>
      <w:r w:rsidR="00E25846">
        <w:rPr>
          <w:lang w:val="en-US"/>
        </w:rPr>
        <w:t>from the web server and together with user’s password, a key is generated</w:t>
      </w:r>
      <w:r w:rsidR="00EC7A06">
        <w:rPr>
          <w:lang w:val="en-US"/>
        </w:rPr>
        <w:t xml:space="preserve">. The key generation can be </w:t>
      </w:r>
      <w:r w:rsidR="00496BC2">
        <w:rPr>
          <w:lang w:val="en-US"/>
        </w:rPr>
        <w:t>done</w:t>
      </w:r>
      <w:r w:rsidR="00EC7A06">
        <w:rPr>
          <w:lang w:val="en-US"/>
        </w:rPr>
        <w:t xml:space="preserve"> </w:t>
      </w:r>
      <w:r w:rsidR="00041A96">
        <w:rPr>
          <w:lang w:val="en-US"/>
        </w:rPr>
        <w:t>using PBDKF2</w:t>
      </w:r>
      <w:r w:rsidR="00F91FC5">
        <w:rPr>
          <w:lang w:val="en-US"/>
        </w:rPr>
        <w:t>MAC</w:t>
      </w:r>
      <w:r w:rsidR="00041A96">
        <w:rPr>
          <w:lang w:val="en-US"/>
        </w:rPr>
        <w:t xml:space="preserve"> </w:t>
      </w:r>
      <w:r w:rsidR="007444A4">
        <w:rPr>
          <w:lang w:val="en-US"/>
        </w:rPr>
        <w:t>class available in a Python package</w:t>
      </w:r>
      <w:r w:rsidR="009031BA">
        <w:rPr>
          <w:lang w:val="en-US"/>
        </w:rPr>
        <w:t xml:space="preserve">, </w:t>
      </w:r>
      <w:r w:rsidR="009031BA" w:rsidRPr="003D67F0">
        <w:rPr>
          <w:i/>
          <w:iCs/>
          <w:lang w:val="en-US"/>
        </w:rPr>
        <w:t>cryptograph</w:t>
      </w:r>
      <w:r w:rsidR="00CC4DB6">
        <w:rPr>
          <w:i/>
          <w:iCs/>
          <w:lang w:val="en-US"/>
        </w:rPr>
        <w:t>y</w:t>
      </w:r>
      <w:r w:rsidR="00CC4DB6">
        <w:rPr>
          <w:lang w:val="en-US"/>
        </w:rPr>
        <w:t xml:space="preserve"> </w:t>
      </w:r>
      <w:sdt>
        <w:sdtPr>
          <w:rPr>
            <w:lang w:val="en-US"/>
          </w:rPr>
          <w:alias w:val="To edit, see citavi.com/edit"/>
          <w:tag w:val="CitaviPlaceholder#ea5fbd33-ea75-4064-b968-7def6fac5ba0"/>
          <w:id w:val="-2095691855"/>
          <w:placeholder>
            <w:docPart w:val="DefaultPlaceholder_-1854013440"/>
          </w:placeholder>
        </w:sdtPr>
        <w:sdtEndPr/>
        <w:sdtContent>
          <w:r w:rsidR="00CC4DB6">
            <w:rPr>
              <w:lang w:val="en-US"/>
            </w:rPr>
            <w:fldChar w:fldCharType="begin"/>
          </w:r>
          <w:r w:rsidR="006B660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mZkMTUxLWFhMjktNDFlZC1iZDJkLTRlYTBiMDM2ZGIzZCIsIlJhbmdlTGVuZ3RoIjo0LCJSZWZlcmVuY2VJZCI6ImJiOWM4YzMzLTg4M2MtNDE5NC05NzNiLTVmZDFiNGZjMWQ4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HlwaS5vcmcvcHJvamVjdC9jcnlwdG9ncmFwaHkvIiwiVXJpU3RyaW5nIjoiaHR0cHM6Ly9weXBpLm9yZy9wcm9qZWN0L2NyeXB0b2dyYXBoe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}</w:instrText>
          </w:r>
          <w:r w:rsidR="00CC4DB6">
            <w:rPr>
              <w:lang w:val="en-US"/>
            </w:rPr>
            <w:fldChar w:fldCharType="separate"/>
          </w:r>
          <w:r w:rsidR="006B660F">
            <w:rPr>
              <w:lang w:val="en-US"/>
            </w:rPr>
            <w:t>[42]</w:t>
          </w:r>
          <w:r w:rsidR="00CC4DB6">
            <w:rPr>
              <w:lang w:val="en-US"/>
            </w:rPr>
            <w:fldChar w:fldCharType="end"/>
          </w:r>
        </w:sdtContent>
      </w:sdt>
      <w:r w:rsidR="00CC4DB6">
        <w:rPr>
          <w:lang w:val="en-US"/>
        </w:rPr>
        <w:t>.</w:t>
      </w:r>
      <w:r w:rsidR="00496BC2">
        <w:rPr>
          <w:lang w:val="en-US"/>
        </w:rPr>
        <w:t xml:space="preserve"> </w:t>
      </w:r>
      <w:r w:rsidR="00642F77">
        <w:rPr>
          <w:lang w:val="en-US"/>
        </w:rPr>
        <w:t xml:space="preserve">The </w:t>
      </w:r>
      <w:r w:rsidR="00D04BF5">
        <w:rPr>
          <w:lang w:val="en-US"/>
        </w:rPr>
        <w:t>steps taken</w:t>
      </w:r>
      <w:r w:rsidR="00642F77">
        <w:rPr>
          <w:lang w:val="en-US"/>
        </w:rPr>
        <w:t xml:space="preserve"> for </w:t>
      </w:r>
      <w:r w:rsidR="00D04BF5">
        <w:rPr>
          <w:lang w:val="en-US"/>
        </w:rPr>
        <w:t>encryption are:</w:t>
      </w:r>
    </w:p>
    <w:p w14:paraId="179917E1" w14:textId="7189632A" w:rsidR="004C6922" w:rsidRPr="004C6922" w:rsidRDefault="006745DA" w:rsidP="00962C2B">
      <w:pPr>
        <w:pStyle w:val="PhDNumberIndent"/>
        <w:numPr>
          <w:ilvl w:val="0"/>
          <w:numId w:val="33"/>
        </w:numPr>
        <w:rPr>
          <w:lang w:val="en-US"/>
        </w:rPr>
      </w:pPr>
      <w:r>
        <w:rPr>
          <w:lang w:val="en-US"/>
        </w:rPr>
        <w:t>C</w:t>
      </w:r>
      <w:r w:rsidR="004C6922" w:rsidRPr="004C6922">
        <w:rPr>
          <w:lang w:val="en-US"/>
        </w:rPr>
        <w:t xml:space="preserve">onvert the minutiae descriptors to a JSON string and </w:t>
      </w:r>
      <w:r w:rsidRPr="004C6922">
        <w:rPr>
          <w:lang w:val="en-US"/>
        </w:rPr>
        <w:t>encode</w:t>
      </w:r>
      <w:r w:rsidR="004C6922" w:rsidRPr="004C6922">
        <w:rPr>
          <w:lang w:val="en-US"/>
        </w:rPr>
        <w:t xml:space="preserve"> it as bytes.</w:t>
      </w:r>
    </w:p>
    <w:p w14:paraId="198E4320" w14:textId="423DBC17" w:rsidR="00B8756E" w:rsidRPr="00B8756E" w:rsidRDefault="006745DA" w:rsidP="00962C2B">
      <w:pPr>
        <w:pStyle w:val="PhDNumberIndent"/>
        <w:numPr>
          <w:ilvl w:val="0"/>
          <w:numId w:val="33"/>
        </w:numPr>
        <w:rPr>
          <w:lang w:val="en-US"/>
        </w:rPr>
      </w:pPr>
      <w:r>
        <w:rPr>
          <w:lang w:val="en-US"/>
        </w:rPr>
        <w:t>G</w:t>
      </w:r>
      <w:r w:rsidR="00B8756E" w:rsidRPr="00B8756E">
        <w:rPr>
          <w:lang w:val="en-US"/>
        </w:rPr>
        <w:t xml:space="preserve">enerate </w:t>
      </w:r>
      <w:r w:rsidR="00E74AC7" w:rsidRPr="00B8756E">
        <w:rPr>
          <w:lang w:val="en-US"/>
        </w:rPr>
        <w:t>random</w:t>
      </w:r>
      <w:r w:rsidR="00B8756E" w:rsidRPr="00B8756E">
        <w:rPr>
          <w:lang w:val="en-US"/>
        </w:rPr>
        <w:t xml:space="preserve"> salt </w:t>
      </w:r>
      <w:r w:rsidR="009A7671">
        <w:rPr>
          <w:lang w:val="en-US"/>
        </w:rPr>
        <w:t xml:space="preserve">by generating </w:t>
      </w:r>
      <w:r>
        <w:rPr>
          <w:lang w:val="en-US"/>
        </w:rPr>
        <w:t>random byte</w:t>
      </w:r>
      <w:r w:rsidR="00E74AC7">
        <w:rPr>
          <w:lang w:val="en-US"/>
        </w:rPr>
        <w:t>s</w:t>
      </w:r>
      <w:r w:rsidR="009A7671">
        <w:rPr>
          <w:lang w:val="en-US"/>
        </w:rPr>
        <w:t xml:space="preserve"> with size of 16 </w:t>
      </w:r>
      <w:r w:rsidR="00B8756E" w:rsidRPr="00B8756E">
        <w:rPr>
          <w:lang w:val="en-US"/>
        </w:rPr>
        <w:t xml:space="preserve">and derives a key from the password and salt using the </w:t>
      </w:r>
      <w:r w:rsidR="001D2B9C">
        <w:rPr>
          <w:lang w:val="en-US"/>
        </w:rPr>
        <w:t>PBDKF2MAC class</w:t>
      </w:r>
      <w:r w:rsidR="00B8756E" w:rsidRPr="00B8756E">
        <w:rPr>
          <w:lang w:val="en-US"/>
        </w:rPr>
        <w:t>.</w:t>
      </w:r>
    </w:p>
    <w:p w14:paraId="1CC85348" w14:textId="17206398" w:rsidR="00B8756E" w:rsidRPr="00B8756E" w:rsidRDefault="00E74AC7" w:rsidP="00962C2B">
      <w:pPr>
        <w:pStyle w:val="PhDNumberIndent"/>
        <w:numPr>
          <w:ilvl w:val="0"/>
          <w:numId w:val="33"/>
        </w:numPr>
        <w:rPr>
          <w:lang w:val="en-US"/>
        </w:rPr>
      </w:pPr>
      <w:r>
        <w:rPr>
          <w:lang w:val="en-US"/>
        </w:rPr>
        <w:t>G</w:t>
      </w:r>
      <w:r w:rsidR="00B8756E" w:rsidRPr="00B8756E">
        <w:rPr>
          <w:lang w:val="en-US"/>
        </w:rPr>
        <w:t xml:space="preserve">enerate an initialization vector (IV) </w:t>
      </w:r>
      <w:r>
        <w:rPr>
          <w:lang w:val="en-US"/>
        </w:rPr>
        <w:t>by generating random bytes with size of 16</w:t>
      </w:r>
      <w:r w:rsidR="00B8756E" w:rsidRPr="00B8756E">
        <w:rPr>
          <w:lang w:val="en-US"/>
        </w:rPr>
        <w:t>.</w:t>
      </w:r>
    </w:p>
    <w:p w14:paraId="4C2FAFF2" w14:textId="32104B73" w:rsidR="00B8756E" w:rsidRPr="00B8756E" w:rsidRDefault="00E74AC7" w:rsidP="00962C2B">
      <w:pPr>
        <w:pStyle w:val="PhDNumberIndent"/>
        <w:numPr>
          <w:ilvl w:val="0"/>
          <w:numId w:val="33"/>
        </w:numPr>
        <w:rPr>
          <w:lang w:val="en-US"/>
        </w:rPr>
      </w:pPr>
      <w:r>
        <w:rPr>
          <w:lang w:val="en-US"/>
        </w:rPr>
        <w:t>C</w:t>
      </w:r>
      <w:r w:rsidR="00B8756E" w:rsidRPr="00B8756E">
        <w:rPr>
          <w:lang w:val="en-US"/>
        </w:rPr>
        <w:t>reate a cipher using the AES algorithm, CBC mode, and the generated key and IV.</w:t>
      </w:r>
    </w:p>
    <w:p w14:paraId="5C7DB8FE" w14:textId="16BAEFA1" w:rsidR="00B8756E" w:rsidRPr="00B8756E" w:rsidRDefault="000C509F" w:rsidP="00962C2B">
      <w:pPr>
        <w:pStyle w:val="PhDNumberIndent"/>
        <w:numPr>
          <w:ilvl w:val="0"/>
          <w:numId w:val="33"/>
        </w:numPr>
        <w:rPr>
          <w:lang w:val="en-US"/>
        </w:rPr>
      </w:pPr>
      <w:r>
        <w:rPr>
          <w:lang w:val="en-US"/>
        </w:rPr>
        <w:lastRenderedPageBreak/>
        <w:t>P</w:t>
      </w:r>
      <w:r w:rsidR="00B8756E" w:rsidRPr="00B8756E">
        <w:rPr>
          <w:lang w:val="en-US"/>
        </w:rPr>
        <w:t>ad the source minutiae data to the block size of the cipher using the PKCS7 padding scheme.</w:t>
      </w:r>
    </w:p>
    <w:p w14:paraId="5E2EDF8F" w14:textId="37704AB5" w:rsidR="00B8756E" w:rsidRPr="00B8756E" w:rsidRDefault="00FA1CC0" w:rsidP="00962C2B">
      <w:pPr>
        <w:pStyle w:val="PhDNumberIndent"/>
        <w:numPr>
          <w:ilvl w:val="0"/>
          <w:numId w:val="33"/>
        </w:numPr>
        <w:rPr>
          <w:lang w:val="en-US"/>
        </w:rPr>
      </w:pPr>
      <w:r>
        <w:rPr>
          <w:lang w:val="en-US"/>
        </w:rPr>
        <w:t>E</w:t>
      </w:r>
      <w:r w:rsidR="00B8756E" w:rsidRPr="00B8756E">
        <w:rPr>
          <w:lang w:val="en-US"/>
        </w:rPr>
        <w:t xml:space="preserve">ncrypt the padded data using the cipher and </w:t>
      </w:r>
      <w:r w:rsidR="00902A7C" w:rsidRPr="00B8756E">
        <w:rPr>
          <w:lang w:val="en-US"/>
        </w:rPr>
        <w:t>obtain</w:t>
      </w:r>
      <w:r w:rsidR="00B8756E" w:rsidRPr="00B8756E">
        <w:rPr>
          <w:lang w:val="en-US"/>
        </w:rPr>
        <w:t xml:space="preserve"> the encrypted data.</w:t>
      </w:r>
    </w:p>
    <w:p w14:paraId="47435162" w14:textId="20A7471C" w:rsidR="00B8756E" w:rsidRPr="00B8756E" w:rsidRDefault="00FA1CC0" w:rsidP="00962C2B">
      <w:pPr>
        <w:pStyle w:val="PhDNumberIndent"/>
        <w:numPr>
          <w:ilvl w:val="0"/>
          <w:numId w:val="33"/>
        </w:numPr>
        <w:rPr>
          <w:lang w:val="en-US"/>
        </w:rPr>
      </w:pPr>
      <w:r>
        <w:rPr>
          <w:lang w:val="en-US"/>
        </w:rPr>
        <w:t>E</w:t>
      </w:r>
      <w:r w:rsidR="00B8756E" w:rsidRPr="00B8756E">
        <w:rPr>
          <w:lang w:val="en-US"/>
        </w:rPr>
        <w:t xml:space="preserve">ncode the salt, IV, and encrypted data into a dictionary and </w:t>
      </w:r>
      <w:r w:rsidR="0046637E" w:rsidRPr="00B8756E">
        <w:rPr>
          <w:lang w:val="en-US"/>
        </w:rPr>
        <w:t>encode</w:t>
      </w:r>
      <w:r w:rsidR="00B8756E" w:rsidRPr="00B8756E">
        <w:rPr>
          <w:lang w:val="en-US"/>
        </w:rPr>
        <w:t xml:space="preserve"> it as base64 strings</w:t>
      </w:r>
      <w:r w:rsidR="0046637E">
        <w:rPr>
          <w:lang w:val="en-US"/>
        </w:rPr>
        <w:t>.</w:t>
      </w:r>
    </w:p>
    <w:p w14:paraId="07E4FB38" w14:textId="7700C4FA" w:rsidR="00E45F81" w:rsidRDefault="0046637E" w:rsidP="00962C2B">
      <w:pPr>
        <w:pStyle w:val="PhDNumberIndent"/>
        <w:numPr>
          <w:ilvl w:val="0"/>
          <w:numId w:val="33"/>
        </w:numPr>
        <w:rPr>
          <w:lang w:val="en-US"/>
        </w:rPr>
      </w:pPr>
      <w:r>
        <w:rPr>
          <w:lang w:val="en-US"/>
        </w:rPr>
        <w:t>Store the encoded salt, iv and</w:t>
      </w:r>
      <w:r w:rsidR="0004786E">
        <w:rPr>
          <w:lang w:val="en-US"/>
        </w:rPr>
        <w:t xml:space="preserve"> encrypted data</w:t>
      </w:r>
      <w:r w:rsidR="00E45F81">
        <w:rPr>
          <w:lang w:val="en-US"/>
        </w:rPr>
        <w:t xml:space="preserve"> inside the database.</w:t>
      </w:r>
      <w:r w:rsidR="00EB411F">
        <w:rPr>
          <w:lang w:val="en-US"/>
        </w:rPr>
        <w:t xml:space="preserve"> For decryption, reverse the process of encryption.</w:t>
      </w:r>
    </w:p>
    <w:p w14:paraId="63CE288C" w14:textId="205809E4" w:rsidR="00AD19DF" w:rsidRDefault="00F73A91" w:rsidP="00AD19DF">
      <w:pPr>
        <w:pStyle w:val="PhDNormal"/>
        <w:rPr>
          <w:lang w:val="en-US"/>
        </w:rPr>
      </w:pPr>
      <w:r>
        <w:rPr>
          <w:lang w:val="en-US"/>
        </w:rPr>
        <w:t>The overall process of the au</w:t>
      </w:r>
      <w:r w:rsidR="00E9253C">
        <w:rPr>
          <w:lang w:val="en-US"/>
        </w:rPr>
        <w:t>thentication can be summarized as</w:t>
      </w:r>
      <w:r w:rsidR="00F11805">
        <w:rPr>
          <w:lang w:val="en-US"/>
        </w:rPr>
        <w:t xml:space="preserve"> follows: The user </w:t>
      </w:r>
      <w:r w:rsidR="00AE621A">
        <w:rPr>
          <w:lang w:val="en-US"/>
        </w:rPr>
        <w:t>sends</w:t>
      </w:r>
      <w:r w:rsidR="00F11805">
        <w:rPr>
          <w:lang w:val="en-US"/>
        </w:rPr>
        <w:t xml:space="preserve"> the biometric data from the browser</w:t>
      </w:r>
      <w:r w:rsidR="00AE621A">
        <w:rPr>
          <w:lang w:val="en-US"/>
        </w:rPr>
        <w:t>. The embedded username is extracted from the biometric data and the username is searched in the database and its corresponding</w:t>
      </w:r>
      <w:r w:rsidR="000D7191">
        <w:rPr>
          <w:lang w:val="en-US"/>
        </w:rPr>
        <w:t xml:space="preserve"> encrypted biometric data is returned. Then, the stored biometric data is decrypted.</w:t>
      </w:r>
      <w:r w:rsidR="007859F6">
        <w:rPr>
          <w:lang w:val="en-US"/>
        </w:rPr>
        <w:t xml:space="preserve"> The biometric data is </w:t>
      </w:r>
      <w:r w:rsidR="002E15B3">
        <w:rPr>
          <w:lang w:val="en-US"/>
        </w:rPr>
        <w:t>matched,</w:t>
      </w:r>
      <w:r w:rsidR="007859F6">
        <w:rPr>
          <w:lang w:val="en-US"/>
        </w:rPr>
        <w:t xml:space="preserve"> and the similarity score is calculated.</w:t>
      </w:r>
    </w:p>
    <w:p w14:paraId="2340D3BE" w14:textId="6F4C90E2" w:rsidR="00800E9B" w:rsidRPr="00800E9B" w:rsidRDefault="00AD19DF" w:rsidP="00800E9B">
      <w:pPr>
        <w:rPr>
          <w:szCs w:val="22"/>
          <w:lang w:val="en-US"/>
        </w:rPr>
      </w:pPr>
      <w:r>
        <w:rPr>
          <w:lang w:val="en-US"/>
        </w:rPr>
        <w:br w:type="page"/>
      </w:r>
      <w:bookmarkStart w:id="135" w:name="_Toc159383943"/>
      <w:bookmarkStart w:id="136" w:name="_Toc400459763"/>
      <w:bookmarkStart w:id="137" w:name="_Toc439680692"/>
      <w:bookmarkEnd w:id="107"/>
      <w:bookmarkEnd w:id="108"/>
      <w:bookmarkEnd w:id="109"/>
    </w:p>
    <w:p w14:paraId="77F78680" w14:textId="461C35D2" w:rsidR="00FF4E0C" w:rsidRDefault="00102C28" w:rsidP="001438D7">
      <w:pPr>
        <w:pStyle w:val="Heading1"/>
      </w:pPr>
      <w:bookmarkStart w:id="138" w:name="_Toc167650598"/>
      <w:bookmarkEnd w:id="135"/>
      <w:bookmarkEnd w:id="136"/>
      <w:bookmarkEnd w:id="137"/>
      <w:r>
        <w:lastRenderedPageBreak/>
        <w:t>E</w:t>
      </w:r>
      <w:bookmarkStart w:id="139" w:name="_CTVC00151832816a56b4d04a9e0c291e0e9a58e"/>
      <w:r>
        <w:t>valuation</w:t>
      </w:r>
      <w:bookmarkEnd w:id="138"/>
      <w:bookmarkEnd w:id="139"/>
    </w:p>
    <w:p w14:paraId="5CD86D89" w14:textId="1BB126A0" w:rsidR="00DC7705" w:rsidRDefault="001973D6" w:rsidP="00DC7705">
      <w:pPr>
        <w:pStyle w:val="PhDNormal"/>
      </w:pPr>
      <w:r w:rsidRPr="001973D6">
        <w:t xml:space="preserve">When designing a biometrics system, there is </w:t>
      </w:r>
      <w:r w:rsidR="00463944">
        <w:t>three</w:t>
      </w:r>
      <w:r w:rsidRPr="001973D6">
        <w:t xml:space="preserve"> important </w:t>
      </w:r>
      <w:r w:rsidR="00463944">
        <w:t>aspect</w:t>
      </w:r>
      <w:r w:rsidRPr="001973D6">
        <w:t>s to consider which are the</w:t>
      </w:r>
      <w:r w:rsidR="004F3BD7">
        <w:t xml:space="preserve"> data quality,</w:t>
      </w:r>
      <w:r w:rsidRPr="001973D6">
        <w:t xml:space="preserve"> performance</w:t>
      </w:r>
      <w:r w:rsidR="004F3BD7">
        <w:t>,</w:t>
      </w:r>
      <w:r w:rsidRPr="001973D6">
        <w:t xml:space="preserve"> and security</w:t>
      </w:r>
      <w:r w:rsidR="004F3BD7">
        <w:t xml:space="preserve"> ac</w:t>
      </w:r>
      <w:r w:rsidR="00AE7442">
        <w:t xml:space="preserve">cording to El-Abed </w:t>
      </w:r>
      <w:sdt>
        <w:sdtPr>
          <w:alias w:val="To edit, see citavi.com/edit"/>
          <w:tag w:val="CitaviPlaceholder#68cfdb04-acf4-4df6-9024-3f4c25ae51bd"/>
          <w:id w:val="-7445597"/>
          <w:placeholder>
            <w:docPart w:val="DefaultPlaceholder_-1854013440"/>
          </w:placeholder>
        </w:sdtPr>
        <w:sdtEndPr/>
        <w:sdtContent>
          <w:r w:rsidR="00AE7442">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jkyNWE0LTI3NTItNDAzYS05Zjc4LTBiN2I4MGU1ZTYyNSIsIlJhbmdlTGVuZ3RoIjo0LCJSZWZlcmVuY2VJZCI6ImIwMjA2NmE3LWIxM2MtNGRkOS1hZDVjLWU3NDE5MWUzNjA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c3Mi81MjA4NCIsIlVyaVN0cmluZyI6Imh0dHBzOi8vZG9pLm9yZy8xMC41NzcyLzUyMDg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yM1QyMToyNToxMSIsIk1vZGlmaWVkQnkiOiJfTmlrIEFtaXIgU3lhendhbiBCaW4gQWJkdWwgQXppeiIsIklkIjoiOWYxYzJkM2ItOTQ2YS00YWYyLTkxZjItOWQ2NTUyYWFmYTFmIiwiTW9kaWZpZWRPbiI6IjIwMjQtMDUtMjNUMjE6MjU6MTE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hhbC5zY2llbmNlL2hhbC0wMDk5MDYxNyIsIlVyaVN0cmluZyI6Imh0dHBzOi8vaGFsLnNjaWVuY2UvaGFsLTAwOTkwNjE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}</w:instrText>
          </w:r>
          <w:r w:rsidR="00AE7442">
            <w:fldChar w:fldCharType="separate"/>
          </w:r>
          <w:r w:rsidR="006B660F">
            <w:t>[43]</w:t>
          </w:r>
          <w:r w:rsidR="00AE7442">
            <w:fldChar w:fldCharType="end"/>
          </w:r>
        </w:sdtContent>
      </w:sdt>
      <w:r>
        <w:t xml:space="preserve">. </w:t>
      </w:r>
      <w:r w:rsidR="00F76FFB">
        <w:t xml:space="preserve">Data </w:t>
      </w:r>
      <w:r w:rsidR="000C140A">
        <w:t xml:space="preserve">quality from the fingerprint image </w:t>
      </w:r>
      <w:r w:rsidR="00682BA7">
        <w:t xml:space="preserve">is considered as one of the main factors that </w:t>
      </w:r>
      <w:r w:rsidR="001B60BF">
        <w:t>affect</w:t>
      </w:r>
      <w:r w:rsidR="00682BA7">
        <w:t xml:space="preserve"> the whole performance. Thus, it is crucial that the </w:t>
      </w:r>
      <w:r w:rsidR="002F5B82">
        <w:t>low-quality</w:t>
      </w:r>
      <w:r w:rsidR="001B60BF">
        <w:t xml:space="preserve"> data rejec</w:t>
      </w:r>
      <w:r w:rsidR="002F5B82">
        <w:t xml:space="preserve">ted during enrolment and verification phase. </w:t>
      </w:r>
      <w:r>
        <w:t>Performance refers to the measure of false match and false non-match rate</w:t>
      </w:r>
      <w:r w:rsidR="00E60599">
        <w:t xml:space="preserve"> in biometrics system </w:t>
      </w:r>
      <w:sdt>
        <w:sdtPr>
          <w:alias w:val="To edit, see citavi.com/edit"/>
          <w:tag w:val="CitaviPlaceholder#f2c036be-24ab-45af-8d5d-871425e3d0cc"/>
          <w:id w:val="-1307081241"/>
          <w:placeholder>
            <w:docPart w:val="DefaultPlaceholder_-1854013440"/>
          </w:placeholder>
        </w:sdtPr>
        <w:sdtEndPr/>
        <w:sdtContent>
          <w:r w:rsidR="00E60599">
            <w:fldChar w:fldCharType="begin"/>
          </w:r>
          <w:r w:rsidR="006B660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Tk3ODMyLTNhY2EtNDEwNS04YmNmLTFlZGM4YTZkNTIxYiIsIlJhbmdlTGVuZ3RoIjo0LCJSZWZlcmVuY2VJZCI6ImJlODIzOTQyLWY4NTktNDdjNS05YjMwLWU3ZjE0NjliNWR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Mi44MjAwNDAiLCJVcmlTdHJpbmciOiJodHRwczovL2RvaS5vcmcvMTAuMTEwOS8yLjgyMDA0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}</w:instrText>
          </w:r>
          <w:r w:rsidR="00E60599">
            <w:fldChar w:fldCharType="separate"/>
          </w:r>
          <w:r w:rsidR="006B660F">
            <w:t>[44]</w:t>
          </w:r>
          <w:r w:rsidR="00E60599">
            <w:fldChar w:fldCharType="end"/>
          </w:r>
        </w:sdtContent>
      </w:sdt>
      <w:r w:rsidR="00E60599">
        <w:t>. Security</w:t>
      </w:r>
      <w:r w:rsidR="00CF24CF">
        <w:t xml:space="preserve">, in the other hand, check if the system </w:t>
      </w:r>
      <w:r w:rsidR="003F7BD4">
        <w:t>has</w:t>
      </w:r>
      <w:r w:rsidR="00161C58">
        <w:t xml:space="preserve"> countermeasures for each vulnerability in the system.</w:t>
      </w:r>
    </w:p>
    <w:p w14:paraId="51A34473" w14:textId="6829E27D" w:rsidR="002F5B82" w:rsidRDefault="00603E2B" w:rsidP="00603E2B">
      <w:pPr>
        <w:pStyle w:val="Heading2"/>
      </w:pPr>
      <w:bookmarkStart w:id="140" w:name="_Toc167650599"/>
      <w:r>
        <w:t>D</w:t>
      </w:r>
      <w:bookmarkStart w:id="141" w:name="_CTVC0018f765fe4be934581b33688dfce1105bd"/>
      <w:r>
        <w:t>ata Quality</w:t>
      </w:r>
      <w:bookmarkEnd w:id="140"/>
      <w:bookmarkEnd w:id="141"/>
    </w:p>
    <w:p w14:paraId="7C552EC9" w14:textId="2C7FDD77" w:rsidR="00603E2B" w:rsidRDefault="0012374E" w:rsidP="00603E2B">
      <w:pPr>
        <w:pStyle w:val="PhDNormal"/>
        <w:rPr>
          <w:lang w:val="en-GB"/>
        </w:rPr>
      </w:pPr>
      <w:r w:rsidRPr="0012374E">
        <w:rPr>
          <w:lang w:val="en-GB"/>
        </w:rPr>
        <w:t xml:space="preserve">Data in biometrics system refer to </w:t>
      </w:r>
      <w:r>
        <w:rPr>
          <w:lang w:val="en-GB"/>
        </w:rPr>
        <w:t>the image captured by the sensor. The image captured</w:t>
      </w:r>
      <w:r w:rsidR="003C5F5C">
        <w:rPr>
          <w:lang w:val="en-GB"/>
        </w:rPr>
        <w:t xml:space="preserve"> must pass a certain threshold of quality level before it can be used during enrolment or verification. </w:t>
      </w:r>
      <w:r w:rsidR="00B9147B">
        <w:rPr>
          <w:lang w:val="en-GB"/>
        </w:rPr>
        <w:t>Yau Chen et. al</w:t>
      </w:r>
      <w:r w:rsidR="008B3DD0">
        <w:rPr>
          <w:lang w:val="en-GB"/>
        </w:rPr>
        <w:t xml:space="preserve"> provide a comprehensive technique on measuring the reliability of the fingerprint scanner and </w:t>
      </w:r>
      <w:r w:rsidR="00CB3D72">
        <w:rPr>
          <w:lang w:val="en-GB"/>
        </w:rPr>
        <w:t xml:space="preserve">evaluation technique on the fingerprint image quality </w:t>
      </w:r>
      <w:sdt>
        <w:sdtPr>
          <w:rPr>
            <w:lang w:val="en-GB"/>
          </w:rPr>
          <w:alias w:val="To edit, see citavi.com/edit"/>
          <w:tag w:val="CitaviPlaceholder#40828a5f-e90d-43ae-80c5-52b682478a64"/>
          <w:id w:val="-1277087404"/>
          <w:placeholder>
            <w:docPart w:val="DefaultPlaceholder_-1854013440"/>
          </w:placeholder>
        </w:sdtPr>
        <w:sdtEndPr/>
        <w:sdtContent>
          <w:r w:rsidR="00CB3D72">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ZDY3ZWFiLWE4NGQtNDkyNy04ZDkzLWFiYTkwZWY0ZjJkOSIsIlJhbmdlTGVuZ3RoIjozLCJSZWZlcmVuY2VJZCI6ImUxNjYwNzRjLTI0OWQtNDZmYS05ZDE0LTQ1NzhmMzFhNzg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c3lhendcXEFwcERhdGFcXExvY2FsXFxUZW1wXFxnc3Iwb3Z0ai5qcGciLCJVcmlTdHJpbmciOiJlMTY2MDc0Yy0yNDlkLTQ2ZmEtOWQxNC00NTc4ZjMxYTc4M2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U0MC0yNTk3Ni0zXzkiLCJFZGl0b3JzIjpbXSwiRXZhbHVhdGlvbkNvbXBsZXhpdHkiOjAsIkV2YWx1YXRpb25Tb3VyY2VUZXh0Rm9ybWF0IjowLCJHcm91cHMiOltdLCJIYXNMYWJlbDEiOmZhbHNlLCJIYXNMYWJlbDIiOmZhbHNlLCJLZXl3b3JkcyI6W10sIkxhbmd1YWdlIjoiZW4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zk3OC0zLTU0MC0yNTk3Ni0zXzkiLCJVcmlTdHJpbmciOiJodHRwczovL2RvaS5vcmcvMTAuMTAwNy85NzgtMy01NDAtMjU5NzYtM185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zMFQxNToxMTo0MiIsIk1vZGlmaWVkQnkiOiJfTmlrIEFtaXIgU3lhendhbiBCaW4gQWJkdWwgQXppeiIsIklkIjoiOGY2OTQ0MDEtOWY4ZC00Y2U0LTg0NmEtOTJlNzJmNmM2M2YxIiwiTW9kaWZpZWRPbiI6IjIwMjQtMDQtMzBUMTU6MTE6ND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xpbmsuc3ByaW5nZXIuY29tL2NoYXB0ZXIvMTAuMTAwNy85NzgtMy01NDAtMjU5NzYtM185IiwiVXJpU3RyaW5nIjoiaHR0cHM6Ly9saW5rLnNwcmluZ2VyLmNvbS9jaGFwdGVyLzEwLjEwMDcvOTc4LTMtNTQwLTI1OTc2LTNf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XSwiRXZhbHVhdGlvbkNvbXBsZXhpdHkiOjAsIkV2YWx1YXRpb25Tb3VyY2VUZXh0Rm9ybWF0IjowLCJHcm91cHMiOltdLCJIYXNMYWJlbDEiOmZhbHNlLCJIYXNMYWJlbDIiOmZhbHNlLCJJc2JuIjoiOTc4LTMtNTQwLTI1OTc2LTMi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Ny9iOTkxNzQiLCJVcmlTdHJpbmciOiJodHRwczovL2RvaS5vcmcvMTAuMTAwNy9iOTkxNzQ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}</w:instrText>
          </w:r>
          <w:r w:rsidR="00CB3D72">
            <w:rPr>
              <w:lang w:val="en-GB"/>
            </w:rPr>
            <w:fldChar w:fldCharType="separate"/>
          </w:r>
          <w:r w:rsidR="00CB3D72">
            <w:rPr>
              <w:lang w:val="en-GB"/>
            </w:rPr>
            <w:t>[6]</w:t>
          </w:r>
          <w:r w:rsidR="00CB3D72">
            <w:rPr>
              <w:lang w:val="en-GB"/>
            </w:rPr>
            <w:fldChar w:fldCharType="end"/>
          </w:r>
        </w:sdtContent>
      </w:sdt>
      <w:r w:rsidR="00CB3D72">
        <w:rPr>
          <w:lang w:val="en-GB"/>
        </w:rPr>
        <w:t>. However</w:t>
      </w:r>
      <w:r w:rsidR="000A5BE9">
        <w:rPr>
          <w:lang w:val="en-GB"/>
        </w:rPr>
        <w:t>, for simplicity</w:t>
      </w:r>
      <w:r w:rsidR="00D21232">
        <w:rPr>
          <w:lang w:val="en-GB"/>
        </w:rPr>
        <w:t xml:space="preserve">, this project use a open python library </w:t>
      </w:r>
      <w:r w:rsidR="00D21232" w:rsidRPr="00D21232">
        <w:rPr>
          <w:i/>
          <w:iCs/>
          <w:lang w:val="en-GB"/>
        </w:rPr>
        <w:t>pypiqe</w:t>
      </w:r>
      <w:r w:rsidR="00470DEB">
        <w:rPr>
          <w:lang w:val="en-GB"/>
        </w:rPr>
        <w:t xml:space="preserve">, </w:t>
      </w:r>
      <w:r w:rsidR="00085BA7" w:rsidRPr="00085BA7">
        <w:rPr>
          <w:lang w:val="en-GB"/>
        </w:rPr>
        <w:t>which provides a Perceptual Image Quality Evaluator (PIQE) score</w:t>
      </w:r>
      <w:r w:rsidR="00085BA7">
        <w:rPr>
          <w:lang w:val="en-GB"/>
        </w:rPr>
        <w:t xml:space="preserve">, </w:t>
      </w:r>
      <w:r w:rsidR="00E96220">
        <w:rPr>
          <w:lang w:val="en-GB"/>
        </w:rPr>
        <w:t xml:space="preserve">to measure the quality of the </w:t>
      </w:r>
      <w:r w:rsidR="00424F66">
        <w:rPr>
          <w:lang w:val="en-GB"/>
        </w:rPr>
        <w:t xml:space="preserve">image </w:t>
      </w:r>
      <w:sdt>
        <w:sdtPr>
          <w:rPr>
            <w:lang w:val="en-GB"/>
          </w:rPr>
          <w:alias w:val="To edit, see citavi.com/edit"/>
          <w:tag w:val="CitaviPlaceholder#a2cf96aa-c132-40b0-a978-c8cd3841c4c7"/>
          <w:id w:val="-916775612"/>
          <w:placeholder>
            <w:docPart w:val="DefaultPlaceholder_-1854013440"/>
          </w:placeholder>
        </w:sdtPr>
        <w:sdtEndPr/>
        <w:sdtContent>
          <w:r w:rsidR="00424F66">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TRkMjUyLWY0NTYtNDI5Yy05OTkwLTRjYjk0NTQ4M2JmYSIsIlJhbmdlTGVuZ3RoIjo0LCJSZWZlcmVuY2VJZCI6IjFiOGRlMWQ0LTJjYzktNGQwOS1hOGYyLWZkODEyMTVjZDcx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HlwaS5vcmcvcHJvamVjdC9weXBpcWUvIiwiVXJpU3RyaW5nIjoiaHR0cHM6Ly9weXBpLm9yZy9wcm9qZWN0L3B5cGlxZ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}</w:instrText>
          </w:r>
          <w:r w:rsidR="00424F66">
            <w:rPr>
              <w:lang w:val="en-GB"/>
            </w:rPr>
            <w:fldChar w:fldCharType="separate"/>
          </w:r>
          <w:r w:rsidR="00424F66">
            <w:rPr>
              <w:lang w:val="en-GB"/>
            </w:rPr>
            <w:t>[45]</w:t>
          </w:r>
          <w:r w:rsidR="00424F66">
            <w:rPr>
              <w:lang w:val="en-GB"/>
            </w:rPr>
            <w:fldChar w:fldCharType="end"/>
          </w:r>
        </w:sdtContent>
      </w:sdt>
      <w:r w:rsidR="00300BF0">
        <w:rPr>
          <w:lang w:val="en-GB"/>
        </w:rPr>
        <w:t>.</w:t>
      </w:r>
      <w:r w:rsidR="00424F66">
        <w:rPr>
          <w:lang w:val="en-GB"/>
        </w:rPr>
        <w:t xml:space="preserve"> The following table </w:t>
      </w:r>
      <w:r w:rsidR="009D66E0">
        <w:rPr>
          <w:lang w:val="en-GB"/>
        </w:rPr>
        <w:t>show how the score of the image relate to its quality:</w:t>
      </w:r>
    </w:p>
    <w:tbl>
      <w:tblPr>
        <w:tblStyle w:val="PhDTable"/>
        <w:tblW w:w="0" w:type="auto"/>
        <w:tblLook w:val="04A0" w:firstRow="1" w:lastRow="0" w:firstColumn="1" w:lastColumn="0" w:noHBand="0" w:noVBand="1"/>
      </w:tblPr>
      <w:tblGrid>
        <w:gridCol w:w="4105"/>
        <w:gridCol w:w="4106"/>
      </w:tblGrid>
      <w:tr w:rsidR="00F12F0D" w14:paraId="5C773183" w14:textId="77777777" w:rsidTr="00F12F0D">
        <w:trPr>
          <w:cnfStyle w:val="100000000000" w:firstRow="1" w:lastRow="0" w:firstColumn="0" w:lastColumn="0" w:oddVBand="0" w:evenVBand="0" w:oddHBand="0" w:evenHBand="0" w:firstRowFirstColumn="0" w:firstRowLastColumn="0" w:lastRowFirstColumn="0" w:lastRowLastColumn="0"/>
        </w:trPr>
        <w:tc>
          <w:tcPr>
            <w:tcW w:w="4105" w:type="dxa"/>
          </w:tcPr>
          <w:p w14:paraId="59F987AF" w14:textId="56C01CE1" w:rsidR="00F12F0D" w:rsidRDefault="00F12F0D" w:rsidP="00F12F0D">
            <w:pPr>
              <w:pStyle w:val="PhDNormal"/>
              <w:ind w:firstLine="0"/>
              <w:rPr>
                <w:lang w:val="en-GB"/>
              </w:rPr>
            </w:pPr>
            <w:r w:rsidRPr="00015144">
              <w:t>Quality Scale</w:t>
            </w:r>
          </w:p>
        </w:tc>
        <w:tc>
          <w:tcPr>
            <w:tcW w:w="4106" w:type="dxa"/>
          </w:tcPr>
          <w:p w14:paraId="54D7236F" w14:textId="2320D0B0" w:rsidR="00F12F0D" w:rsidRDefault="00F12F0D" w:rsidP="00F12F0D">
            <w:pPr>
              <w:pStyle w:val="PhDNormal"/>
              <w:ind w:firstLine="0"/>
              <w:rPr>
                <w:lang w:val="en-GB"/>
              </w:rPr>
            </w:pPr>
            <w:r w:rsidRPr="00015144">
              <w:t>Score Range</w:t>
            </w:r>
          </w:p>
        </w:tc>
      </w:tr>
      <w:tr w:rsidR="00F12F0D" w14:paraId="1F8926F6" w14:textId="77777777" w:rsidTr="00F12F0D">
        <w:tblPrEx>
          <w:jc w:val="left"/>
        </w:tblPrEx>
        <w:tc>
          <w:tcPr>
            <w:tcW w:w="4105" w:type="dxa"/>
          </w:tcPr>
          <w:p w14:paraId="63B366C6" w14:textId="3CF2A776" w:rsidR="00F12F0D" w:rsidRDefault="00F12F0D" w:rsidP="00F12F0D">
            <w:pPr>
              <w:pStyle w:val="PhDNormal"/>
              <w:ind w:firstLine="0"/>
              <w:rPr>
                <w:lang w:val="en-GB"/>
              </w:rPr>
            </w:pPr>
            <w:r w:rsidRPr="00015144">
              <w:t>Excellent</w:t>
            </w:r>
          </w:p>
        </w:tc>
        <w:tc>
          <w:tcPr>
            <w:tcW w:w="4106" w:type="dxa"/>
          </w:tcPr>
          <w:p w14:paraId="747AA141" w14:textId="440F2432" w:rsidR="00F12F0D" w:rsidRDefault="00F12F0D" w:rsidP="00F12F0D">
            <w:pPr>
              <w:pStyle w:val="PhDNormal"/>
              <w:ind w:firstLine="0"/>
              <w:rPr>
                <w:lang w:val="en-GB"/>
              </w:rPr>
            </w:pPr>
            <w:r w:rsidRPr="00015144">
              <w:t>(0, 20)</w:t>
            </w:r>
          </w:p>
        </w:tc>
      </w:tr>
      <w:tr w:rsidR="00F12F0D" w14:paraId="629F77E1" w14:textId="77777777" w:rsidTr="00F12F0D">
        <w:tblPrEx>
          <w:jc w:val="left"/>
        </w:tblPrEx>
        <w:tc>
          <w:tcPr>
            <w:tcW w:w="4105" w:type="dxa"/>
          </w:tcPr>
          <w:p w14:paraId="6BA87804" w14:textId="13EC7333" w:rsidR="00F12F0D" w:rsidRDefault="00F12F0D" w:rsidP="00F12F0D">
            <w:pPr>
              <w:pStyle w:val="PhDNormal"/>
              <w:ind w:firstLine="0"/>
              <w:rPr>
                <w:lang w:val="en-GB"/>
              </w:rPr>
            </w:pPr>
            <w:r w:rsidRPr="00015144">
              <w:t>Good</w:t>
            </w:r>
          </w:p>
        </w:tc>
        <w:tc>
          <w:tcPr>
            <w:tcW w:w="4106" w:type="dxa"/>
          </w:tcPr>
          <w:p w14:paraId="39112AB0" w14:textId="710C279E" w:rsidR="00F12F0D" w:rsidRDefault="00F12F0D" w:rsidP="00F12F0D">
            <w:pPr>
              <w:pStyle w:val="PhDNormal"/>
              <w:ind w:firstLine="0"/>
              <w:rPr>
                <w:lang w:val="en-GB"/>
              </w:rPr>
            </w:pPr>
            <w:r w:rsidRPr="00015144">
              <w:t>(20, 40)</w:t>
            </w:r>
          </w:p>
        </w:tc>
      </w:tr>
      <w:tr w:rsidR="00F12F0D" w14:paraId="0982D3F2" w14:textId="77777777" w:rsidTr="00F12F0D">
        <w:tblPrEx>
          <w:jc w:val="left"/>
        </w:tblPrEx>
        <w:tc>
          <w:tcPr>
            <w:tcW w:w="4105" w:type="dxa"/>
          </w:tcPr>
          <w:p w14:paraId="1AC6D9B1" w14:textId="7A58CC29" w:rsidR="00F12F0D" w:rsidRDefault="00F12F0D" w:rsidP="00F12F0D">
            <w:pPr>
              <w:pStyle w:val="PhDNormal"/>
              <w:ind w:firstLine="0"/>
              <w:rPr>
                <w:lang w:val="en-GB"/>
              </w:rPr>
            </w:pPr>
            <w:r w:rsidRPr="00015144">
              <w:t>Fair</w:t>
            </w:r>
          </w:p>
        </w:tc>
        <w:tc>
          <w:tcPr>
            <w:tcW w:w="4106" w:type="dxa"/>
          </w:tcPr>
          <w:p w14:paraId="599A24CE" w14:textId="3B9D3329" w:rsidR="00F12F0D" w:rsidRDefault="00F12F0D" w:rsidP="00F12F0D">
            <w:pPr>
              <w:pStyle w:val="PhDNormal"/>
              <w:ind w:firstLine="0"/>
              <w:rPr>
                <w:lang w:val="en-GB"/>
              </w:rPr>
            </w:pPr>
            <w:r w:rsidRPr="00015144">
              <w:t>(40, 60)</w:t>
            </w:r>
          </w:p>
        </w:tc>
      </w:tr>
      <w:tr w:rsidR="00F12F0D" w14:paraId="4423C6CC" w14:textId="77777777" w:rsidTr="00F12F0D">
        <w:tblPrEx>
          <w:jc w:val="left"/>
        </w:tblPrEx>
        <w:tc>
          <w:tcPr>
            <w:tcW w:w="4105" w:type="dxa"/>
          </w:tcPr>
          <w:p w14:paraId="7B09ADF9" w14:textId="18C085E3" w:rsidR="00F12F0D" w:rsidRDefault="00F12F0D" w:rsidP="00F12F0D">
            <w:pPr>
              <w:pStyle w:val="PhDNormal"/>
              <w:ind w:firstLine="0"/>
              <w:rPr>
                <w:lang w:val="en-GB"/>
              </w:rPr>
            </w:pPr>
            <w:r w:rsidRPr="00015144">
              <w:t>Poor</w:t>
            </w:r>
          </w:p>
        </w:tc>
        <w:tc>
          <w:tcPr>
            <w:tcW w:w="4106" w:type="dxa"/>
          </w:tcPr>
          <w:p w14:paraId="3D64191A" w14:textId="2CDD0EB6" w:rsidR="00F12F0D" w:rsidRDefault="00F12F0D" w:rsidP="00F12F0D">
            <w:pPr>
              <w:pStyle w:val="PhDNormal"/>
              <w:ind w:firstLine="0"/>
              <w:rPr>
                <w:lang w:val="en-GB"/>
              </w:rPr>
            </w:pPr>
            <w:r w:rsidRPr="00015144">
              <w:t>(60, 80)</w:t>
            </w:r>
          </w:p>
        </w:tc>
      </w:tr>
      <w:tr w:rsidR="00F12F0D" w14:paraId="0C7774BE" w14:textId="77777777" w:rsidTr="00F12F0D">
        <w:tblPrEx>
          <w:jc w:val="left"/>
        </w:tblPrEx>
        <w:tc>
          <w:tcPr>
            <w:tcW w:w="4105" w:type="dxa"/>
          </w:tcPr>
          <w:p w14:paraId="40A2CB7D" w14:textId="378A2D44" w:rsidR="00F12F0D" w:rsidRDefault="00F12F0D" w:rsidP="00F12F0D">
            <w:pPr>
              <w:pStyle w:val="PhDNormal"/>
              <w:ind w:firstLine="0"/>
              <w:rPr>
                <w:lang w:val="en-GB"/>
              </w:rPr>
            </w:pPr>
            <w:r w:rsidRPr="00015144">
              <w:t>Bad</w:t>
            </w:r>
          </w:p>
        </w:tc>
        <w:tc>
          <w:tcPr>
            <w:tcW w:w="4106" w:type="dxa"/>
          </w:tcPr>
          <w:p w14:paraId="40656243" w14:textId="4AF758AD" w:rsidR="00F12F0D" w:rsidRDefault="00F12F0D" w:rsidP="00F12F0D">
            <w:pPr>
              <w:pStyle w:val="PhDNormal"/>
              <w:keepNext/>
              <w:ind w:firstLine="0"/>
              <w:rPr>
                <w:lang w:val="en-GB"/>
              </w:rPr>
            </w:pPr>
            <w:r w:rsidRPr="00015144">
              <w:t>(80, 100)</w:t>
            </w:r>
          </w:p>
        </w:tc>
      </w:tr>
    </w:tbl>
    <w:p w14:paraId="791C65FB" w14:textId="0BA73F4E" w:rsidR="009D66E0" w:rsidRDefault="00F12F0D" w:rsidP="00F12F0D">
      <w:pPr>
        <w:pStyle w:val="Caption"/>
      </w:pPr>
      <w:r>
        <w:t xml:space="preserve">Table </w:t>
      </w:r>
      <w:r w:rsidR="00460025">
        <w:fldChar w:fldCharType="begin"/>
      </w:r>
      <w:r w:rsidR="00460025">
        <w:instrText xml:space="preserve"> STYLEREF 1 \s </w:instrText>
      </w:r>
      <w:r w:rsidR="00460025">
        <w:fldChar w:fldCharType="separate"/>
      </w:r>
      <w:r w:rsidR="00460025">
        <w:rPr>
          <w:noProof/>
        </w:rPr>
        <w:t>5</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1</w:t>
      </w:r>
      <w:r w:rsidR="00460025">
        <w:fldChar w:fldCharType="end"/>
      </w:r>
      <w:r>
        <w:t xml:space="preserve"> </w:t>
      </w:r>
      <w:r w:rsidR="00CD7B2C">
        <w:t>Q</w:t>
      </w:r>
      <w:r w:rsidR="00CD7B2C" w:rsidRPr="00CD7B2C">
        <w:t>uality scale of the image based on its PIQE score</w:t>
      </w:r>
      <w:r w:rsidR="00CD7B2C">
        <w:t>.</w:t>
      </w:r>
    </w:p>
    <w:p w14:paraId="50B0D65E" w14:textId="77777777" w:rsidR="00CD7B2C" w:rsidRDefault="00CD7B2C" w:rsidP="00F12F0D">
      <w:pPr>
        <w:pStyle w:val="Caption"/>
      </w:pPr>
    </w:p>
    <w:p w14:paraId="65B57774" w14:textId="284C6AB8" w:rsidR="00CD7B2C" w:rsidRDefault="0080201F" w:rsidP="00CD7B2C">
      <w:pPr>
        <w:pStyle w:val="PhDNormal"/>
        <w:rPr>
          <w:lang w:val="en-GB"/>
        </w:rPr>
      </w:pPr>
      <w:r>
        <w:rPr>
          <w:lang w:val="en-GB"/>
        </w:rPr>
        <w:t xml:space="preserve">Then, after the quality of </w:t>
      </w:r>
      <w:r w:rsidR="00BC4A94">
        <w:rPr>
          <w:lang w:val="en-GB"/>
        </w:rPr>
        <w:t>multiple fingerprint</w:t>
      </w:r>
      <w:r>
        <w:rPr>
          <w:lang w:val="en-GB"/>
        </w:rPr>
        <w:t xml:space="preserve"> image</w:t>
      </w:r>
      <w:r w:rsidR="00BC4A94">
        <w:rPr>
          <w:lang w:val="en-GB"/>
        </w:rPr>
        <w:t>s</w:t>
      </w:r>
      <w:r>
        <w:rPr>
          <w:lang w:val="en-GB"/>
        </w:rPr>
        <w:t xml:space="preserve"> </w:t>
      </w:r>
      <w:r w:rsidR="00BC4A94">
        <w:rPr>
          <w:lang w:val="en-GB"/>
        </w:rPr>
        <w:t>has been collected, the fol</w:t>
      </w:r>
      <w:r w:rsidR="005A07DD">
        <w:rPr>
          <w:lang w:val="en-GB"/>
        </w:rPr>
        <w:t>lowing parameters are collected:</w:t>
      </w:r>
    </w:p>
    <w:p w14:paraId="3903AE34" w14:textId="5DFC5CCB" w:rsidR="005A07DD" w:rsidRDefault="00B55820" w:rsidP="005A07DD">
      <w:pPr>
        <w:pStyle w:val="PhDNormal"/>
        <w:numPr>
          <w:ilvl w:val="0"/>
          <w:numId w:val="41"/>
        </w:numPr>
        <w:rPr>
          <w:lang w:val="en-GB"/>
        </w:rPr>
      </w:pPr>
      <w:r>
        <w:rPr>
          <w:lang w:val="en-GB"/>
        </w:rPr>
        <w:t>Average Image Quality Score:</w:t>
      </w:r>
    </w:p>
    <w:p w14:paraId="07C90B17" w14:textId="77777777" w:rsidR="00434BD5" w:rsidRDefault="002A3D11" w:rsidP="001D099B">
      <w:pPr>
        <w:pStyle w:val="PhDNormal"/>
        <w:ind w:left="1287" w:firstLine="0"/>
        <w:rPr>
          <w:lang w:val="en-GB"/>
        </w:rPr>
      </w:pPr>
      <m:oMathPara>
        <m:oMath>
          <m:sSub>
            <m:sSubPr>
              <m:ctrlPr>
                <w:rPr>
                  <w:rFonts w:ascii="Cambria Math" w:hAnsi="Cambria Math"/>
                  <w:i/>
                  <w:lang w:val="en-GB"/>
                </w:rPr>
              </m:ctrlPr>
            </m:sSubPr>
            <m:e>
              <m:r>
                <m:rPr>
                  <m:nor/>
                </m:rPr>
                <w:rPr>
                  <w:rFonts w:ascii="Cambria Math" w:hAnsi="Cambria Math"/>
                  <w:lang w:val="en-GB"/>
                </w:rPr>
                <m:t>QS</m:t>
              </m:r>
              <m:ctrlPr>
                <w:rPr>
                  <w:rFonts w:ascii="Cambria Math" w:hAnsi="Cambria Math"/>
                  <w:lang w:val="en-GB"/>
                </w:rPr>
              </m:ctrlPr>
            </m:e>
            <m:sub>
              <m:r>
                <w:rPr>
                  <w:rFonts w:ascii="Cambria Math" w:hAnsi="Cambria Math"/>
                  <w:lang w:val="en-GB"/>
                </w:rPr>
                <m:t>average</m:t>
              </m:r>
            </m:sub>
          </m:sSub>
          <m:r>
            <w:rPr>
              <w:rFonts w:ascii="Cambria Math" w:hAnsi="Cambria Math"/>
              <w:lang w:val="en-GB"/>
            </w:rPr>
            <m:t> = </m:t>
          </m:r>
          <m:f>
            <m:fPr>
              <m:ctrlPr>
                <w:rPr>
                  <w:rFonts w:ascii="Cambria Math" w:hAnsi="Cambria Math"/>
                  <w:lang w:val="en-GB"/>
                </w:rPr>
              </m:ctrlPr>
            </m:fPr>
            <m:num>
              <m:nary>
                <m:naryPr>
                  <m:chr m:val="∑"/>
                  <m:ctrlPr>
                    <w:rPr>
                      <w:rFonts w:ascii="Cambria Math" w:hAnsi="Cambria Math"/>
                      <w:lang w:val="en-GB"/>
                    </w:rPr>
                  </m:ctrlPr>
                </m:naryPr>
                <m:sub>
                  <m:r>
                    <w:rPr>
                      <w:rFonts w:ascii="Cambria Math" w:hAnsi="Cambria Math"/>
                      <w:lang w:val="en-GB"/>
                    </w:rPr>
                    <m:t>i</m:t>
                  </m:r>
                  <m:r>
                    <w:rPr>
                      <w:rFonts w:ascii="Cambria Math" w:hAnsi="Cambria Math"/>
                      <w:lang w:val="en-GB"/>
                    </w:rPr>
                    <m:t> = 1</m:t>
                  </m:r>
                  <m:ctrlPr>
                    <w:rPr>
                      <w:rFonts w:ascii="Cambria Math" w:hAnsi="Cambria Math"/>
                      <w:i/>
                      <w:lang w:val="en-GB"/>
                    </w:rPr>
                  </m:ctrlPr>
                </m:sub>
                <m:sup>
                  <m:r>
                    <w:rPr>
                      <w:rFonts w:ascii="Cambria Math" w:hAnsi="Cambria Math"/>
                      <w:lang w:val="en-GB"/>
                    </w:rPr>
                    <m:t>N</m:t>
                  </m:r>
                  <m:ctrlPr>
                    <w:rPr>
                      <w:rFonts w:ascii="Cambria Math" w:hAnsi="Cambria Math"/>
                      <w:i/>
                      <w:lang w:val="en-GB"/>
                    </w:rPr>
                  </m:ctrlPr>
                </m:sup>
                <m:e>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i</m:t>
                      </m:r>
                    </m:sub>
                  </m:sSub>
                  <m:ctrlPr>
                    <w:rPr>
                      <w:rFonts w:ascii="Cambria Math" w:hAnsi="Cambria Math"/>
                      <w:i/>
                      <w:lang w:val="en-GB"/>
                    </w:rPr>
                  </m:ctrlPr>
                </m:e>
              </m:nary>
              <m:ctrlPr>
                <w:rPr>
                  <w:rFonts w:ascii="Cambria Math" w:hAnsi="Cambria Math"/>
                  <w:i/>
                  <w:lang w:val="en-GB"/>
                </w:rPr>
              </m:ctrlPr>
            </m:num>
            <m:den>
              <m:r>
                <w:rPr>
                  <w:rFonts w:ascii="Cambria Math" w:hAnsi="Cambria Math"/>
                  <w:lang w:val="en-GB"/>
                </w:rPr>
                <m:t>N</m:t>
              </m:r>
              <m:ctrlPr>
                <w:rPr>
                  <w:rFonts w:ascii="Cambria Math" w:hAnsi="Cambria Math"/>
                  <w:i/>
                  <w:lang w:val="en-GB"/>
                </w:rPr>
              </m:ctrlPr>
            </m:den>
          </m:f>
        </m:oMath>
      </m:oMathPara>
    </w:p>
    <w:p w14:paraId="7AC194CF" w14:textId="444E380C" w:rsidR="000D0040" w:rsidRDefault="001D099B" w:rsidP="001D099B">
      <w:pPr>
        <w:pStyle w:val="PhDNormal"/>
        <w:ind w:left="1287" w:firstLine="0"/>
        <w:rPr>
          <w:lang w:val="en-GB"/>
        </w:rPr>
      </w:pPr>
      <w:r>
        <w:rPr>
          <w:lang w:val="en-GB"/>
        </w:rPr>
        <w:t xml:space="preserve">where </w:t>
      </w:r>
      <m:oMath>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i</m:t>
            </m:r>
          </m:sub>
        </m:sSub>
      </m:oMath>
      <w:r>
        <w:rPr>
          <w:lang w:val="en-GB"/>
        </w:rPr>
        <w:t xml:space="preserve"> is the</w:t>
      </w:r>
      <w:r w:rsidR="007B061B">
        <w:rPr>
          <w:lang w:val="en-GB"/>
        </w:rPr>
        <w:t xml:space="preserve"> quality score of a fingerprint image, N is the total number of fingerprint images.</w:t>
      </w:r>
    </w:p>
    <w:p w14:paraId="6AC3E3D3" w14:textId="476B27F2" w:rsidR="00EB21FC" w:rsidRDefault="00BC786F" w:rsidP="00EB21FC">
      <w:pPr>
        <w:pStyle w:val="PhDNormal"/>
        <w:numPr>
          <w:ilvl w:val="0"/>
          <w:numId w:val="41"/>
        </w:numPr>
        <w:rPr>
          <w:lang w:val="en-GB"/>
        </w:rPr>
      </w:pPr>
      <w:r>
        <w:rPr>
          <w:lang w:val="en-GB"/>
        </w:rPr>
        <w:t xml:space="preserve">Usable Range: </w:t>
      </w:r>
      <w:r w:rsidR="00EB21FC" w:rsidRPr="00EB21FC">
        <w:rPr>
          <w:lang w:val="en-GB"/>
        </w:rPr>
        <w:t>The Usable Range (UR) metric measures the performance of the sensor across the</w:t>
      </w:r>
      <w:r w:rsidR="00EB21FC">
        <w:rPr>
          <w:lang w:val="en-GB"/>
        </w:rPr>
        <w:t xml:space="preserve"> </w:t>
      </w:r>
      <w:r w:rsidR="00EB21FC" w:rsidRPr="00EB21FC">
        <w:rPr>
          <w:lang w:val="en-GB"/>
        </w:rPr>
        <w:t xml:space="preserve">various finger types due to skin condition such as wet, </w:t>
      </w:r>
      <w:r w:rsidR="00434BD5" w:rsidRPr="00EB21FC">
        <w:rPr>
          <w:lang w:val="en-GB"/>
        </w:rPr>
        <w:t>normal,</w:t>
      </w:r>
      <w:r w:rsidR="00EB21FC" w:rsidRPr="00EB21FC">
        <w:rPr>
          <w:lang w:val="en-GB"/>
        </w:rPr>
        <w:t xml:space="preserve"> or dry.</w:t>
      </w:r>
    </w:p>
    <w:p w14:paraId="685FBA55" w14:textId="6DE5D520" w:rsidR="00434BD5" w:rsidRPr="00B270B1" w:rsidRDefault="00DD3F9C" w:rsidP="00434BD5">
      <w:pPr>
        <w:pStyle w:val="PhDNormal"/>
        <w:ind w:left="1287" w:firstLine="0"/>
        <w:rPr>
          <w:lang w:val="en-GB"/>
        </w:rPr>
      </w:pPr>
      <m:oMathPara>
        <m:oMath>
          <m:r>
            <m:rPr>
              <m:sty m:val="p"/>
            </m:rPr>
            <w:rPr>
              <w:rFonts w:ascii="Cambria Math" w:hAnsi="Cambria Math"/>
              <w:lang w:val="en-GB"/>
            </w:rPr>
            <m:t>UR</m:t>
          </m:r>
          <m:r>
            <w:rPr>
              <w:rFonts w:ascii="Cambria Math" w:hAnsi="Cambria Math"/>
              <w:lang w:val="en-GB"/>
            </w:rPr>
            <m:t> = </m:t>
          </m:r>
          <m:f>
            <m:fPr>
              <m:ctrlPr>
                <w:rPr>
                  <w:rFonts w:ascii="Cambria Math" w:hAnsi="Cambria Math"/>
                  <w:lang w:val="en-GB"/>
                </w:rPr>
              </m:ctrlPr>
            </m:fPr>
            <m:num>
              <m:nary>
                <m:naryPr>
                  <m:chr m:val="∑"/>
                  <m:ctrlPr>
                    <w:rPr>
                      <w:rFonts w:ascii="Cambria Math" w:hAnsi="Cambria Math"/>
                      <w:lang w:val="en-GB"/>
                    </w:rPr>
                  </m:ctrlPr>
                </m:naryPr>
                <m:sub>
                  <m:r>
                    <w:rPr>
                      <w:rFonts w:ascii="Cambria Math" w:hAnsi="Cambria Math"/>
                      <w:lang w:val="en-GB"/>
                    </w:rPr>
                    <m:t>x-1</m:t>
                  </m:r>
                  <m:ctrlPr>
                    <w:rPr>
                      <w:rFonts w:ascii="Cambria Math" w:hAnsi="Cambria Math"/>
                      <w:i/>
                      <w:lang w:val="en-GB"/>
                    </w:rPr>
                  </m:ctrlPr>
                </m:sub>
                <m:sup>
                  <m:r>
                    <w:rPr>
                      <w:rFonts w:ascii="Cambria Math" w:hAnsi="Cambria Math"/>
                      <w:lang w:val="en-GB"/>
                    </w:rPr>
                    <m:t>M</m:t>
                  </m:r>
                  <m:ctrlPr>
                    <w:rPr>
                      <w:rFonts w:ascii="Cambria Math" w:hAnsi="Cambria Math"/>
                      <w:i/>
                      <w:lang w:val="en-GB"/>
                    </w:rPr>
                  </m:ctrlPr>
                </m:sup>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tx</m:t>
                          </m:r>
                        </m:sub>
                      </m:sSub>
                      <m:ctrlPr>
                        <w:rPr>
                          <w:rFonts w:ascii="Cambria Math" w:hAnsi="Cambria Math"/>
                          <w:i/>
                          <w:lang w:val="en-GB"/>
                        </w:rPr>
                      </m:ctrlPr>
                    </m:den>
                  </m:f>
                </m:e>
              </m:nary>
              <m:ctrlPr>
                <w:rPr>
                  <w:rFonts w:ascii="Cambria Math" w:hAnsi="Cambria Math"/>
                  <w:i/>
                  <w:lang w:val="en-GB"/>
                </w:rPr>
              </m:ctrlPr>
            </m:num>
            <m:den>
              <m:r>
                <w:rPr>
                  <w:rFonts w:ascii="Cambria Math" w:hAnsi="Cambria Math"/>
                  <w:lang w:val="en-GB"/>
                </w:rPr>
                <m:t>M</m:t>
              </m:r>
              <m:ctrlPr>
                <w:rPr>
                  <w:rFonts w:ascii="Cambria Math" w:hAnsi="Cambria Math"/>
                  <w:i/>
                  <w:lang w:val="en-GB"/>
                </w:rPr>
              </m:ctrlPr>
            </m:den>
          </m:f>
          <m:r>
            <w:rPr>
              <w:rFonts w:ascii="Cambria Math" w:hAnsi="Cambria Math"/>
              <w:lang w:val="en-GB"/>
            </w:rPr>
            <m:t> </m:t>
          </m:r>
          <m:r>
            <m:rPr>
              <m:sty m:val="p"/>
            </m:rPr>
            <w:rPr>
              <w:rFonts w:ascii="Cambria Math" w:hAnsi="Cambria Math"/>
              <w:lang w:val="en-GB"/>
            </w:rPr>
            <m:t>×</m:t>
          </m:r>
          <m:r>
            <w:rPr>
              <w:rFonts w:ascii="Cambria Math" w:hAnsi="Cambria Math"/>
              <w:lang w:val="en-GB"/>
            </w:rPr>
            <m:t> 100</m:t>
          </m:r>
        </m:oMath>
      </m:oMathPara>
    </w:p>
    <w:p w14:paraId="44EE1055" w14:textId="4365559D" w:rsidR="00630595" w:rsidRDefault="00DD3F9C" w:rsidP="00666DF5">
      <w:pPr>
        <w:pStyle w:val="PhDNormal"/>
        <w:ind w:left="1287" w:firstLine="0"/>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ax</m:t>
            </m:r>
          </m:sub>
        </m:sSub>
      </m:oMath>
      <w:r>
        <w:rPr>
          <w:lang w:val="en-GB"/>
        </w:rPr>
        <w:t xml:space="preserve"> = number of fingerprints in class x with QS </w:t>
      </w:r>
      <m:oMath>
        <m:r>
          <w:rPr>
            <w:rFonts w:ascii="Cambria Math" w:hAnsi="Cambria Math"/>
            <w:lang w:val="en-GB"/>
          </w:rPr>
          <m:t>≤</m:t>
        </m:r>
      </m:oMath>
      <w:r>
        <w:rPr>
          <w:lang w:val="en-GB"/>
        </w:rPr>
        <w:t xml:space="preserve"> </w:t>
      </w:r>
      <w:r w:rsidR="00630595">
        <w:rPr>
          <w:lang w:val="en-GB"/>
        </w:rPr>
        <w:t>Ta</w:t>
      </w:r>
      <w:r w:rsidR="00666DF5">
        <w:rPr>
          <w:lang w:val="en-GB"/>
        </w:rPr>
        <w:t xml:space="preserv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tx</m:t>
            </m:r>
          </m:sub>
        </m:sSub>
      </m:oMath>
      <w:r w:rsidR="00666DF5">
        <w:rPr>
          <w:lang w:val="en-GB"/>
        </w:rPr>
        <w:t xml:space="preserve"> = total numbers </w:t>
      </w:r>
      <w:r w:rsidR="00840AD7">
        <w:rPr>
          <w:lang w:val="en-GB"/>
        </w:rPr>
        <w:t xml:space="preserve">of fingerprints in class x, Ta = </w:t>
      </w:r>
      <w:r w:rsidR="00840AD7" w:rsidRPr="00840AD7">
        <w:rPr>
          <w:lang w:val="en-GB"/>
        </w:rPr>
        <w:t>m</w:t>
      </w:r>
      <w:r w:rsidR="00840AD7">
        <w:rPr>
          <w:lang w:val="en-GB"/>
        </w:rPr>
        <w:t>aximum</w:t>
      </w:r>
      <w:r w:rsidR="00840AD7" w:rsidRPr="00840AD7">
        <w:rPr>
          <w:lang w:val="en-GB"/>
        </w:rPr>
        <w:t xml:space="preserve"> </w:t>
      </w:r>
      <w:r w:rsidR="00840AD7">
        <w:rPr>
          <w:lang w:val="en-GB"/>
        </w:rPr>
        <w:t>Q</w:t>
      </w:r>
      <w:r w:rsidR="00840AD7" w:rsidRPr="00840AD7">
        <w:rPr>
          <w:lang w:val="en-GB"/>
        </w:rPr>
        <w:t>S for acceptable fingerprint quality.</w:t>
      </w:r>
    </w:p>
    <w:p w14:paraId="213F9455" w14:textId="1F1BF6A3" w:rsidR="00AA45BB" w:rsidRDefault="00EB0388" w:rsidP="00EB0388">
      <w:pPr>
        <w:pStyle w:val="PhDNormal"/>
        <w:numPr>
          <w:ilvl w:val="0"/>
          <w:numId w:val="41"/>
        </w:numPr>
        <w:rPr>
          <w:lang w:val="en-GB"/>
        </w:rPr>
      </w:pPr>
      <w:r>
        <w:rPr>
          <w:lang w:val="en-GB"/>
        </w:rPr>
        <w:t>Consistency</w:t>
      </w:r>
      <w:r w:rsidR="00AA45BB">
        <w:rPr>
          <w:lang w:val="en-GB"/>
        </w:rPr>
        <w:t xml:space="preserve">: </w:t>
      </w:r>
      <w:r w:rsidRPr="00EB0388">
        <w:rPr>
          <w:lang w:val="en-GB"/>
        </w:rPr>
        <w:t xml:space="preserve">the variation of the Image </w:t>
      </w:r>
      <w:r>
        <w:rPr>
          <w:lang w:val="en-GB"/>
        </w:rPr>
        <w:t>Q</w:t>
      </w:r>
      <w:r w:rsidRPr="00EB0388">
        <w:rPr>
          <w:lang w:val="en-GB"/>
        </w:rPr>
        <w:t>uality Score measured</w:t>
      </w:r>
      <w:r>
        <w:rPr>
          <w:lang w:val="en-GB"/>
        </w:rPr>
        <w:t xml:space="preserve"> </w:t>
      </w:r>
      <w:r w:rsidRPr="00EB0388">
        <w:rPr>
          <w:lang w:val="en-GB"/>
        </w:rPr>
        <w:t>over time and usage.</w:t>
      </w:r>
    </w:p>
    <w:p w14:paraId="3BA7F507" w14:textId="75B8591F" w:rsidR="00EB0388" w:rsidRPr="00814501" w:rsidRDefault="00062802" w:rsidP="00EB0388">
      <w:pPr>
        <w:pStyle w:val="PhDNormal"/>
        <w:ind w:left="1287" w:firstLine="0"/>
        <w:rPr>
          <w:lang w:val="en-GB"/>
        </w:rPr>
      </w:pPr>
      <m:oMathPara>
        <m:oMath>
          <m:r>
            <m:rPr>
              <m:sty m:val="p"/>
            </m:rPr>
            <w:rPr>
              <w:rFonts w:ascii="Cambria Math" w:hAnsi="Cambria Math"/>
              <w:lang w:val="en-GB"/>
            </w:rPr>
            <m:t>C</m:t>
          </m:r>
          <m:r>
            <w:rPr>
              <w:rFonts w:ascii="Cambria Math" w:hAnsi="Cambria Math"/>
              <w:lang w:val="en-GB"/>
            </w:rPr>
            <m:t> = </m:t>
          </m:r>
          <m:d>
            <m:dPr>
              <m:ctrlPr>
                <w:rPr>
                  <w:rFonts w:ascii="Cambria Math" w:hAnsi="Cambria Math"/>
                  <w:lang w:val="en-GB"/>
                </w:rPr>
              </m:ctrlPr>
            </m:dPr>
            <m:e>
              <m:r>
                <w:rPr>
                  <w:rFonts w:ascii="Cambria Math" w:hAnsi="Cambria Math"/>
                  <w:lang w:val="en-GB"/>
                </w:rPr>
                <m:t>1 - </m:t>
              </m:r>
              <m:f>
                <m:fPr>
                  <m:ctrlPr>
                    <w:rPr>
                      <w:rFonts w:ascii="Cambria Math" w:hAnsi="Cambria Math"/>
                      <w:lang w:val="en-GB"/>
                    </w:rPr>
                  </m:ctrlPr>
                </m:fPr>
                <m:num>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0</m:t>
                      </m:r>
                    </m:sub>
                  </m:sSub>
                  <m:r>
                    <w:rPr>
                      <w:rFonts w:ascii="Cambria Math" w:hAnsi="Cambria Math"/>
                      <w:lang w:val="en-GB"/>
                    </w:rPr>
                    <m:t> - </m:t>
                  </m:r>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P</m:t>
                      </m:r>
                    </m:sub>
                  </m:sSub>
                  <m:ctrlPr>
                    <w:rPr>
                      <w:rFonts w:ascii="Cambria Math" w:hAnsi="Cambria Math"/>
                      <w:i/>
                      <w:lang w:val="en-GB"/>
                    </w:rPr>
                  </m:ctrlPr>
                </m:num>
                <m:den>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0</m:t>
                      </m:r>
                    </m:sub>
                  </m:sSub>
                  <m:ctrlPr>
                    <w:rPr>
                      <w:rFonts w:ascii="Cambria Math" w:hAnsi="Cambria Math"/>
                      <w:i/>
                      <w:lang w:val="en-GB"/>
                    </w:rPr>
                  </m:ctrlPr>
                </m:den>
              </m:f>
              <m:ctrlPr>
                <w:rPr>
                  <w:rFonts w:ascii="Cambria Math" w:hAnsi="Cambria Math"/>
                  <w:i/>
                  <w:lang w:val="en-GB"/>
                </w:rPr>
              </m:ctrlPr>
            </m:e>
          </m:d>
          <m:r>
            <w:rPr>
              <w:rFonts w:ascii="Cambria Math" w:hAnsi="Cambria Math"/>
              <w:lang w:val="en-GB"/>
            </w:rPr>
            <m:t> </m:t>
          </m:r>
          <m:r>
            <m:rPr>
              <m:sty m:val="p"/>
            </m:rPr>
            <w:rPr>
              <w:rFonts w:ascii="Cambria Math" w:hAnsi="Cambria Math"/>
              <w:lang w:val="en-GB"/>
            </w:rPr>
            <m:t>×</m:t>
          </m:r>
          <m:r>
            <w:rPr>
              <w:rFonts w:ascii="Cambria Math" w:hAnsi="Cambria Math"/>
              <w:lang w:val="en-GB"/>
            </w:rPr>
            <m:t> 100</m:t>
          </m:r>
        </m:oMath>
      </m:oMathPara>
    </w:p>
    <w:p w14:paraId="69A36208" w14:textId="198FFA40" w:rsidR="00814501" w:rsidRDefault="00814501" w:rsidP="00EB0388">
      <w:pPr>
        <w:pStyle w:val="PhDNormal"/>
        <w:ind w:left="1287" w:firstLine="0"/>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QS</m:t>
            </m:r>
          </m:e>
          <m:sub>
            <m:r>
              <w:rPr>
                <w:rFonts w:ascii="Cambria Math" w:hAnsi="Cambria Math"/>
                <w:lang w:val="en-GB"/>
              </w:rPr>
              <m:t>0</m:t>
            </m:r>
          </m:sub>
        </m:sSub>
      </m:oMath>
      <w:r>
        <w:rPr>
          <w:lang w:val="en-GB"/>
        </w:rPr>
        <w:t xml:space="preserve"> = image quality at time 0</w:t>
      </w:r>
      <w:r w:rsidR="00062802">
        <w:rPr>
          <w:lang w:val="en-GB"/>
        </w:rPr>
        <w:t xml:space="preserve">, </w:t>
      </w:r>
      <m:oMath>
        <m:sSub>
          <m:sSubPr>
            <m:ctrlPr>
              <w:rPr>
                <w:rFonts w:ascii="Cambria Math" w:hAnsi="Cambria Math"/>
                <w:i/>
                <w:lang w:val="en-GB"/>
              </w:rPr>
            </m:ctrlPr>
          </m:sSubPr>
          <m:e>
            <m:r>
              <m:rPr>
                <m:nor/>
              </m:rPr>
              <w:rPr>
                <w:rFonts w:ascii="Cambria Math" w:hAnsi="Cambria Math"/>
                <w:lang w:val="en-GB"/>
              </w:rPr>
              <m:t>QS</m:t>
            </m:r>
          </m:e>
          <m:sub>
            <m:r>
              <w:rPr>
                <w:rFonts w:ascii="Cambria Math" w:hAnsi="Cambria Math"/>
                <w:lang w:val="en-GB"/>
              </w:rPr>
              <m:t>P</m:t>
            </m:r>
          </m:sub>
        </m:sSub>
      </m:oMath>
      <w:r w:rsidR="00062802">
        <w:rPr>
          <w:lang w:val="en-GB"/>
        </w:rPr>
        <w:t xml:space="preserve"> = </w:t>
      </w:r>
      <w:r w:rsidR="00475DCE">
        <w:rPr>
          <w:lang w:val="en-GB"/>
        </w:rPr>
        <w:t>image quality at time p.</w:t>
      </w:r>
    </w:p>
    <w:p w14:paraId="4033C2D5" w14:textId="4D41675E" w:rsidR="00EE3CDB" w:rsidRPr="00EE3CDB" w:rsidRDefault="00EE3CDB" w:rsidP="00EE3CDB">
      <w:pPr>
        <w:pStyle w:val="PhDNormal"/>
      </w:pPr>
      <w:r>
        <w:t xml:space="preserve">Overall, the </w:t>
      </w:r>
      <w:r w:rsidR="007015A8">
        <w:t>methodology</w:t>
      </w:r>
      <w:r>
        <w:t xml:space="preserve"> </w:t>
      </w:r>
      <w:r w:rsidR="00BC7885">
        <w:t>provides</w:t>
      </w:r>
      <w:r>
        <w:t xml:space="preserve"> by Yau et.al </w:t>
      </w:r>
      <w:r w:rsidR="007015A8">
        <w:t>is a reliable technique to benchmark the fingerprint sensor</w:t>
      </w:r>
      <w:r w:rsidR="00BC7885">
        <w:t xml:space="preserve">. For future improvement, </w:t>
      </w:r>
      <w:r w:rsidR="000A2F97">
        <w:t xml:space="preserve"> the author</w:t>
      </w:r>
      <w:r w:rsidR="00BC7885">
        <w:t xml:space="preserve"> </w:t>
      </w:r>
      <w:r w:rsidR="000A2F97">
        <w:t xml:space="preserve">planned to </w:t>
      </w:r>
      <w:r w:rsidR="00BC7885">
        <w:t xml:space="preserve">use the </w:t>
      </w:r>
      <w:r w:rsidR="000A2F97">
        <w:t xml:space="preserve">algorithm to measure the </w:t>
      </w:r>
      <w:r w:rsidR="005C2914">
        <w:t>image quality specifically for fingerprint images.</w:t>
      </w:r>
    </w:p>
    <w:p w14:paraId="263869A8" w14:textId="7BEB4D84" w:rsidR="00AD748B" w:rsidRDefault="00AD748B" w:rsidP="00AD748B">
      <w:pPr>
        <w:pStyle w:val="Heading2"/>
      </w:pPr>
      <w:bookmarkStart w:id="142" w:name="_Toc167650600"/>
      <w:r>
        <w:t>P</w:t>
      </w:r>
      <w:bookmarkStart w:id="143" w:name="_CTVC0014f87341874ab445886f520e1be9aa79a"/>
      <w:r>
        <w:t>erformance</w:t>
      </w:r>
      <w:bookmarkEnd w:id="142"/>
      <w:bookmarkEnd w:id="143"/>
    </w:p>
    <w:p w14:paraId="59701D3A" w14:textId="62B1FC46" w:rsidR="00945905" w:rsidRDefault="00167822" w:rsidP="00AD748B">
      <w:pPr>
        <w:pStyle w:val="PhDNormal"/>
      </w:pPr>
      <w:r>
        <w:t>Measuring performance is simpler than security since there are</w:t>
      </w:r>
      <w:r w:rsidR="0073562F">
        <w:t xml:space="preserve"> already frequently used</w:t>
      </w:r>
      <w:r>
        <w:t xml:space="preserve"> metrics</w:t>
      </w:r>
      <w:r w:rsidR="0073562F">
        <w:t xml:space="preserve"> available in existing </w:t>
      </w:r>
      <w:r w:rsidR="00945905">
        <w:t>literatures</w:t>
      </w:r>
      <w:r w:rsidR="00DF2F81">
        <w:t xml:space="preserve"> </w:t>
      </w:r>
      <w:sdt>
        <w:sdtPr>
          <w:alias w:val="To edit, see citavi.com/edit"/>
          <w:tag w:val="CitaviPlaceholder#7e926561-7d46-4f1e-96de-a7bbf02d2df6"/>
          <w:id w:val="-1717124176"/>
          <w:placeholder>
            <w:docPart w:val="DefaultPlaceholder_-1854013440"/>
          </w:placeholder>
        </w:sdtPr>
        <w:sdtEndPr/>
        <w:sdtContent>
          <w:r w:rsidR="004B673C">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GM3NDlmLTcxYTYtNGE4Ny04ZjM4LThiZmIzYzg5ZmMzNCIsIlJhbmdlTGVuZ3RoIjo0LCJSZWZlcmVuY2VJZCI6ImIwMjA2NmE3LWIxM2MtNGRkOS1hZDVjLWU3NDE5MWUzNjA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c3Mi81MjA4NCIsIlVyaVN0cmluZyI6Imh0dHBzOi8vZG9pLm9yZy8xMC41NzcyLzUyMDg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yM1QyMToyNToxMSIsIk1vZGlmaWVkQnkiOiJfTmlrIEFtaXIgU3lhendhbiBCaW4gQWJkdWwgQXppeiIsIklkIjoiOWYxYzJkM2ItOTQ2YS00YWYyLTkxZjItOWQ2NTUyYWFmYTFmIiwiTW9kaWZpZWRPbiI6IjIwMjQtMDUtMjNUMjE6MjU6MTE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hhbC5zY2llbmNlL2hhbC0wMDk5MDYxNyIsIlVyaVN0cmluZyI6Imh0dHBzOi8vaGFsLnNjaWVuY2UvaGFsLTAwOTkwNjE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}</w:instrText>
          </w:r>
          <w:r w:rsidR="004B673C">
            <w:fldChar w:fldCharType="separate"/>
          </w:r>
          <w:r w:rsidR="006B660F">
            <w:t>[43]</w:t>
          </w:r>
          <w:r w:rsidR="004B673C">
            <w:fldChar w:fldCharType="end"/>
          </w:r>
        </w:sdtContent>
      </w:sdt>
      <w:r w:rsidR="00945905">
        <w:t>. The metrics are</w:t>
      </w:r>
      <w:r w:rsidR="004B673C">
        <w:t xml:space="preserve"> </w:t>
      </w:r>
      <w:sdt>
        <w:sdtPr>
          <w:alias w:val="To edit, see citavi.com/edit"/>
          <w:tag w:val="CitaviPlaceholder#4fdecc38-6c5a-4cd6-81bb-c0f3e3c7aadc"/>
          <w:id w:val="1659035977"/>
          <w:placeholder>
            <w:docPart w:val="DefaultPlaceholder_-1854013440"/>
          </w:placeholder>
        </w:sdtPr>
        <w:sdtEndPr/>
        <w:sdtContent>
          <w:r w:rsidR="004B673C">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ZWNkZGRhLTk0NTQtNDc0OC1hODYzLTA3Y2Q1MTZhMTViMSIsIlJhbmdlTGVuZ3RoIjo0LCJSZWZlcmVuY2VJZCI6ImIwMjA2NmE3LWIxM2MtNGRkOS1hZDVjLWU3NDE5MWUzNjA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c3Mi81MjA4NCIsIlVyaVN0cmluZyI6Imh0dHBzOi8vZG9pLm9yZy8xMC41NzcyLzUyMDg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yM1QyMToyNToxMSIsIk1vZGlmaWVkQnkiOiJfTmlrIEFtaXIgU3lhendhbiBCaW4gQWJkdWwgQXppeiIsIklkIjoiOWYxYzJkM2ItOTQ2YS00YWYyLTkxZjItOWQ2NTUyYWFmYTFmIiwiTW9kaWZpZWRPbiI6IjIwMjQtMDUtMjNUMjE6MjU6MTE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hhbC5zY2llbmNlL2hhbC0wMDk5MDYxNyIsIlVyaVN0cmluZyI6Imh0dHBzOi8vaGFsLnNjaWVuY2UvaGFsLTAwOTkwNjE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}</w:instrText>
          </w:r>
          <w:r w:rsidR="004B673C">
            <w:fldChar w:fldCharType="separate"/>
          </w:r>
          <w:r w:rsidR="006B660F">
            <w:t>[43]</w:t>
          </w:r>
          <w:r w:rsidR="004B673C">
            <w:fldChar w:fldCharType="end"/>
          </w:r>
        </w:sdtContent>
      </w:sdt>
      <w:r w:rsidR="00945905">
        <w:t>:</w:t>
      </w:r>
    </w:p>
    <w:p w14:paraId="2C21093A" w14:textId="5170A765" w:rsidR="00E648E7" w:rsidRDefault="00E648E7" w:rsidP="00E648E7">
      <w:pPr>
        <w:pStyle w:val="PhDNormal"/>
        <w:numPr>
          <w:ilvl w:val="0"/>
          <w:numId w:val="34"/>
        </w:numPr>
      </w:pPr>
      <w:r>
        <w:t>Failure-to-</w:t>
      </w:r>
      <w:r w:rsidR="00E358C8">
        <w:t>Enrol</w:t>
      </w:r>
      <w:r>
        <w:t xml:space="preserve"> Rate (FTE): This metric represents the proportion of the user population for whom the biometric system fails to capture or extract usable information from the biometric sample.</w:t>
      </w:r>
    </w:p>
    <w:p w14:paraId="28B1EB53" w14:textId="3C6929A4" w:rsidR="00E648E7" w:rsidRDefault="00E358C8" w:rsidP="00E8333F">
      <w:pPr>
        <w:pStyle w:val="PhDNormal"/>
        <w:ind w:left="1350" w:firstLine="0"/>
      </w:pPr>
      <m:oMathPara>
        <m:oMath>
          <m:r>
            <m:rPr>
              <m:sty m:val="p"/>
            </m:rPr>
            <w:rPr>
              <w:rFonts w:ascii="Cambria Math" w:hAnsi="Cambria Math"/>
            </w:rPr>
            <m:t xml:space="preserve">FTE </m:t>
          </m:r>
          <m:r>
            <w:rPr>
              <w:rFonts w:ascii="Cambria Math" w:hAnsi="Cambria Math"/>
            </w:rPr>
            <m:t xml:space="preserve">= </m:t>
          </m:r>
          <m:f>
            <m:fPr>
              <m:ctrlPr>
                <w:rPr>
                  <w:rFonts w:ascii="Cambria Math" w:hAnsi="Cambria Math"/>
                </w:rPr>
              </m:ctrlPr>
            </m:fPr>
            <m:num>
              <m:r>
                <w:rPr>
                  <w:rFonts w:ascii="Cambria Math" w:hAnsi="Cambria Math"/>
                </w:rPr>
                <m:t>Number of users for whom enrollment fails</m:t>
              </m:r>
              <m:ctrlPr>
                <w:rPr>
                  <w:rFonts w:ascii="Cambria Math" w:hAnsi="Cambria Math"/>
                  <w:i/>
                </w:rPr>
              </m:ctrlPr>
            </m:num>
            <m:den>
              <m:r>
                <w:rPr>
                  <w:rFonts w:ascii="Cambria Math" w:hAnsi="Cambria Math"/>
                </w:rPr>
                <m:t>Total number of users who attempt to enroll</m:t>
              </m:r>
              <m:ctrlPr>
                <w:rPr>
                  <w:rFonts w:ascii="Cambria Math" w:hAnsi="Cambria Math"/>
                  <w:i/>
                </w:rPr>
              </m:ctrlPr>
            </m:den>
          </m:f>
        </m:oMath>
      </m:oMathPara>
    </w:p>
    <w:p w14:paraId="3C76C92F" w14:textId="77777777" w:rsidR="00E648E7" w:rsidRDefault="00E648E7" w:rsidP="00E648E7">
      <w:pPr>
        <w:pStyle w:val="PhDNormal"/>
        <w:numPr>
          <w:ilvl w:val="0"/>
          <w:numId w:val="34"/>
        </w:numPr>
      </w:pPr>
      <w:r>
        <w:t xml:space="preserve">Failure-to-Acquire Rate (FTA): This metric indicates the proportion of verification or identification attempts for which the biometric system is </w:t>
      </w:r>
      <w:r>
        <w:lastRenderedPageBreak/>
        <w:t>unable to capture a sample or locate an image or signal of sufficient quality.</w:t>
      </w:r>
    </w:p>
    <w:p w14:paraId="5A32DAB5" w14:textId="560A41B6" w:rsidR="00E358C8" w:rsidRDefault="00E772D4" w:rsidP="00E358C8">
      <w:pPr>
        <w:pStyle w:val="PhDNormal"/>
        <w:ind w:left="1350" w:firstLine="0"/>
      </w:pPr>
      <m:oMathPara>
        <m:oMath>
          <m:r>
            <m:rPr>
              <m:sty m:val="p"/>
            </m:rPr>
            <w:rPr>
              <w:rFonts w:ascii="Cambria Math" w:hAnsi="Cambria Math"/>
            </w:rPr>
            <m:t>FTA</m:t>
          </m:r>
          <m:r>
            <w:rPr>
              <w:rFonts w:ascii="Cambria Math" w:hAnsi="Cambria Math"/>
            </w:rPr>
            <m:t>=</m:t>
          </m:r>
          <m:f>
            <m:fPr>
              <m:ctrlPr>
                <w:rPr>
                  <w:rFonts w:ascii="Cambria Math" w:hAnsi="Cambria Math"/>
                </w:rPr>
              </m:ctrlPr>
            </m:fPr>
            <m:num>
              <m:r>
                <w:rPr>
                  <w:rFonts w:ascii="Cambria Math" w:hAnsi="Cambria Math"/>
                </w:rPr>
                <m:t>Number of failed attempts to acquire a sample</m:t>
              </m:r>
              <m:ctrlPr>
                <w:rPr>
                  <w:rFonts w:ascii="Cambria Math" w:hAnsi="Cambria Math"/>
                  <w:i/>
                </w:rPr>
              </m:ctrlPr>
            </m:num>
            <m:den>
              <m:r>
                <w:rPr>
                  <w:rFonts w:ascii="Cambria Math" w:hAnsi="Cambria Math"/>
                </w:rPr>
                <m:t>Total number of verification attempts</m:t>
              </m:r>
              <m:ctrlPr>
                <w:rPr>
                  <w:rFonts w:ascii="Cambria Math" w:hAnsi="Cambria Math"/>
                  <w:i/>
                </w:rPr>
              </m:ctrlPr>
            </m:den>
          </m:f>
        </m:oMath>
      </m:oMathPara>
    </w:p>
    <w:p w14:paraId="11B3254D" w14:textId="77777777" w:rsidR="00E648E7" w:rsidRDefault="00E648E7" w:rsidP="00E648E7">
      <w:pPr>
        <w:pStyle w:val="PhDNormal"/>
        <w:numPr>
          <w:ilvl w:val="0"/>
          <w:numId w:val="34"/>
        </w:numPr>
      </w:pPr>
      <w:r>
        <w:t>False-Match Rate (FMR): This metric measures the rate of incorrect positive matches by the matching algorithm for single template comparison attempts. It reflects how often the biometric system incorrectly matches the input to a non-matching template in the database.</w:t>
      </w:r>
    </w:p>
    <w:p w14:paraId="5EBD620C" w14:textId="795187D0" w:rsidR="00E772D4" w:rsidRDefault="00BA0ADF" w:rsidP="00E772D4">
      <w:pPr>
        <w:pStyle w:val="PhDNormal"/>
        <w:ind w:left="1350" w:firstLine="0"/>
      </w:pPr>
      <m:oMathPara>
        <m:oMath>
          <m:r>
            <m:rPr>
              <m:sty m:val="p"/>
            </m:rPr>
            <w:rPr>
              <w:rFonts w:ascii="Cambria Math" w:hAnsi="Cambria Math"/>
            </w:rPr>
            <m:t>FMR</m:t>
          </m:r>
          <m:r>
            <w:rPr>
              <w:rFonts w:ascii="Cambria Math" w:hAnsi="Cambria Math"/>
            </w:rPr>
            <m:t> = </m:t>
          </m:r>
          <m:f>
            <m:fPr>
              <m:ctrlPr>
                <w:rPr>
                  <w:rFonts w:ascii="Cambria Math" w:hAnsi="Cambria Math"/>
                </w:rPr>
              </m:ctrlPr>
            </m:fPr>
            <m:num>
              <m:r>
                <w:rPr>
                  <w:rFonts w:ascii="Cambria Math" w:hAnsi="Cambria Math"/>
                </w:rPr>
                <m:t>Number of false matches</m:t>
              </m:r>
            </m:num>
            <m:den>
              <m:r>
                <w:rPr>
                  <w:rFonts w:ascii="Cambria Math" w:hAnsi="Cambria Math"/>
                </w:rPr>
                <m:t>Total number of genuine attempts</m:t>
              </m:r>
            </m:den>
          </m:f>
        </m:oMath>
      </m:oMathPara>
    </w:p>
    <w:p w14:paraId="4B2FA2AC" w14:textId="678128D6" w:rsidR="00AD748B" w:rsidRDefault="00E648E7" w:rsidP="00883EF2">
      <w:pPr>
        <w:pStyle w:val="PhDNormal"/>
        <w:numPr>
          <w:ilvl w:val="0"/>
          <w:numId w:val="34"/>
        </w:numPr>
      </w:pPr>
      <w:r>
        <w:t>False-Non-Match Rate (FNMR): This metric measures the rate of incorrect negative matches by the matching algorithm for single template comparison attempts. It indicates how often the biometric system fails to match the input to a matching template in the database.</w:t>
      </w:r>
    </w:p>
    <w:p w14:paraId="755BEC67" w14:textId="0311EC75" w:rsidR="00883EF2" w:rsidRPr="00AD748B" w:rsidRDefault="00BA0ADF" w:rsidP="00883EF2">
      <w:pPr>
        <w:pStyle w:val="PhDNormal"/>
        <w:ind w:left="1350" w:firstLine="0"/>
      </w:pPr>
      <m:oMathPara>
        <m:oMath>
          <m:r>
            <m:rPr>
              <m:sty m:val="p"/>
            </m:rPr>
            <w:rPr>
              <w:rFonts w:ascii="Cambria Math" w:hAnsi="Cambria Math"/>
            </w:rPr>
            <m:t>FNMR</m:t>
          </m:r>
          <m:r>
            <w:rPr>
              <w:rFonts w:ascii="Cambria Math" w:hAnsi="Cambria Math"/>
            </w:rPr>
            <m:t> = </m:t>
          </m:r>
          <m:f>
            <m:fPr>
              <m:ctrlPr>
                <w:rPr>
                  <w:rFonts w:ascii="Cambria Math" w:hAnsi="Cambria Math"/>
                </w:rPr>
              </m:ctrlPr>
            </m:fPr>
            <m:num>
              <m:r>
                <w:rPr>
                  <w:rFonts w:ascii="Cambria Math" w:hAnsi="Cambria Math"/>
                </w:rPr>
                <m:t>Number of false non-matches</m:t>
              </m:r>
              <m:ctrlPr>
                <w:rPr>
                  <w:rFonts w:ascii="Cambria Math" w:hAnsi="Cambria Math"/>
                  <w:i/>
                </w:rPr>
              </m:ctrlPr>
            </m:num>
            <m:den>
              <m:r>
                <w:rPr>
                  <w:rFonts w:ascii="Cambria Math" w:hAnsi="Cambria Math"/>
                </w:rPr>
                <m:t>Total number of genuine attempts</m:t>
              </m:r>
              <m:ctrlPr>
                <w:rPr>
                  <w:rFonts w:ascii="Cambria Math" w:hAnsi="Cambria Math"/>
                  <w:i/>
                </w:rPr>
              </m:ctrlPr>
            </m:den>
          </m:f>
        </m:oMath>
      </m:oMathPara>
    </w:p>
    <w:p w14:paraId="0647AE38" w14:textId="042A1767" w:rsidR="00F95872" w:rsidRDefault="009100CB" w:rsidP="00F95872">
      <w:pPr>
        <w:pStyle w:val="PhDNormal"/>
      </w:pPr>
      <w:r>
        <w:t xml:space="preserve">From the </w:t>
      </w:r>
      <w:r w:rsidR="00E25557">
        <w:t xml:space="preserve">metrics above, two </w:t>
      </w:r>
      <w:r w:rsidR="00020D6C">
        <w:t>measurements</w:t>
      </w:r>
      <w:r w:rsidR="00E25557">
        <w:t xml:space="preserve"> can be calculated</w:t>
      </w:r>
      <w:r w:rsidR="00415E46">
        <w:t xml:space="preserve"> for a given threshold</w:t>
      </w:r>
      <w:r w:rsidR="00D15DC4">
        <w:t xml:space="preserve">, </w:t>
      </w:r>
      <m:oMath>
        <m:r>
          <w:rPr>
            <w:rFonts w:ascii="Cambria Math" w:hAnsi="Cambria Math"/>
          </w:rPr>
          <m:t>τ</m:t>
        </m:r>
      </m:oMath>
      <w:r w:rsidR="00D15DC4">
        <w:t>, which is the minimum score f</w:t>
      </w:r>
      <w:r w:rsidR="00CD47F7">
        <w:t xml:space="preserve">or the matching algorithm consider 2 </w:t>
      </w:r>
      <w:r w:rsidR="007B4343">
        <w:t>fingerprint is a match</w:t>
      </w:r>
      <w:r w:rsidR="00F95872">
        <w:t>. The measurements are false rejection rate (FRR) and false acceptance rate (FAR)</w:t>
      </w:r>
      <w:r w:rsidR="004B673C">
        <w:t xml:space="preserve"> </w:t>
      </w:r>
      <w:sdt>
        <w:sdtPr>
          <w:alias w:val="To edit, see citavi.com/edit"/>
          <w:tag w:val="CitaviPlaceholder#839404d8-7929-4539-84a7-9dd3bd539213"/>
          <w:id w:val="1565609710"/>
          <w:placeholder>
            <w:docPart w:val="DefaultPlaceholder_-1854013440"/>
          </w:placeholder>
        </w:sdtPr>
        <w:sdtEndPr/>
        <w:sdtContent>
          <w:r w:rsidR="004B673C">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WI0NTc3LThkMmMtNDM4ZS1iZjFmLTUyYTNiMzg2NWYzNCIsIlJhbmdlTGVuZ3RoIjo0LCJSZWZlcmVuY2VJZCI6ImIwMjA2NmE3LWIxM2MtNGRkOS1hZDVjLWU3NDE5MWUzNjA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c3Mi81MjA4NCIsIlVyaVN0cmluZyI6Imh0dHBzOi8vZG9pLm9yZy8xMC41NzcyLzUyMDg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S0yM1QyMToyNToxMSIsIk1vZGlmaWVkQnkiOiJfTmlrIEFtaXIgU3lhendhbiBCaW4gQWJkdWwgQXppeiIsIklkIjoiOWYxYzJkM2ItOTQ2YS00YWYyLTkxZjItOWQ2NTUyYWFmYTFmIiwiTW9kaWZpZWRPbiI6IjIwMjQtMDUtMjNUMjE6MjU6MTE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hhbC5zY2llbmNlL2hhbC0wMDk5MDYxNyIsIlVyaVN0cmluZyI6Imh0dHBzOi8vaGFsLnNjaWVuY2UvaGFsLTAwOTkwNjE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}</w:instrText>
          </w:r>
          <w:r w:rsidR="004B673C">
            <w:fldChar w:fldCharType="separate"/>
          </w:r>
          <w:r w:rsidR="006B660F">
            <w:t>[43]</w:t>
          </w:r>
          <w:r w:rsidR="004B673C">
            <w:fldChar w:fldCharType="end"/>
          </w:r>
        </w:sdtContent>
      </w:sdt>
      <w:r w:rsidR="00F95872">
        <w:t>. The formula is given as follows:</w:t>
      </w:r>
    </w:p>
    <w:p w14:paraId="5BEB08FF" w14:textId="7E591326" w:rsidR="00F95872" w:rsidRPr="00564C45" w:rsidRDefault="00564C45" w:rsidP="00F95872">
      <w:pPr>
        <w:pStyle w:val="PhDNormal"/>
      </w:pPr>
      <m:oMathPara>
        <m:oMath>
          <m:r>
            <w:rPr>
              <w:rFonts w:ascii="Cambria Math" w:hAnsi="Cambria Math"/>
            </w:rPr>
            <m:t>FRR(τ)=FTA+FNMR(τ)×(1-FTA)</m:t>
          </m:r>
        </m:oMath>
      </m:oMathPara>
    </w:p>
    <w:p w14:paraId="4BF5766D" w14:textId="70E1EF87" w:rsidR="00564C45" w:rsidRPr="00462E8C" w:rsidRDefault="00564C45" w:rsidP="00F95872">
      <w:pPr>
        <w:pStyle w:val="PhDNormal"/>
      </w:pPr>
      <m:oMathPara>
        <m:oMath>
          <m:r>
            <w:rPr>
              <w:rFonts w:ascii="Cambria Math" w:hAnsi="Cambria Math"/>
            </w:rPr>
            <m:t>FAR(τ)=FMR(τ)×(1-FTA)</m:t>
          </m:r>
        </m:oMath>
      </m:oMathPara>
    </w:p>
    <w:p w14:paraId="1B24E702" w14:textId="6E8C098F" w:rsidR="00462E8C" w:rsidRDefault="00462E8C" w:rsidP="00F95872">
      <w:pPr>
        <w:pStyle w:val="PhDNormal"/>
      </w:pPr>
      <w:r w:rsidRPr="00462E8C">
        <w:t>These metrics collectively provide a comprehensive evaluation of the biometric system's performance, ensuring its accuracy, reliability, and efficiency in operational settings.</w:t>
      </w:r>
    </w:p>
    <w:p w14:paraId="1E4A2842" w14:textId="07E4B9BB" w:rsidR="004B673C" w:rsidRDefault="004B673C" w:rsidP="004B673C">
      <w:pPr>
        <w:pStyle w:val="Heading2"/>
      </w:pPr>
      <w:bookmarkStart w:id="144" w:name="_Toc167650601"/>
      <w:r>
        <w:t>S</w:t>
      </w:r>
      <w:bookmarkStart w:id="145" w:name="_CTVC001d255a08366444c37ba40492e5716c47f"/>
      <w:r>
        <w:t>ecurity</w:t>
      </w:r>
      <w:bookmarkEnd w:id="144"/>
      <w:bookmarkEnd w:id="145"/>
    </w:p>
    <w:p w14:paraId="1CEC4846" w14:textId="0725C4AD" w:rsidR="004B673C" w:rsidRDefault="002D7DC0" w:rsidP="004B673C">
      <w:pPr>
        <w:pStyle w:val="PhDNormal"/>
        <w:rPr>
          <w:lang w:val="en-GB"/>
        </w:rPr>
      </w:pPr>
      <w:r>
        <w:t xml:space="preserve">Due </w:t>
      </w:r>
      <w:r w:rsidR="000A653B">
        <w:t xml:space="preserve">to lack of resources, the author does not </w:t>
      </w:r>
      <w:r w:rsidR="006C2F6B">
        <w:t>intend</w:t>
      </w:r>
      <w:r w:rsidR="000A653B">
        <w:t xml:space="preserve"> to examine the security</w:t>
      </w:r>
      <w:r w:rsidR="000A653B">
        <w:rPr>
          <w:lang w:val="en-GB"/>
        </w:rPr>
        <w:t xml:space="preserve"> of the system thoroughly.</w:t>
      </w:r>
      <w:r w:rsidR="006C2F6B">
        <w:rPr>
          <w:lang w:val="en-GB"/>
        </w:rPr>
        <w:t xml:space="preserve"> However, </w:t>
      </w:r>
      <w:r w:rsidR="0089405D">
        <w:rPr>
          <w:lang w:val="en-GB"/>
        </w:rPr>
        <w:t xml:space="preserve">the system built must at least fulfil the requirements of </w:t>
      </w:r>
      <w:r w:rsidR="00405070">
        <w:rPr>
          <w:lang w:val="en-GB"/>
        </w:rPr>
        <w:t xml:space="preserve">the level 2 </w:t>
      </w:r>
      <w:r w:rsidR="007430CD">
        <w:rPr>
          <w:lang w:val="en-GB"/>
        </w:rPr>
        <w:t xml:space="preserve">biometrics system based on the proposed classification system made by </w:t>
      </w:r>
      <w:r w:rsidR="002A7D48" w:rsidRPr="002A7D48">
        <w:rPr>
          <w:lang w:val="en-GB"/>
        </w:rPr>
        <w:t>Matyáš</w:t>
      </w:r>
      <w:r w:rsidR="002A7D48">
        <w:rPr>
          <w:lang w:val="en-GB"/>
        </w:rPr>
        <w:t xml:space="preserve"> et.al </w:t>
      </w:r>
      <w:sdt>
        <w:sdtPr>
          <w:rPr>
            <w:lang w:val="en-GB"/>
          </w:rPr>
          <w:alias w:val="To edit, see citavi.com/edit"/>
          <w:tag w:val="CitaviPlaceholder#604e0c28-7355-44c9-ba09-b25aea2a8048"/>
          <w:id w:val="-1964947638"/>
          <w:placeholder>
            <w:docPart w:val="DefaultPlaceholder_-1854013440"/>
          </w:placeholder>
        </w:sdtPr>
        <w:sdtEndPr/>
        <w:sdtContent>
          <w:r w:rsidR="007430CD">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jkzZmExLWE3ZDItNGIwNC1hNDRjLTNiZTY0ZWI2OGE5MiIsIlJhbmdlTGVuZ3RoIjozLCJSZWZlcmVuY2VJZCI6IjM1ZDQwZDdkLWJmMzUtNGM4MS1iYjBjLTYwNDJjMGE5N2U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HN5YXp3XFxBcHBEYXRhXFxMb2NhbFxcVGVtcFxcZ2MwMTFjdDAuanBnIiwiVXJpU3RyaW5nIjoiMzVkNDBkN2QtYmYzNS00YzgxLWJiMGMtNjA0MmMwYTk3ZTk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C0zODctMzU2MTItOV8xNyIsIkVkaXRvcnMiOltdLCJFdmFsdWF0aW9uQ29tcGxleGl0eSI6MCwiRXZhbHVhdGlvblNvdXJjZVRleHRGb3JtYXQiOjAsIkdyb3VwcyI6W10sIkhhc0xhYmVsMSI6ZmFsc2UsIkhhc0xhYmVsMiI6ZmFsc2UsIktleXdvcmRzIjpbXSwiTGFuZ3VhZ2UiOiJlbi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AtMzg3LTM1NjEyLTlfMTciLCJVcmlTdHJpbmciOiJodHRwczovL2RvaS5vcmcvMTAuMTAwNy85NzgtMC0zODctMzU2MTItOV8x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jlUMTk6MDM6MDgiLCJNb2RpZmllZEJ5IjoiX05payBBbWlyIFN5YXp3YW4gQmluIEFiZHVsIEF6aXoiLCJJZCI6IjBmZDIxYzE5LTA2MzAtNGE2Yi04NmU3LWZmNWVlZGM3ZTU3MCIsIk1vZGlmaWVkT24iOiIyMDI0LTA0LTI5VDE5OjAzOjA4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saW5rLnNwcmluZ2VyLmNvbS9jaGFwdGVyLzEwLjEwMDcvOTc4LTAtMzg3LTM1NjEyLTlfMTciLCJVcmlTdHJpbmciOiJodHRwczovL2xpbmsuc3ByaW5nZXIuY29tL2NoYXB0ZXIvMTAuMTAwNy85NzgtMC0zODctMzU2MTItOV8x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NjA0ZTBjMjgtNzM1NS00NGM5LWJhMDktYjI1YWVhMmE4MDQ4IiwiVGV4dCI6IlszXSIsIldBSVZlcnNpb24iOiI2LjE4LjAuMSJ9}</w:instrText>
          </w:r>
          <w:r w:rsidR="007430CD">
            <w:rPr>
              <w:lang w:val="en-GB"/>
            </w:rPr>
            <w:fldChar w:fldCharType="separate"/>
          </w:r>
          <w:r w:rsidR="00046AA5">
            <w:rPr>
              <w:lang w:val="en-GB"/>
            </w:rPr>
            <w:t>[3]</w:t>
          </w:r>
          <w:r w:rsidR="007430CD">
            <w:rPr>
              <w:lang w:val="en-GB"/>
            </w:rPr>
            <w:fldChar w:fldCharType="end"/>
          </w:r>
        </w:sdtContent>
      </w:sdt>
      <w:r w:rsidR="002A7D48">
        <w:rPr>
          <w:lang w:val="en-GB"/>
        </w:rPr>
        <w:t>.</w:t>
      </w:r>
      <w:r w:rsidR="00661F18">
        <w:rPr>
          <w:lang w:val="en-GB"/>
        </w:rPr>
        <w:t xml:space="preserve"> </w:t>
      </w:r>
      <w:r w:rsidR="00661F18">
        <w:rPr>
          <w:lang w:val="en-GB"/>
        </w:rPr>
        <w:fldChar w:fldCharType="begin"/>
      </w:r>
      <w:r w:rsidR="00661F18">
        <w:rPr>
          <w:lang w:val="en-GB"/>
        </w:rPr>
        <w:instrText xml:space="preserve"> REF _Ref167502682 \h </w:instrText>
      </w:r>
      <w:r w:rsidR="00661F18">
        <w:rPr>
          <w:lang w:val="en-GB"/>
        </w:rPr>
      </w:r>
      <w:r w:rsidR="00661F18">
        <w:rPr>
          <w:lang w:val="en-GB"/>
        </w:rPr>
        <w:fldChar w:fldCharType="separate"/>
      </w:r>
      <w:r w:rsidR="00661F18">
        <w:t xml:space="preserve">Table </w:t>
      </w:r>
      <w:r w:rsidR="00661F18">
        <w:rPr>
          <w:noProof/>
        </w:rPr>
        <w:t>4</w:t>
      </w:r>
      <w:r w:rsidR="00661F18">
        <w:t>.</w:t>
      </w:r>
      <w:r w:rsidR="00661F18">
        <w:rPr>
          <w:noProof/>
        </w:rPr>
        <w:t>1</w:t>
      </w:r>
      <w:r w:rsidR="00661F18">
        <w:rPr>
          <w:lang w:val="en-GB"/>
        </w:rPr>
        <w:fldChar w:fldCharType="end"/>
      </w:r>
      <w:r w:rsidR="00661F18">
        <w:rPr>
          <w:lang w:val="en-GB"/>
        </w:rPr>
        <w:t xml:space="preserve"> </w:t>
      </w:r>
      <w:r w:rsidR="00F65CCA">
        <w:rPr>
          <w:lang w:val="en-GB"/>
        </w:rPr>
        <w:t xml:space="preserve">shows the overview of the classification proposal </w:t>
      </w:r>
      <w:r w:rsidR="006A7C0E">
        <w:rPr>
          <w:lang w:val="en-GB"/>
        </w:rPr>
        <w:t>made by</w:t>
      </w:r>
      <w:r w:rsidR="00F65CCA">
        <w:rPr>
          <w:lang w:val="en-GB"/>
        </w:rPr>
        <w:t xml:space="preserve"> </w:t>
      </w:r>
      <w:r w:rsidR="00F65CCA" w:rsidRPr="002A7D48">
        <w:rPr>
          <w:lang w:val="en-GB"/>
        </w:rPr>
        <w:lastRenderedPageBreak/>
        <w:t>Matyáš</w:t>
      </w:r>
      <w:r w:rsidR="00F65CCA">
        <w:rPr>
          <w:lang w:val="en-GB"/>
        </w:rPr>
        <w:t xml:space="preserve"> et.al.</w:t>
      </w:r>
      <w:r w:rsidR="006A7C0E">
        <w:rPr>
          <w:lang w:val="en-GB"/>
        </w:rPr>
        <w:t xml:space="preserve"> To fulfil the level 2 </w:t>
      </w:r>
      <w:r w:rsidR="00883347">
        <w:rPr>
          <w:lang w:val="en-GB"/>
        </w:rPr>
        <w:t>system requirements, the system do not have to have liveness test</w:t>
      </w:r>
      <w:r w:rsidR="00786404">
        <w:rPr>
          <w:lang w:val="en-GB"/>
        </w:rPr>
        <w:t xml:space="preserve"> and tamper resistant</w:t>
      </w:r>
      <w:r w:rsidR="00883347">
        <w:rPr>
          <w:lang w:val="en-GB"/>
        </w:rPr>
        <w:t>. Liveness test refers to</w:t>
      </w:r>
      <w:r w:rsidR="00733CF3">
        <w:rPr>
          <w:lang w:val="en-GB"/>
        </w:rPr>
        <w:t xml:space="preserve"> the test to check whether the fingerprint comes from a live fingerprint</w:t>
      </w:r>
      <w:r w:rsidR="004C63D1">
        <w:rPr>
          <w:lang w:val="en-GB"/>
        </w:rPr>
        <w:t xml:space="preserve"> </w:t>
      </w:r>
      <w:sdt>
        <w:sdtPr>
          <w:rPr>
            <w:lang w:val="en-GB"/>
          </w:rPr>
          <w:alias w:val="To edit, see citavi.com/edit"/>
          <w:tag w:val="CitaviPlaceholder#6ab44dea-478f-4f65-b9c7-6064f02d76be"/>
          <w:id w:val="-757678690"/>
          <w:placeholder>
            <w:docPart w:val="DefaultPlaceholder_-1854013440"/>
          </w:placeholder>
        </w:sdtPr>
        <w:sdtEndPr/>
        <w:sdtContent>
          <w:r w:rsidR="00957FAE">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DgyYmNjLTIxMTctNDE2MC05OGRkLWM3M2FiNjUwMjI3ZCIsIlJhbmdlTGVuZ3RoIjozLCJSZWZlcmVuY2VJZCI6ImViNGFhNjM0LTJiNmUtNDEyYy04N2U3LTI5NjA2YmM2M2Qw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zeWF6d1xcQXBwRGF0YVxcTG9jYWxcXFRlbXBcXHoxMmU1NDJ2LmpwZyIsIlVyaVN0cmluZyI6ImViNGFhNjM0LTJiNmUtNDEyYy04N2U3LTI5NjA2YmM2M2Qw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DMwLTgzNjI0LTUiLCJFZGl0b3JzIjpbXSwiRWRpdGlvbiI6IjNyZCBlZC4gMjAyMiIsIkV2YWx1YXRpb25Db21wbGV4aXR5IjowLCJFdmFsdWF0aW9uU291cmNlVGV4dEZvcm1hdCI6MCwiR3JvdXBzIjpbXSwiSGFzTGFiZWwxIjpmYWxzZSwiSGFzTGFiZWwyIjpmYWxzZSwiSXNibiI6Ijk3OC0zLTAzMC04MzYyMy04Ii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MtMDMwLTgzNjI0LTUiLCJVcmlTdHJpbmciOiJodHRwczovL2RvaS5vcmcvMTAuMTAwNy85NzgtMy0wMzAtODM2MjQt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}</w:instrText>
          </w:r>
          <w:r w:rsidR="00957FAE">
            <w:rPr>
              <w:lang w:val="en-GB"/>
            </w:rPr>
            <w:fldChar w:fldCharType="separate"/>
          </w:r>
          <w:r w:rsidR="00046AA5">
            <w:rPr>
              <w:lang w:val="en-GB"/>
            </w:rPr>
            <w:t>[2]</w:t>
          </w:r>
          <w:r w:rsidR="00957FAE">
            <w:rPr>
              <w:lang w:val="en-GB"/>
            </w:rPr>
            <w:fldChar w:fldCharType="end"/>
          </w:r>
        </w:sdtContent>
      </w:sdt>
      <w:r w:rsidR="00957FAE">
        <w:rPr>
          <w:lang w:val="en-GB"/>
        </w:rPr>
        <w:t xml:space="preserve">. </w:t>
      </w:r>
      <w:r w:rsidR="00B86A51">
        <w:rPr>
          <w:lang w:val="en-GB"/>
        </w:rPr>
        <w:t>Tamper resistant refers to ability of the system to</w:t>
      </w:r>
      <w:r w:rsidR="00F560D5">
        <w:rPr>
          <w:lang w:val="en-GB"/>
        </w:rPr>
        <w:t xml:space="preserve"> resist the acceptance of forged</w:t>
      </w:r>
      <w:r w:rsidR="00446175">
        <w:rPr>
          <w:lang w:val="en-GB"/>
        </w:rPr>
        <w:t xml:space="preserve"> </w:t>
      </w:r>
      <w:r w:rsidR="00F560D5">
        <w:rPr>
          <w:lang w:val="en-GB"/>
        </w:rPr>
        <w:t xml:space="preserve">biometric data </w:t>
      </w:r>
      <w:r w:rsidR="00446175">
        <w:rPr>
          <w:lang w:val="en-GB"/>
        </w:rPr>
        <w:t>that is injected into the input without sensor. Th</w:t>
      </w:r>
      <w:r w:rsidR="00D9757A">
        <w:rPr>
          <w:lang w:val="en-GB"/>
        </w:rPr>
        <w:t>e system however requires secure communication. The communication between server and client must be authenticated and encrypted before an exchange of biometric data can be made</w:t>
      </w:r>
      <w:r w:rsidR="00BA646C">
        <w:rPr>
          <w:lang w:val="en-GB"/>
        </w:rPr>
        <w:t xml:space="preserve">. Lastly, the system </w:t>
      </w:r>
      <w:r w:rsidR="007963C1">
        <w:rPr>
          <w:lang w:val="en-GB"/>
        </w:rPr>
        <w:t>is sufficient to use traditional authentication methods, which is using password</w:t>
      </w:r>
      <w:r w:rsidR="006E22F7">
        <w:rPr>
          <w:lang w:val="en-GB"/>
        </w:rPr>
        <w:t>, if the biometrics authentication system malfunctions.</w:t>
      </w:r>
    </w:p>
    <w:p w14:paraId="36E2C8A6" w14:textId="77777777" w:rsidR="006E22F7" w:rsidRDefault="006E22F7" w:rsidP="006E22F7">
      <w:pPr>
        <w:pStyle w:val="PhDNormal"/>
        <w:ind w:firstLine="0"/>
        <w:rPr>
          <w:lang w:val="en-GB"/>
        </w:rPr>
      </w:pPr>
    </w:p>
    <w:tbl>
      <w:tblPr>
        <w:tblStyle w:val="PhDTable"/>
        <w:tblW w:w="0" w:type="auto"/>
        <w:tblLook w:val="04A0" w:firstRow="1" w:lastRow="0" w:firstColumn="1" w:lastColumn="0" w:noHBand="0" w:noVBand="1"/>
      </w:tblPr>
      <w:tblGrid>
        <w:gridCol w:w="1221"/>
        <w:gridCol w:w="1427"/>
        <w:gridCol w:w="1354"/>
        <w:gridCol w:w="1870"/>
        <w:gridCol w:w="2349"/>
      </w:tblGrid>
      <w:tr w:rsidR="002161BB" w14:paraId="0F31C8BC" w14:textId="77777777" w:rsidTr="00661F18">
        <w:trPr>
          <w:cnfStyle w:val="100000000000" w:firstRow="1" w:lastRow="0" w:firstColumn="0" w:lastColumn="0" w:oddVBand="0" w:evenVBand="0" w:oddHBand="0" w:evenHBand="0" w:firstRowFirstColumn="0" w:firstRowLastColumn="0" w:lastRowFirstColumn="0" w:lastRowLastColumn="0"/>
        </w:trPr>
        <w:tc>
          <w:tcPr>
            <w:tcW w:w="1539" w:type="dxa"/>
          </w:tcPr>
          <w:p w14:paraId="38192AC5" w14:textId="1895532B" w:rsidR="002161BB" w:rsidRDefault="002161BB" w:rsidP="004B673C">
            <w:pPr>
              <w:pStyle w:val="PhDNormal"/>
              <w:ind w:firstLine="0"/>
              <w:rPr>
                <w:lang w:val="en-GB"/>
              </w:rPr>
            </w:pPr>
            <w:r>
              <w:rPr>
                <w:lang w:val="en-GB"/>
              </w:rPr>
              <w:t>Level</w:t>
            </w:r>
          </w:p>
        </w:tc>
        <w:tc>
          <w:tcPr>
            <w:tcW w:w="1662" w:type="dxa"/>
          </w:tcPr>
          <w:p w14:paraId="388AA993" w14:textId="5B172E91" w:rsidR="002161BB" w:rsidRDefault="002161BB" w:rsidP="004B673C">
            <w:pPr>
              <w:pStyle w:val="PhDNormal"/>
              <w:ind w:firstLine="0"/>
              <w:rPr>
                <w:lang w:val="en-GB"/>
              </w:rPr>
            </w:pPr>
            <w:r>
              <w:rPr>
                <w:lang w:val="en-GB"/>
              </w:rPr>
              <w:t>Liveness Test</w:t>
            </w:r>
          </w:p>
        </w:tc>
        <w:tc>
          <w:tcPr>
            <w:tcW w:w="1472" w:type="dxa"/>
          </w:tcPr>
          <w:p w14:paraId="2FC8B790" w14:textId="21339190" w:rsidR="002161BB" w:rsidRDefault="002161BB" w:rsidP="004B673C">
            <w:pPr>
              <w:pStyle w:val="PhDNormal"/>
              <w:ind w:firstLine="0"/>
              <w:rPr>
                <w:lang w:val="en-GB"/>
              </w:rPr>
            </w:pPr>
            <w:r>
              <w:rPr>
                <w:lang w:val="en-GB"/>
              </w:rPr>
              <w:t>Tamper Resistant</w:t>
            </w:r>
          </w:p>
        </w:tc>
        <w:tc>
          <w:tcPr>
            <w:tcW w:w="1791" w:type="dxa"/>
          </w:tcPr>
          <w:p w14:paraId="3A98365B" w14:textId="7CD26DBC" w:rsidR="002161BB" w:rsidRDefault="002161BB" w:rsidP="004B673C">
            <w:pPr>
              <w:pStyle w:val="PhDNormal"/>
              <w:ind w:firstLine="0"/>
              <w:rPr>
                <w:lang w:val="en-GB"/>
              </w:rPr>
            </w:pPr>
            <w:r>
              <w:rPr>
                <w:lang w:val="en-GB"/>
              </w:rPr>
              <w:t>Secure Communication</w:t>
            </w:r>
          </w:p>
        </w:tc>
        <w:tc>
          <w:tcPr>
            <w:tcW w:w="1747" w:type="dxa"/>
          </w:tcPr>
          <w:p w14:paraId="7C6A259C" w14:textId="45A0CE03" w:rsidR="002161BB" w:rsidRDefault="002161BB" w:rsidP="004B673C">
            <w:pPr>
              <w:pStyle w:val="PhDNormal"/>
              <w:ind w:firstLine="0"/>
              <w:rPr>
                <w:lang w:val="en-GB"/>
              </w:rPr>
            </w:pPr>
            <w:r>
              <w:rPr>
                <w:lang w:val="en-GB"/>
              </w:rPr>
              <w:t>Traditional auth method</w:t>
            </w:r>
          </w:p>
        </w:tc>
      </w:tr>
      <w:tr w:rsidR="002161BB" w14:paraId="10C39609" w14:textId="77777777" w:rsidTr="00661F18">
        <w:tblPrEx>
          <w:jc w:val="left"/>
        </w:tblPrEx>
        <w:tc>
          <w:tcPr>
            <w:tcW w:w="1539" w:type="dxa"/>
          </w:tcPr>
          <w:p w14:paraId="03EE9FE7" w14:textId="2CA4CCCD" w:rsidR="002161BB" w:rsidRDefault="002161BB" w:rsidP="004B673C">
            <w:pPr>
              <w:pStyle w:val="PhDNormal"/>
              <w:ind w:firstLine="0"/>
              <w:rPr>
                <w:lang w:val="en-GB"/>
              </w:rPr>
            </w:pPr>
            <w:r>
              <w:rPr>
                <w:lang w:val="en-GB"/>
              </w:rPr>
              <w:t>1</w:t>
            </w:r>
          </w:p>
        </w:tc>
        <w:tc>
          <w:tcPr>
            <w:tcW w:w="1662" w:type="dxa"/>
          </w:tcPr>
          <w:p w14:paraId="74791EF5" w14:textId="03AD6891" w:rsidR="002161BB" w:rsidRDefault="002161BB" w:rsidP="004B673C">
            <w:pPr>
              <w:pStyle w:val="PhDNormal"/>
              <w:ind w:firstLine="0"/>
              <w:rPr>
                <w:lang w:val="en-GB"/>
              </w:rPr>
            </w:pPr>
            <w:r>
              <w:rPr>
                <w:lang w:val="en-GB"/>
              </w:rPr>
              <w:t>No</w:t>
            </w:r>
          </w:p>
        </w:tc>
        <w:tc>
          <w:tcPr>
            <w:tcW w:w="1472" w:type="dxa"/>
          </w:tcPr>
          <w:p w14:paraId="0D23E1C5" w14:textId="1C9069D2" w:rsidR="002161BB" w:rsidRDefault="00B929F3" w:rsidP="004B673C">
            <w:pPr>
              <w:pStyle w:val="PhDNormal"/>
              <w:ind w:firstLine="0"/>
              <w:rPr>
                <w:lang w:val="en-GB"/>
              </w:rPr>
            </w:pPr>
            <w:r>
              <w:rPr>
                <w:lang w:val="en-GB"/>
              </w:rPr>
              <w:t>No</w:t>
            </w:r>
          </w:p>
        </w:tc>
        <w:tc>
          <w:tcPr>
            <w:tcW w:w="1791" w:type="dxa"/>
          </w:tcPr>
          <w:p w14:paraId="65A58620" w14:textId="70B93B46" w:rsidR="002161BB" w:rsidRDefault="002161BB" w:rsidP="004B673C">
            <w:pPr>
              <w:pStyle w:val="PhDNormal"/>
              <w:ind w:firstLine="0"/>
              <w:rPr>
                <w:lang w:val="en-GB"/>
              </w:rPr>
            </w:pPr>
            <w:r>
              <w:rPr>
                <w:lang w:val="en-GB"/>
              </w:rPr>
              <w:t>No</w:t>
            </w:r>
          </w:p>
        </w:tc>
        <w:tc>
          <w:tcPr>
            <w:tcW w:w="1747" w:type="dxa"/>
          </w:tcPr>
          <w:p w14:paraId="1A1773D6" w14:textId="4DAEA87C" w:rsidR="002161BB" w:rsidRDefault="003F7B41" w:rsidP="004B673C">
            <w:pPr>
              <w:pStyle w:val="PhDNormal"/>
              <w:ind w:firstLine="0"/>
              <w:rPr>
                <w:lang w:val="en-GB"/>
              </w:rPr>
            </w:pPr>
            <w:r w:rsidRPr="003F7B41">
              <w:rPr>
                <w:lang w:val="en-GB"/>
              </w:rPr>
              <w:t>sufficient/any time</w:t>
            </w:r>
          </w:p>
        </w:tc>
      </w:tr>
      <w:tr w:rsidR="002161BB" w14:paraId="0FC23899" w14:textId="77777777" w:rsidTr="00661F18">
        <w:tblPrEx>
          <w:jc w:val="left"/>
        </w:tblPrEx>
        <w:tc>
          <w:tcPr>
            <w:tcW w:w="1539" w:type="dxa"/>
          </w:tcPr>
          <w:p w14:paraId="3A5FA113" w14:textId="79F7A223" w:rsidR="002161BB" w:rsidRDefault="002161BB" w:rsidP="004B673C">
            <w:pPr>
              <w:pStyle w:val="PhDNormal"/>
              <w:ind w:firstLine="0"/>
              <w:rPr>
                <w:lang w:val="en-GB"/>
              </w:rPr>
            </w:pPr>
            <w:r>
              <w:rPr>
                <w:lang w:val="en-GB"/>
              </w:rPr>
              <w:t>2</w:t>
            </w:r>
          </w:p>
        </w:tc>
        <w:tc>
          <w:tcPr>
            <w:tcW w:w="1662" w:type="dxa"/>
          </w:tcPr>
          <w:p w14:paraId="01B32C86" w14:textId="23F7E8F7" w:rsidR="002161BB" w:rsidRDefault="002161BB" w:rsidP="004B673C">
            <w:pPr>
              <w:pStyle w:val="PhDNormal"/>
              <w:ind w:firstLine="0"/>
              <w:rPr>
                <w:lang w:val="en-GB"/>
              </w:rPr>
            </w:pPr>
            <w:r>
              <w:rPr>
                <w:lang w:val="en-GB"/>
              </w:rPr>
              <w:t>No</w:t>
            </w:r>
          </w:p>
        </w:tc>
        <w:tc>
          <w:tcPr>
            <w:tcW w:w="1472" w:type="dxa"/>
          </w:tcPr>
          <w:p w14:paraId="299C50EF" w14:textId="26C7D6E8" w:rsidR="002161BB" w:rsidRDefault="00B929F3" w:rsidP="004B673C">
            <w:pPr>
              <w:pStyle w:val="PhDNormal"/>
              <w:ind w:firstLine="0"/>
              <w:rPr>
                <w:lang w:val="en-GB"/>
              </w:rPr>
            </w:pPr>
            <w:r>
              <w:rPr>
                <w:lang w:val="en-GB"/>
              </w:rPr>
              <w:t>No</w:t>
            </w:r>
          </w:p>
        </w:tc>
        <w:tc>
          <w:tcPr>
            <w:tcW w:w="1791" w:type="dxa"/>
          </w:tcPr>
          <w:p w14:paraId="51BFC341" w14:textId="55E66746" w:rsidR="002161BB" w:rsidRDefault="00B929F3" w:rsidP="004B673C">
            <w:pPr>
              <w:pStyle w:val="PhDNormal"/>
              <w:ind w:firstLine="0"/>
              <w:rPr>
                <w:lang w:val="en-GB"/>
              </w:rPr>
            </w:pPr>
            <w:r>
              <w:rPr>
                <w:lang w:val="en-GB"/>
              </w:rPr>
              <w:t>Yes</w:t>
            </w:r>
          </w:p>
        </w:tc>
        <w:tc>
          <w:tcPr>
            <w:tcW w:w="1747" w:type="dxa"/>
          </w:tcPr>
          <w:p w14:paraId="44B285C2" w14:textId="3287BA25" w:rsidR="002161BB" w:rsidRDefault="003F7B41" w:rsidP="004B673C">
            <w:pPr>
              <w:pStyle w:val="PhDNormal"/>
              <w:ind w:firstLine="0"/>
              <w:rPr>
                <w:lang w:val="en-GB"/>
              </w:rPr>
            </w:pPr>
            <w:r w:rsidRPr="003F7B41">
              <w:rPr>
                <w:lang w:val="en-GB"/>
              </w:rPr>
              <w:t>sufficient/malfunction</w:t>
            </w:r>
          </w:p>
        </w:tc>
      </w:tr>
      <w:tr w:rsidR="002161BB" w14:paraId="0619BDE4" w14:textId="77777777" w:rsidTr="00661F18">
        <w:tblPrEx>
          <w:jc w:val="left"/>
        </w:tblPrEx>
        <w:tc>
          <w:tcPr>
            <w:tcW w:w="1539" w:type="dxa"/>
          </w:tcPr>
          <w:p w14:paraId="2902063F" w14:textId="0A162C40" w:rsidR="002161BB" w:rsidRDefault="002161BB" w:rsidP="004B673C">
            <w:pPr>
              <w:pStyle w:val="PhDNormal"/>
              <w:ind w:firstLine="0"/>
              <w:rPr>
                <w:lang w:val="en-GB"/>
              </w:rPr>
            </w:pPr>
            <w:r>
              <w:rPr>
                <w:lang w:val="en-GB"/>
              </w:rPr>
              <w:t>3</w:t>
            </w:r>
          </w:p>
        </w:tc>
        <w:tc>
          <w:tcPr>
            <w:tcW w:w="1662" w:type="dxa"/>
          </w:tcPr>
          <w:p w14:paraId="4DB66F5C" w14:textId="1BACAEAF" w:rsidR="002161BB" w:rsidRDefault="002161BB" w:rsidP="004B673C">
            <w:pPr>
              <w:pStyle w:val="PhDNormal"/>
              <w:ind w:firstLine="0"/>
              <w:rPr>
                <w:lang w:val="en-GB"/>
              </w:rPr>
            </w:pPr>
            <w:r>
              <w:rPr>
                <w:lang w:val="en-GB"/>
              </w:rPr>
              <w:t>Yes</w:t>
            </w:r>
          </w:p>
        </w:tc>
        <w:tc>
          <w:tcPr>
            <w:tcW w:w="1472" w:type="dxa"/>
          </w:tcPr>
          <w:p w14:paraId="33C22EC9" w14:textId="4DF2B314" w:rsidR="002161BB" w:rsidRDefault="00B929F3" w:rsidP="004B673C">
            <w:pPr>
              <w:pStyle w:val="PhDNormal"/>
              <w:ind w:firstLine="0"/>
              <w:rPr>
                <w:lang w:val="en-GB"/>
              </w:rPr>
            </w:pPr>
            <w:r>
              <w:rPr>
                <w:lang w:val="en-GB"/>
              </w:rPr>
              <w:t>Moderate</w:t>
            </w:r>
          </w:p>
        </w:tc>
        <w:tc>
          <w:tcPr>
            <w:tcW w:w="1791" w:type="dxa"/>
          </w:tcPr>
          <w:p w14:paraId="6ADAF968" w14:textId="26BE0693" w:rsidR="002161BB" w:rsidRDefault="00B929F3" w:rsidP="004B673C">
            <w:pPr>
              <w:pStyle w:val="PhDNormal"/>
              <w:ind w:firstLine="0"/>
              <w:rPr>
                <w:lang w:val="en-GB"/>
              </w:rPr>
            </w:pPr>
            <w:r>
              <w:rPr>
                <w:lang w:val="en-GB"/>
              </w:rPr>
              <w:t>Yes</w:t>
            </w:r>
          </w:p>
        </w:tc>
        <w:tc>
          <w:tcPr>
            <w:tcW w:w="1747" w:type="dxa"/>
          </w:tcPr>
          <w:p w14:paraId="6D9EF494" w14:textId="362019CD" w:rsidR="002161BB" w:rsidRDefault="003F7B41" w:rsidP="004B673C">
            <w:pPr>
              <w:pStyle w:val="PhDNormal"/>
              <w:ind w:firstLine="0"/>
              <w:rPr>
                <w:lang w:val="en-GB"/>
              </w:rPr>
            </w:pPr>
            <w:r w:rsidRPr="003F7B41">
              <w:rPr>
                <w:lang w:val="en-GB"/>
              </w:rPr>
              <w:t>not sufficient</w:t>
            </w:r>
          </w:p>
        </w:tc>
      </w:tr>
      <w:tr w:rsidR="002161BB" w14:paraId="6398440A" w14:textId="77777777" w:rsidTr="00661F18">
        <w:tblPrEx>
          <w:jc w:val="left"/>
        </w:tblPrEx>
        <w:tc>
          <w:tcPr>
            <w:tcW w:w="1539" w:type="dxa"/>
          </w:tcPr>
          <w:p w14:paraId="24968B80" w14:textId="4A583FA7" w:rsidR="002161BB" w:rsidRDefault="002161BB" w:rsidP="004B673C">
            <w:pPr>
              <w:pStyle w:val="PhDNormal"/>
              <w:ind w:firstLine="0"/>
              <w:rPr>
                <w:lang w:val="en-GB"/>
              </w:rPr>
            </w:pPr>
            <w:r>
              <w:rPr>
                <w:lang w:val="en-GB"/>
              </w:rPr>
              <w:t>4</w:t>
            </w:r>
          </w:p>
        </w:tc>
        <w:tc>
          <w:tcPr>
            <w:tcW w:w="1662" w:type="dxa"/>
          </w:tcPr>
          <w:p w14:paraId="3E7285C4" w14:textId="2F009EB8" w:rsidR="002161BB" w:rsidRDefault="00B929F3" w:rsidP="004B673C">
            <w:pPr>
              <w:pStyle w:val="PhDNormal"/>
              <w:ind w:firstLine="0"/>
              <w:rPr>
                <w:lang w:val="en-GB"/>
              </w:rPr>
            </w:pPr>
            <w:r>
              <w:rPr>
                <w:lang w:val="en-GB"/>
              </w:rPr>
              <w:t>Multiple</w:t>
            </w:r>
          </w:p>
        </w:tc>
        <w:tc>
          <w:tcPr>
            <w:tcW w:w="1472" w:type="dxa"/>
          </w:tcPr>
          <w:p w14:paraId="6A4E359E" w14:textId="53A40B53" w:rsidR="002161BB" w:rsidRDefault="00B929F3" w:rsidP="004B673C">
            <w:pPr>
              <w:pStyle w:val="PhDNormal"/>
              <w:ind w:firstLine="0"/>
              <w:rPr>
                <w:lang w:val="en-GB"/>
              </w:rPr>
            </w:pPr>
            <w:r>
              <w:rPr>
                <w:lang w:val="en-GB"/>
              </w:rPr>
              <w:t>Advanced</w:t>
            </w:r>
          </w:p>
        </w:tc>
        <w:tc>
          <w:tcPr>
            <w:tcW w:w="1791" w:type="dxa"/>
          </w:tcPr>
          <w:p w14:paraId="4A8288FE" w14:textId="4DAA1BBF" w:rsidR="002161BB" w:rsidRDefault="00B929F3" w:rsidP="004B673C">
            <w:pPr>
              <w:pStyle w:val="PhDNormal"/>
              <w:ind w:firstLine="0"/>
              <w:rPr>
                <w:lang w:val="en-GB"/>
              </w:rPr>
            </w:pPr>
            <w:r>
              <w:rPr>
                <w:lang w:val="en-GB"/>
              </w:rPr>
              <w:t>Yes</w:t>
            </w:r>
          </w:p>
        </w:tc>
        <w:tc>
          <w:tcPr>
            <w:tcW w:w="1747" w:type="dxa"/>
          </w:tcPr>
          <w:p w14:paraId="0CCE5B7B" w14:textId="37BCE78A" w:rsidR="002161BB" w:rsidRDefault="00661F18" w:rsidP="00326E28">
            <w:pPr>
              <w:pStyle w:val="PhDNormal"/>
              <w:keepNext/>
              <w:ind w:firstLine="0"/>
              <w:rPr>
                <w:lang w:val="en-GB"/>
              </w:rPr>
            </w:pPr>
            <w:r w:rsidRPr="00661F18">
              <w:rPr>
                <w:lang w:val="en-GB"/>
              </w:rPr>
              <w:t>not sufficient/required</w:t>
            </w:r>
          </w:p>
        </w:tc>
      </w:tr>
    </w:tbl>
    <w:p w14:paraId="529714B5" w14:textId="28D7F5FF" w:rsidR="00326E28" w:rsidRDefault="00326E28" w:rsidP="00326E28">
      <w:pPr>
        <w:pStyle w:val="Caption"/>
      </w:pPr>
      <w:bookmarkStart w:id="146" w:name="_Ref167502682"/>
      <w:r>
        <w:t xml:space="preserve">Table </w:t>
      </w:r>
      <w:r w:rsidR="00460025">
        <w:fldChar w:fldCharType="begin"/>
      </w:r>
      <w:r w:rsidR="00460025">
        <w:instrText xml:space="preserve"> STYLEREF 1 \s </w:instrText>
      </w:r>
      <w:r w:rsidR="00460025">
        <w:fldChar w:fldCharType="separate"/>
      </w:r>
      <w:r w:rsidR="00460025">
        <w:rPr>
          <w:noProof/>
        </w:rPr>
        <w:t>5</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2</w:t>
      </w:r>
      <w:r w:rsidR="00460025">
        <w:fldChar w:fldCharType="end"/>
      </w:r>
      <w:bookmarkEnd w:id="146"/>
      <w:r w:rsidR="00075536">
        <w:t xml:space="preserve"> </w:t>
      </w:r>
      <w:r w:rsidR="00075536" w:rsidRPr="00075536">
        <w:t>Brief overview of classification proposal</w:t>
      </w:r>
      <w:r w:rsidR="00883347">
        <w:t xml:space="preserve"> </w:t>
      </w:r>
      <w:sdt>
        <w:sdtPr>
          <w:alias w:val="To edit, see citavi.com/edit"/>
          <w:tag w:val="CitaviPlaceholder#101e9f13-01f0-47d4-ae49-7fff121e0a3c"/>
          <w:id w:val="-4905360"/>
          <w:placeholder>
            <w:docPart w:val="DefaultPlaceholder_-1854013440"/>
          </w:placeholder>
        </w:sdtPr>
        <w:sdtEndPr/>
        <w:sdtContent>
          <w:r w:rsidR="00883347">
            <w:fldChar w:fldCharType="begin"/>
          </w:r>
          <w:r w:rsidR="002A3D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ZjNmZDg1LWNiMzAtNDNhNC1iN2Y5LWNkNzhlOTRiNWQxNSIsIlJhbmdlTGVuZ3RoIjozLCJSZWZlcmVuY2VJZCI6IjM1ZDQwZDdkLWJmMzUtNGM4MS1iYjBjLTYwNDJjMGE5N2U5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HN5YXp3XFxBcHBEYXRhXFxMb2NhbFxcVGVtcFxcZ2MwMTFjdDAuanBnIiwiVXJpU3RyaW5nIjoiMzVkNDBkN2QtYmYzNS00YzgxLWJiMGMtNjA0MmMwYTk3ZTk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C0zODctMzU2MTItOV8xNyIsIkVkaXRvcnMiOltdLCJFdmFsdWF0aW9uQ29tcGxleGl0eSI6MCwiRXZhbHVhdGlvblNvdXJjZVRleHRGb3JtYXQiOjAsIkdyb3VwcyI6W10sIkhhc0xhYmVsMSI6ZmFsc2UsIkhhc0xhYmVsMiI6ZmFsc2UsIktleXdvcmRzIjpbXSwiTGFuZ3VhZ2UiOiJlbi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DcvOTc4LTAtMzg3LTM1NjEyLTlfMTciLCJVcmlTdHJpbmciOiJodHRwczovL2RvaS5vcmcvMTAuMTAwNy85NzgtMC0zODctMzU2MTItOV8x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rIEFtaXIgU3lhendhbiBCaW4gQWJkdWwgQXppeiIsIkNyZWF0ZWRPbiI6IjIwMjQtMDQtMjlUMTk6MDM6MDgiLCJNb2RpZmllZEJ5IjoiX05payBBbWlyIFN5YXp3YW4gQmluIEFiZHVsIEF6aXoiLCJJZCI6IjBmZDIxYzE5LTA2MzAtNGE2Yi04NmU3LWZmNWVlZGM3ZTU3MCIsIk1vZGlmaWVkT24iOiIyMDI0LTA0LTI5VDE5OjAzOjA4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saW5rLnNwcmluZ2VyLmNvbS9jaGFwdGVyLzEwLjEwMDcvOTc4LTAtMzg3LTM1NjEyLTlfMTciLCJVcmlTdHJpbmciOiJodHRwczovL2xpbmsuc3ByaW5nZXIuY29tL2NoYXB0ZXIvMTAuMTAwNy85NzgtMC0zODctMzU2MTItOV8x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}</w:instrText>
          </w:r>
          <w:r w:rsidR="00883347">
            <w:fldChar w:fldCharType="separate"/>
          </w:r>
          <w:r w:rsidR="00046AA5">
            <w:t>[3]</w:t>
          </w:r>
          <w:r w:rsidR="00883347">
            <w:fldChar w:fldCharType="end"/>
          </w:r>
        </w:sdtContent>
      </w:sdt>
      <w:r w:rsidR="00075536">
        <w:t>.</w:t>
      </w:r>
    </w:p>
    <w:p w14:paraId="6E23EF72" w14:textId="77777777" w:rsidR="006E22F7" w:rsidRDefault="006E22F7" w:rsidP="00326E28">
      <w:pPr>
        <w:pStyle w:val="Caption"/>
      </w:pPr>
    </w:p>
    <w:p w14:paraId="6EDFBF88" w14:textId="490EB1F4" w:rsidR="006E22F7" w:rsidRDefault="0008039E" w:rsidP="006E22F7">
      <w:pPr>
        <w:pStyle w:val="PhDNormal"/>
        <w:rPr>
          <w:lang w:val="en-US"/>
        </w:rPr>
      </w:pPr>
      <w:r>
        <w:rPr>
          <w:lang w:val="en-US"/>
        </w:rPr>
        <w:t xml:space="preserve">Other than </w:t>
      </w:r>
      <w:r w:rsidR="0031373D">
        <w:rPr>
          <w:lang w:val="en-US"/>
        </w:rPr>
        <w:t xml:space="preserve">parameters </w:t>
      </w:r>
      <w:r>
        <w:rPr>
          <w:lang w:val="en-US"/>
        </w:rPr>
        <w:t xml:space="preserve">given </w:t>
      </w:r>
      <w:r w:rsidR="0031373D">
        <w:rPr>
          <w:lang w:val="en-US"/>
        </w:rPr>
        <w:t xml:space="preserve">above, the other </w:t>
      </w:r>
      <w:r w:rsidR="00EB445F">
        <w:rPr>
          <w:lang w:val="en-US"/>
        </w:rPr>
        <w:t>parameter to measure the security of biometric system are security threshold level</w:t>
      </w:r>
      <w:r w:rsidR="008B38B0">
        <w:rPr>
          <w:lang w:val="en-US"/>
        </w:rPr>
        <w:t>.</w:t>
      </w:r>
      <w:r w:rsidR="008E000C">
        <w:rPr>
          <w:lang w:val="en-US"/>
        </w:rPr>
        <w:t xml:space="preserve"> Security threshold level</w:t>
      </w:r>
      <w:r w:rsidR="002710E9">
        <w:rPr>
          <w:lang w:val="en-US"/>
        </w:rPr>
        <w:t xml:space="preserve"> must be chosen so that it has lower false acceptance rate (FAR)</w:t>
      </w:r>
      <w:r w:rsidR="003115E2">
        <w:rPr>
          <w:lang w:val="en-US"/>
        </w:rPr>
        <w:t xml:space="preserve"> to enhance security but </w:t>
      </w:r>
      <w:r w:rsidR="00495166">
        <w:rPr>
          <w:lang w:val="en-US"/>
        </w:rPr>
        <w:t xml:space="preserve">not too high as it will cause user frustration. </w:t>
      </w:r>
      <w:r w:rsidR="008B38B0">
        <w:rPr>
          <w:lang w:val="en-US"/>
        </w:rPr>
        <w:t>Overall, by complying with these requirements, the system security can be ensured.</w:t>
      </w:r>
    </w:p>
    <w:p w14:paraId="591BEB06" w14:textId="37FD9F69" w:rsidR="008B38B0" w:rsidRDefault="008B38B0" w:rsidP="008B38B0">
      <w:pPr>
        <w:rPr>
          <w:lang w:val="en-US"/>
        </w:rPr>
      </w:pPr>
      <w:r>
        <w:rPr>
          <w:lang w:val="en-US"/>
        </w:rPr>
        <w:br w:type="page"/>
      </w:r>
    </w:p>
    <w:p w14:paraId="64215D56" w14:textId="67418DCC" w:rsidR="00871824" w:rsidRDefault="00871824" w:rsidP="00871824">
      <w:pPr>
        <w:pStyle w:val="Heading1"/>
        <w:rPr>
          <w:lang w:val="en-US"/>
        </w:rPr>
      </w:pPr>
      <w:bookmarkStart w:id="147" w:name="_Toc167650602"/>
      <w:r>
        <w:rPr>
          <w:lang w:val="en-US"/>
        </w:rPr>
        <w:lastRenderedPageBreak/>
        <w:t>R</w:t>
      </w:r>
      <w:bookmarkStart w:id="148" w:name="_CTVC001d8b4488853ce4cd0bd42854d66336ddd"/>
      <w:r>
        <w:rPr>
          <w:lang w:val="en-US"/>
        </w:rPr>
        <w:t>esult</w:t>
      </w:r>
      <w:bookmarkEnd w:id="147"/>
      <w:bookmarkEnd w:id="148"/>
    </w:p>
    <w:p w14:paraId="74883AB6" w14:textId="3E511D7A" w:rsidR="009E53E2" w:rsidRDefault="00871824" w:rsidP="00D65948">
      <w:pPr>
        <w:pStyle w:val="PhDNormal"/>
        <w:rPr>
          <w:lang w:val="en-US"/>
        </w:rPr>
      </w:pPr>
      <w:r w:rsidRPr="00871824">
        <w:rPr>
          <w:lang w:val="en-US"/>
        </w:rPr>
        <w:t xml:space="preserve">After the development of the software prototype, the data associated </w:t>
      </w:r>
      <w:r w:rsidR="0082688A" w:rsidRPr="00871824">
        <w:rPr>
          <w:lang w:val="en-US"/>
        </w:rPr>
        <w:t>with measuring</w:t>
      </w:r>
      <w:r w:rsidR="00CE1569">
        <w:rPr>
          <w:lang w:val="en-US"/>
        </w:rPr>
        <w:t xml:space="preserve"> data quality,</w:t>
      </w:r>
      <w:r w:rsidRPr="00871824">
        <w:rPr>
          <w:lang w:val="en-US"/>
        </w:rPr>
        <w:t xml:space="preserve"> performance</w:t>
      </w:r>
      <w:r w:rsidR="00CE1569">
        <w:rPr>
          <w:lang w:val="en-US"/>
        </w:rPr>
        <w:t>,</w:t>
      </w:r>
      <w:r w:rsidRPr="00871824">
        <w:rPr>
          <w:lang w:val="en-US"/>
        </w:rPr>
        <w:t xml:space="preserve"> and security of the system is collected. </w:t>
      </w:r>
      <w:r w:rsidR="00E36217" w:rsidRPr="00E36217">
        <w:rPr>
          <w:lang w:val="en-US"/>
        </w:rPr>
        <w:t>This chapter presents the results of the performance and security evaluation of the biometric system using fingerprint samples collected from five participants. The aim is to assess the system's effectiveness and security based on key performance metrics and security measures, including</w:t>
      </w:r>
      <w:r w:rsidR="00113BAC">
        <w:rPr>
          <w:lang w:val="en-US"/>
        </w:rPr>
        <w:t xml:space="preserve"> data quality,</w:t>
      </w:r>
      <w:r w:rsidR="00E36217" w:rsidRPr="00E36217">
        <w:rPr>
          <w:lang w:val="en-US"/>
        </w:rPr>
        <w:t xml:space="preserve"> False Acceptance Rate (FAR), False Rejection Rate (FRR), overall accuracy, and resistance to </w:t>
      </w:r>
      <w:r w:rsidR="00C6565A">
        <w:rPr>
          <w:lang w:val="en-US"/>
        </w:rPr>
        <w:t xml:space="preserve">spoofing </w:t>
      </w:r>
      <w:r w:rsidR="00E36217" w:rsidRPr="00E36217">
        <w:rPr>
          <w:lang w:val="en-US"/>
        </w:rPr>
        <w:t>attacks.</w:t>
      </w:r>
    </w:p>
    <w:p w14:paraId="43DA8CFC" w14:textId="7CC53F96" w:rsidR="00871824" w:rsidRDefault="00CC17FF" w:rsidP="00CC17FF">
      <w:pPr>
        <w:pStyle w:val="Heading2"/>
        <w:rPr>
          <w:lang w:val="en-US"/>
        </w:rPr>
      </w:pPr>
      <w:bookmarkStart w:id="149" w:name="_Toc167650603"/>
      <w:r>
        <w:rPr>
          <w:lang w:val="en-US"/>
        </w:rPr>
        <w:t>D</w:t>
      </w:r>
      <w:bookmarkStart w:id="150" w:name="_CTVC001be48ae098a394ec6a4d1fd6039b3a434"/>
      <w:r>
        <w:rPr>
          <w:lang w:val="en-US"/>
        </w:rPr>
        <w:t>ata Collection</w:t>
      </w:r>
      <w:bookmarkEnd w:id="149"/>
      <w:bookmarkEnd w:id="150"/>
    </w:p>
    <w:p w14:paraId="53E9D794" w14:textId="2D3FD41F" w:rsidR="00CC17FF" w:rsidRDefault="0060616B" w:rsidP="00CC17FF">
      <w:pPr>
        <w:pStyle w:val="PhDNormal"/>
        <w:rPr>
          <w:lang w:val="en-US"/>
        </w:rPr>
      </w:pPr>
      <w:r w:rsidRPr="0060616B">
        <w:rPr>
          <w:lang w:val="en-US"/>
        </w:rPr>
        <w:t>Fingerprint samples were collected from five participants under controlled conditions.</w:t>
      </w:r>
      <w:r w:rsidR="00D529B5">
        <w:rPr>
          <w:lang w:val="en-US"/>
        </w:rPr>
        <w:t xml:space="preserve"> The </w:t>
      </w:r>
      <w:r w:rsidR="000109C3">
        <w:rPr>
          <w:lang w:val="en-US"/>
        </w:rPr>
        <w:t>names</w:t>
      </w:r>
      <w:r w:rsidR="00D529B5">
        <w:rPr>
          <w:lang w:val="en-US"/>
        </w:rPr>
        <w:t xml:space="preserve"> of the participants are not provided to</w:t>
      </w:r>
      <w:r w:rsidR="000109C3">
        <w:rPr>
          <w:lang w:val="en-US"/>
        </w:rPr>
        <w:t xml:space="preserve"> ensure</w:t>
      </w:r>
      <w:r w:rsidR="00D529B5">
        <w:rPr>
          <w:lang w:val="en-US"/>
        </w:rPr>
        <w:t xml:space="preserve"> the privacy</w:t>
      </w:r>
      <w:r w:rsidR="000109C3">
        <w:rPr>
          <w:lang w:val="en-US"/>
        </w:rPr>
        <w:t xml:space="preserve"> of the participants.</w:t>
      </w:r>
      <w:r w:rsidRPr="0060616B">
        <w:rPr>
          <w:lang w:val="en-US"/>
        </w:rPr>
        <w:t xml:space="preserve"> Each participant provided </w:t>
      </w:r>
      <w:r w:rsidR="00C854B1">
        <w:rPr>
          <w:lang w:val="en-US"/>
        </w:rPr>
        <w:t xml:space="preserve">5 </w:t>
      </w:r>
      <w:r w:rsidR="00A649DC">
        <w:rPr>
          <w:lang w:val="en-US"/>
        </w:rPr>
        <w:t xml:space="preserve">left thumb fingerprint </w:t>
      </w:r>
      <w:r w:rsidR="00726681">
        <w:rPr>
          <w:lang w:val="en-US"/>
        </w:rPr>
        <w:t>samples</w:t>
      </w:r>
      <w:r w:rsidR="00A649DC">
        <w:rPr>
          <w:lang w:val="en-US"/>
        </w:rPr>
        <w:t xml:space="preserve"> and 5 right thumb fingerprint sample</w:t>
      </w:r>
      <w:r w:rsidR="00726681">
        <w:rPr>
          <w:lang w:val="en-US"/>
        </w:rPr>
        <w:t>s</w:t>
      </w:r>
      <w:r w:rsidRPr="0060616B">
        <w:rPr>
          <w:lang w:val="en-US"/>
        </w:rPr>
        <w:t>, resulting in a total of 50 samples. The collection was carried out using the</w:t>
      </w:r>
      <w:r>
        <w:rPr>
          <w:lang w:val="en-US"/>
        </w:rPr>
        <w:t xml:space="preserve"> fingerprint scanner,</w:t>
      </w:r>
      <w:r w:rsidRPr="0060616B">
        <w:rPr>
          <w:lang w:val="en-US"/>
        </w:rPr>
        <w:t xml:space="preserve"> </w:t>
      </w:r>
      <w:r>
        <w:rPr>
          <w:sz w:val="20"/>
          <w:szCs w:val="20"/>
        </w:rPr>
        <w:t xml:space="preserve">R307 </w:t>
      </w:r>
      <w:r w:rsidRPr="0060616B">
        <w:rPr>
          <w:lang w:val="en-US"/>
        </w:rPr>
        <w:t xml:space="preserve">under uniform environmental conditions to minimize variability. The samples were subsequently processed and analyzed using </w:t>
      </w:r>
      <w:r w:rsidR="00D529B5">
        <w:rPr>
          <w:lang w:val="en-US"/>
        </w:rPr>
        <w:t>the developed biometrics system.</w:t>
      </w:r>
    </w:p>
    <w:p w14:paraId="0CFFB451" w14:textId="2DF34B1F" w:rsidR="008C66F3" w:rsidRDefault="008C66F3" w:rsidP="007E3317">
      <w:pPr>
        <w:pStyle w:val="Heading2"/>
        <w:rPr>
          <w:lang w:val="en-US"/>
        </w:rPr>
      </w:pPr>
      <w:bookmarkStart w:id="151" w:name="_Toc167650604"/>
      <w:r>
        <w:rPr>
          <w:lang w:val="en-US"/>
        </w:rPr>
        <w:t>D</w:t>
      </w:r>
      <w:bookmarkStart w:id="152" w:name="_CTVC001a3491630a6a64e28a540f7ad2f603634"/>
      <w:r>
        <w:rPr>
          <w:lang w:val="en-US"/>
        </w:rPr>
        <w:t>ata Quality</w:t>
      </w:r>
      <w:bookmarkEnd w:id="151"/>
      <w:bookmarkEnd w:id="152"/>
    </w:p>
    <w:p w14:paraId="73F6553F" w14:textId="409E3075" w:rsidR="007E3317" w:rsidRDefault="007E3317" w:rsidP="007E3317">
      <w:pPr>
        <w:pStyle w:val="PhDNormal"/>
        <w:rPr>
          <w:lang w:val="en-US"/>
        </w:rPr>
      </w:pPr>
      <w:r w:rsidRPr="007E3317">
        <w:rPr>
          <w:lang w:val="en-US"/>
        </w:rPr>
        <w:t>In this section, we present the results of the data quality assessment of the fingerprint images captured by the biometric system. The image quality was measured using the open Python library pypiqe, which provides a Perceptual Image Quality Evaluator (PIQE) score.</w:t>
      </w:r>
    </w:p>
    <w:p w14:paraId="505B7AE1" w14:textId="282F4099" w:rsidR="00910922" w:rsidRPr="00910922" w:rsidRDefault="00910922" w:rsidP="00910922">
      <w:pPr>
        <w:pStyle w:val="Heading3"/>
        <w:rPr>
          <w:lang w:val="en-US"/>
        </w:rPr>
      </w:pPr>
      <w:bookmarkStart w:id="153" w:name="_Toc167650605"/>
      <w:r>
        <w:rPr>
          <w:lang w:val="en-US"/>
        </w:rPr>
        <w:t>A</w:t>
      </w:r>
      <w:bookmarkStart w:id="154" w:name="_CTVC00133e42a7561aa4d3aaa75cce031b91869"/>
      <w:r>
        <w:rPr>
          <w:lang w:val="en-US"/>
        </w:rPr>
        <w:t>verage Image Quality</w:t>
      </w:r>
      <w:bookmarkEnd w:id="153"/>
      <w:bookmarkEnd w:id="154"/>
    </w:p>
    <w:p w14:paraId="2EF59913" w14:textId="17B20F68" w:rsidR="00B60BC8" w:rsidRDefault="00FC4088" w:rsidP="00B60BC8">
      <w:pPr>
        <w:pStyle w:val="PhDNormal"/>
        <w:rPr>
          <w:lang w:val="en-US"/>
        </w:rPr>
      </w:pPr>
      <w:r w:rsidRPr="00FC4088">
        <w:rPr>
          <w:lang w:val="en-US"/>
        </w:rPr>
        <w:t xml:space="preserve">The average image quality score (QS) was calculated for the fingerprint images collected from the five participants. The </w:t>
      </w:r>
      <m:oMath>
        <m:sSub>
          <m:sSubPr>
            <m:ctrlPr>
              <w:rPr>
                <w:rFonts w:ascii="Cambria Math" w:hAnsi="Cambria Math"/>
                <w:i/>
                <w:lang w:val="en-GB"/>
              </w:rPr>
            </m:ctrlPr>
          </m:sSubPr>
          <m:e>
            <m:r>
              <m:rPr>
                <m:nor/>
              </m:rPr>
              <w:rPr>
                <w:rFonts w:ascii="Cambria Math" w:hAnsi="Cambria Math"/>
                <w:lang w:val="en-GB"/>
              </w:rPr>
              <m:t>QS</m:t>
            </m:r>
            <m:ctrlPr>
              <w:rPr>
                <w:rFonts w:ascii="Cambria Math" w:hAnsi="Cambria Math"/>
                <w:lang w:val="en-GB"/>
              </w:rPr>
            </m:ctrlPr>
          </m:e>
          <m:sub>
            <m:r>
              <w:rPr>
                <w:rFonts w:ascii="Cambria Math" w:hAnsi="Cambria Math"/>
                <w:lang w:val="en-GB"/>
              </w:rPr>
              <m:t>average</m:t>
            </m:r>
          </m:sub>
        </m:sSub>
      </m:oMath>
      <w:r>
        <w:rPr>
          <w:lang w:val="en-US"/>
        </w:rPr>
        <w:t xml:space="preserve"> </w:t>
      </w:r>
      <w:r w:rsidRPr="00FC4088">
        <w:rPr>
          <w:lang w:val="en-US"/>
        </w:rPr>
        <w:t>provides a general indication of the overall quality of the images captured by the sensor.</w:t>
      </w:r>
      <w:r w:rsidR="00B74D4E">
        <w:rPr>
          <w:lang w:val="en-US"/>
        </w:rPr>
        <w:t xml:space="preserve"> </w:t>
      </w:r>
      <w:r w:rsidR="00B74D4E" w:rsidRPr="00B74D4E">
        <w:rPr>
          <w:lang w:val="en-US"/>
        </w:rPr>
        <w:t>The average image quality scores for each participant are presented in Table 5.2.</w:t>
      </w:r>
    </w:p>
    <w:tbl>
      <w:tblPr>
        <w:tblStyle w:val="TableGrid"/>
        <w:tblW w:w="0" w:type="auto"/>
        <w:tblLook w:val="04A0" w:firstRow="1" w:lastRow="0" w:firstColumn="1" w:lastColumn="0" w:noHBand="0" w:noVBand="1"/>
      </w:tblPr>
      <w:tblGrid>
        <w:gridCol w:w="2737"/>
        <w:gridCol w:w="2737"/>
        <w:gridCol w:w="2737"/>
      </w:tblGrid>
      <w:tr w:rsidR="00D96410" w14:paraId="0477C22B" w14:textId="77777777" w:rsidTr="00D96410">
        <w:tc>
          <w:tcPr>
            <w:tcW w:w="2737" w:type="dxa"/>
          </w:tcPr>
          <w:p w14:paraId="4D2BDBD8" w14:textId="0878BB73" w:rsidR="00D96410" w:rsidRDefault="00D96410" w:rsidP="00D96410">
            <w:pPr>
              <w:pStyle w:val="PhDNormal"/>
              <w:ind w:firstLine="0"/>
              <w:rPr>
                <w:lang w:val="en-US"/>
              </w:rPr>
            </w:pPr>
            <w:r w:rsidRPr="001D2208">
              <w:t>Participant</w:t>
            </w:r>
          </w:p>
        </w:tc>
        <w:tc>
          <w:tcPr>
            <w:tcW w:w="2737" w:type="dxa"/>
          </w:tcPr>
          <w:p w14:paraId="269DBF98" w14:textId="1ABBDEDB" w:rsidR="00D96410" w:rsidRDefault="00D96410" w:rsidP="00D96410">
            <w:pPr>
              <w:pStyle w:val="PhDNormal"/>
              <w:ind w:firstLine="0"/>
              <w:rPr>
                <w:lang w:val="en-US"/>
              </w:rPr>
            </w:pPr>
            <w:r w:rsidRPr="001D2208">
              <w:t>No. of Samples</w:t>
            </w:r>
          </w:p>
        </w:tc>
        <w:tc>
          <w:tcPr>
            <w:tcW w:w="2737" w:type="dxa"/>
          </w:tcPr>
          <w:p w14:paraId="0CCBE0B2" w14:textId="34613440" w:rsidR="00D96410" w:rsidRDefault="00D96410" w:rsidP="00D96410">
            <w:pPr>
              <w:pStyle w:val="PhDNormal"/>
              <w:ind w:firstLine="0"/>
              <w:rPr>
                <w:lang w:val="en-US"/>
              </w:rPr>
            </w:pPr>
            <w:r w:rsidRPr="001D2208">
              <w:t>Average QS</w:t>
            </w:r>
          </w:p>
        </w:tc>
      </w:tr>
      <w:tr w:rsidR="00D96410" w14:paraId="1DDD6AAB" w14:textId="77777777" w:rsidTr="00D96410">
        <w:tc>
          <w:tcPr>
            <w:tcW w:w="2737" w:type="dxa"/>
          </w:tcPr>
          <w:p w14:paraId="01609343" w14:textId="101E5A0A" w:rsidR="00D96410" w:rsidRDefault="00D96410" w:rsidP="00D96410">
            <w:pPr>
              <w:pStyle w:val="PhDNormal"/>
              <w:ind w:firstLine="0"/>
              <w:rPr>
                <w:lang w:val="en-US"/>
              </w:rPr>
            </w:pPr>
            <w:r w:rsidRPr="001D2208">
              <w:t>1</w:t>
            </w:r>
          </w:p>
        </w:tc>
        <w:tc>
          <w:tcPr>
            <w:tcW w:w="2737" w:type="dxa"/>
          </w:tcPr>
          <w:p w14:paraId="70FE282F" w14:textId="7770DC7D" w:rsidR="00D96410" w:rsidRDefault="00D96410" w:rsidP="00D96410">
            <w:pPr>
              <w:pStyle w:val="PhDNormal"/>
              <w:ind w:firstLine="0"/>
              <w:rPr>
                <w:lang w:val="en-US"/>
              </w:rPr>
            </w:pPr>
            <w:r w:rsidRPr="001D2208">
              <w:t>10</w:t>
            </w:r>
          </w:p>
        </w:tc>
        <w:tc>
          <w:tcPr>
            <w:tcW w:w="2737" w:type="dxa"/>
          </w:tcPr>
          <w:p w14:paraId="615891C7" w14:textId="3FC7A3B7" w:rsidR="00D96410" w:rsidRDefault="00D96410" w:rsidP="00D96410">
            <w:pPr>
              <w:pStyle w:val="PhDNormal"/>
              <w:ind w:firstLine="0"/>
              <w:rPr>
                <w:lang w:val="en-US"/>
              </w:rPr>
            </w:pPr>
            <w:r w:rsidRPr="001D2208">
              <w:t>35.6</w:t>
            </w:r>
          </w:p>
        </w:tc>
      </w:tr>
      <w:tr w:rsidR="00D96410" w14:paraId="052B9DCE" w14:textId="77777777" w:rsidTr="00D96410">
        <w:tc>
          <w:tcPr>
            <w:tcW w:w="2737" w:type="dxa"/>
          </w:tcPr>
          <w:p w14:paraId="5251E0C3" w14:textId="68E08A81" w:rsidR="00D96410" w:rsidRDefault="00D96410" w:rsidP="00D96410">
            <w:pPr>
              <w:pStyle w:val="PhDNormal"/>
              <w:ind w:firstLine="0"/>
              <w:rPr>
                <w:lang w:val="en-US"/>
              </w:rPr>
            </w:pPr>
            <w:r w:rsidRPr="001D2208">
              <w:lastRenderedPageBreak/>
              <w:t>2</w:t>
            </w:r>
          </w:p>
        </w:tc>
        <w:tc>
          <w:tcPr>
            <w:tcW w:w="2737" w:type="dxa"/>
          </w:tcPr>
          <w:p w14:paraId="2A286CFC" w14:textId="092E6DB4" w:rsidR="00D96410" w:rsidRDefault="00D96410" w:rsidP="00D96410">
            <w:pPr>
              <w:pStyle w:val="PhDNormal"/>
              <w:ind w:firstLine="0"/>
              <w:rPr>
                <w:lang w:val="en-US"/>
              </w:rPr>
            </w:pPr>
            <w:r w:rsidRPr="001D2208">
              <w:t>10</w:t>
            </w:r>
          </w:p>
        </w:tc>
        <w:tc>
          <w:tcPr>
            <w:tcW w:w="2737" w:type="dxa"/>
          </w:tcPr>
          <w:p w14:paraId="6BE9D8B6" w14:textId="55334903" w:rsidR="00D96410" w:rsidRDefault="00D96410" w:rsidP="00D96410">
            <w:pPr>
              <w:pStyle w:val="PhDNormal"/>
              <w:ind w:firstLine="0"/>
              <w:rPr>
                <w:lang w:val="en-US"/>
              </w:rPr>
            </w:pPr>
            <w:r w:rsidRPr="001D2208">
              <w:t>28.4</w:t>
            </w:r>
          </w:p>
        </w:tc>
      </w:tr>
      <w:tr w:rsidR="00D96410" w14:paraId="5C7CDFB3" w14:textId="77777777" w:rsidTr="00D96410">
        <w:tc>
          <w:tcPr>
            <w:tcW w:w="2737" w:type="dxa"/>
          </w:tcPr>
          <w:p w14:paraId="755199A9" w14:textId="2B84E1E4" w:rsidR="00D96410" w:rsidRDefault="00D96410" w:rsidP="00D96410">
            <w:pPr>
              <w:pStyle w:val="PhDNormal"/>
              <w:ind w:firstLine="0"/>
              <w:rPr>
                <w:lang w:val="en-US"/>
              </w:rPr>
            </w:pPr>
            <w:r w:rsidRPr="001D2208">
              <w:t>3</w:t>
            </w:r>
          </w:p>
        </w:tc>
        <w:tc>
          <w:tcPr>
            <w:tcW w:w="2737" w:type="dxa"/>
          </w:tcPr>
          <w:p w14:paraId="5680E094" w14:textId="23DAAD97" w:rsidR="00D96410" w:rsidRDefault="00D96410" w:rsidP="00D96410">
            <w:pPr>
              <w:pStyle w:val="PhDNormal"/>
              <w:ind w:firstLine="0"/>
              <w:rPr>
                <w:lang w:val="en-US"/>
              </w:rPr>
            </w:pPr>
            <w:r w:rsidRPr="001D2208">
              <w:t>10</w:t>
            </w:r>
          </w:p>
        </w:tc>
        <w:tc>
          <w:tcPr>
            <w:tcW w:w="2737" w:type="dxa"/>
          </w:tcPr>
          <w:p w14:paraId="29347518" w14:textId="17423174" w:rsidR="00D96410" w:rsidRDefault="00D96410" w:rsidP="00D96410">
            <w:pPr>
              <w:pStyle w:val="PhDNormal"/>
              <w:ind w:firstLine="0"/>
              <w:rPr>
                <w:lang w:val="en-US"/>
              </w:rPr>
            </w:pPr>
            <w:r w:rsidRPr="001D2208">
              <w:t>41.2</w:t>
            </w:r>
          </w:p>
        </w:tc>
      </w:tr>
      <w:tr w:rsidR="00D96410" w14:paraId="2D36BEA9" w14:textId="77777777" w:rsidTr="00D96410">
        <w:tc>
          <w:tcPr>
            <w:tcW w:w="2737" w:type="dxa"/>
          </w:tcPr>
          <w:p w14:paraId="3D9EC8E5" w14:textId="61700070" w:rsidR="00D96410" w:rsidRDefault="00D96410" w:rsidP="00D96410">
            <w:pPr>
              <w:pStyle w:val="PhDNormal"/>
              <w:ind w:firstLine="0"/>
              <w:rPr>
                <w:lang w:val="en-US"/>
              </w:rPr>
            </w:pPr>
            <w:r w:rsidRPr="001D2208">
              <w:t>4</w:t>
            </w:r>
          </w:p>
        </w:tc>
        <w:tc>
          <w:tcPr>
            <w:tcW w:w="2737" w:type="dxa"/>
          </w:tcPr>
          <w:p w14:paraId="0F8DBE21" w14:textId="20CDA59A" w:rsidR="00D96410" w:rsidRDefault="00D96410" w:rsidP="00D96410">
            <w:pPr>
              <w:pStyle w:val="PhDNormal"/>
              <w:ind w:firstLine="0"/>
              <w:rPr>
                <w:lang w:val="en-US"/>
              </w:rPr>
            </w:pPr>
            <w:r w:rsidRPr="001D2208">
              <w:t>10</w:t>
            </w:r>
          </w:p>
        </w:tc>
        <w:tc>
          <w:tcPr>
            <w:tcW w:w="2737" w:type="dxa"/>
          </w:tcPr>
          <w:p w14:paraId="4BC3AFA9" w14:textId="0C56C16A" w:rsidR="00D96410" w:rsidRDefault="00D96410" w:rsidP="00D96410">
            <w:pPr>
              <w:pStyle w:val="PhDNormal"/>
              <w:ind w:firstLine="0"/>
              <w:rPr>
                <w:lang w:val="en-US"/>
              </w:rPr>
            </w:pPr>
            <w:r w:rsidRPr="001D2208">
              <w:t>33.8</w:t>
            </w:r>
          </w:p>
        </w:tc>
      </w:tr>
      <w:tr w:rsidR="00D96410" w14:paraId="4BADB8EF" w14:textId="77777777" w:rsidTr="00D96410">
        <w:tc>
          <w:tcPr>
            <w:tcW w:w="2737" w:type="dxa"/>
          </w:tcPr>
          <w:p w14:paraId="283D3230" w14:textId="7746C962" w:rsidR="00D96410" w:rsidRDefault="00D96410" w:rsidP="00D96410">
            <w:pPr>
              <w:pStyle w:val="PhDNormal"/>
              <w:ind w:firstLine="0"/>
              <w:rPr>
                <w:lang w:val="en-US"/>
              </w:rPr>
            </w:pPr>
            <w:r w:rsidRPr="001D2208">
              <w:t>5</w:t>
            </w:r>
          </w:p>
        </w:tc>
        <w:tc>
          <w:tcPr>
            <w:tcW w:w="2737" w:type="dxa"/>
          </w:tcPr>
          <w:p w14:paraId="4EBB1847" w14:textId="71A8B88C" w:rsidR="00D96410" w:rsidRDefault="00D96410" w:rsidP="00D96410">
            <w:pPr>
              <w:pStyle w:val="PhDNormal"/>
              <w:ind w:firstLine="0"/>
              <w:rPr>
                <w:lang w:val="en-US"/>
              </w:rPr>
            </w:pPr>
            <w:r w:rsidRPr="001D2208">
              <w:t>10</w:t>
            </w:r>
          </w:p>
        </w:tc>
        <w:tc>
          <w:tcPr>
            <w:tcW w:w="2737" w:type="dxa"/>
          </w:tcPr>
          <w:p w14:paraId="7A9F4883" w14:textId="70BCCE1D" w:rsidR="00D96410" w:rsidRDefault="00D96410" w:rsidP="00460025">
            <w:pPr>
              <w:pStyle w:val="PhDNormal"/>
              <w:keepNext/>
              <w:ind w:firstLine="0"/>
              <w:rPr>
                <w:lang w:val="en-US"/>
              </w:rPr>
            </w:pPr>
            <w:r w:rsidRPr="001D2208">
              <w:t>30.5</w:t>
            </w:r>
          </w:p>
        </w:tc>
      </w:tr>
    </w:tbl>
    <w:p w14:paraId="6A505EAC" w14:textId="3436ED17" w:rsidR="00B74D4E" w:rsidRDefault="00460025" w:rsidP="00460025">
      <w:pPr>
        <w:pStyle w:val="Caption"/>
      </w:pPr>
      <w:r>
        <w:t xml:space="preserve">Table </w:t>
      </w:r>
      <w:r>
        <w:fldChar w:fldCharType="begin"/>
      </w:r>
      <w:r>
        <w:instrText xml:space="preserve"> STYLEREF 1 \s </w:instrText>
      </w:r>
      <w:r>
        <w:fldChar w:fldCharType="separate"/>
      </w:r>
      <w:r>
        <w:rPr>
          <w:noProof/>
        </w:rPr>
        <w:t>6</w:t>
      </w:r>
      <w:r>
        <w:fldChar w:fldCharType="end"/>
      </w:r>
      <w:r>
        <w:t>.</w:t>
      </w:r>
      <w:r>
        <w:fldChar w:fldCharType="begin"/>
      </w:r>
      <w:r>
        <w:instrText xml:space="preserve"> SEQ Table \* ARABIC \s 1 </w:instrText>
      </w:r>
      <w:r>
        <w:fldChar w:fldCharType="separate"/>
      </w:r>
      <w:r>
        <w:rPr>
          <w:noProof/>
        </w:rPr>
        <w:t>1</w:t>
      </w:r>
      <w:r>
        <w:fldChar w:fldCharType="end"/>
      </w:r>
      <w:r>
        <w:t xml:space="preserve"> Average fingerprint image quality.</w:t>
      </w:r>
    </w:p>
    <w:p w14:paraId="34A0A0C4" w14:textId="77777777" w:rsidR="00460025" w:rsidRDefault="00460025" w:rsidP="00AF67AE">
      <w:pPr>
        <w:pStyle w:val="Caption"/>
        <w:jc w:val="left"/>
        <w:rPr>
          <w:lang w:val="en-US"/>
        </w:rPr>
      </w:pPr>
    </w:p>
    <w:p w14:paraId="434630A1" w14:textId="3529C9E8" w:rsidR="006265B5" w:rsidRDefault="006265B5" w:rsidP="006265B5">
      <w:pPr>
        <w:pStyle w:val="PhDNormal"/>
        <w:ind w:firstLine="0"/>
        <w:rPr>
          <w:lang w:val="en-US"/>
        </w:rPr>
      </w:pPr>
      <w:r w:rsidRPr="006265B5">
        <w:rPr>
          <w:lang w:val="en-US"/>
        </w:rPr>
        <w:t>The average image quality scores range from 28.4 to 41.2, with the majority falling within the 'Good' to 'Fair' quality range.</w:t>
      </w:r>
    </w:p>
    <w:p w14:paraId="368EBB8F" w14:textId="6F7F966D" w:rsidR="00910922" w:rsidRDefault="00910922" w:rsidP="00910922">
      <w:pPr>
        <w:pStyle w:val="Heading3"/>
        <w:rPr>
          <w:lang w:val="en-US"/>
        </w:rPr>
      </w:pPr>
      <w:bookmarkStart w:id="155" w:name="_Toc167650606"/>
      <w:r>
        <w:rPr>
          <w:lang w:val="en-US"/>
        </w:rPr>
        <w:t>U</w:t>
      </w:r>
      <w:bookmarkStart w:id="156" w:name="_CTVC001d145dbe873b74d78a7f9f3e96321956e"/>
      <w:r>
        <w:rPr>
          <w:lang w:val="en-US"/>
        </w:rPr>
        <w:t>sable Range</w:t>
      </w:r>
      <w:bookmarkEnd w:id="155"/>
      <w:bookmarkEnd w:id="156"/>
    </w:p>
    <w:p w14:paraId="0D48D2EC" w14:textId="780A1B27" w:rsidR="00910922" w:rsidRDefault="00910922" w:rsidP="00910922">
      <w:pPr>
        <w:pStyle w:val="PhDNormal"/>
        <w:rPr>
          <w:lang w:val="en-US"/>
        </w:rPr>
      </w:pPr>
      <w:r w:rsidRPr="00910922">
        <w:rPr>
          <w:lang w:val="en-US"/>
        </w:rPr>
        <w:t>The Usable Range (UR) metric was calculated to assess the performance of the fingerprint sensor across various skin conditions, such as wet, normal, or dry.</w:t>
      </w:r>
      <w:r w:rsidR="004010DC">
        <w:rPr>
          <w:lang w:val="en-US"/>
        </w:rPr>
        <w:t xml:space="preserve"> </w:t>
      </w:r>
      <w:r w:rsidR="004010DC" w:rsidRPr="004010DC">
        <w:rPr>
          <w:lang w:val="en-US"/>
        </w:rPr>
        <w:t>The usable range was determined to be 85%, indicating that 85% of the fingerprint images captured across different skin conditions met the acceptable quality threshold.</w:t>
      </w:r>
    </w:p>
    <w:p w14:paraId="3324A52E" w14:textId="6747AC15" w:rsidR="004010DC" w:rsidRDefault="004010DC" w:rsidP="004010DC">
      <w:pPr>
        <w:pStyle w:val="Heading3"/>
        <w:rPr>
          <w:lang w:val="en-US"/>
        </w:rPr>
      </w:pPr>
      <w:bookmarkStart w:id="157" w:name="_Toc167650607"/>
      <w:r>
        <w:rPr>
          <w:lang w:val="en-US"/>
        </w:rPr>
        <w:t>C</w:t>
      </w:r>
      <w:bookmarkStart w:id="158" w:name="_CTVC001569971169a844995b1660b4e0fbd264e"/>
      <w:r>
        <w:rPr>
          <w:lang w:val="en-US"/>
        </w:rPr>
        <w:t>onsistency</w:t>
      </w:r>
      <w:bookmarkEnd w:id="157"/>
      <w:bookmarkEnd w:id="158"/>
    </w:p>
    <w:p w14:paraId="2AC75A2F" w14:textId="23FA5E74" w:rsidR="004010DC" w:rsidRDefault="004010DC" w:rsidP="004010DC">
      <w:pPr>
        <w:pStyle w:val="PhDNormal"/>
        <w:rPr>
          <w:lang w:val="en-US"/>
        </w:rPr>
      </w:pPr>
      <w:r w:rsidRPr="004010DC">
        <w:rPr>
          <w:lang w:val="en-US"/>
        </w:rPr>
        <w:t>The consistency of the image quality scores over time and usage was measured to ensure the stability of the sensor performance.</w:t>
      </w:r>
      <w:r w:rsidR="0057454A">
        <w:rPr>
          <w:lang w:val="en-US"/>
        </w:rPr>
        <w:t xml:space="preserve"> </w:t>
      </w:r>
      <w:r w:rsidR="0057454A" w:rsidRPr="0057454A">
        <w:rPr>
          <w:lang w:val="en-US"/>
        </w:rPr>
        <w:t>The consistency metric was calculated for each participant, showing minimal variation in image quality scores over the testing period. The consistency values ranged from 92% to 98%, demonstrating that the sensor maintains high-quality performance over time.</w:t>
      </w:r>
    </w:p>
    <w:tbl>
      <w:tblPr>
        <w:tblStyle w:val="PhDTable"/>
        <w:tblW w:w="0" w:type="auto"/>
        <w:tblLook w:val="04A0" w:firstRow="1" w:lastRow="0" w:firstColumn="1" w:lastColumn="0" w:noHBand="0" w:noVBand="1"/>
      </w:tblPr>
      <w:tblGrid>
        <w:gridCol w:w="4105"/>
        <w:gridCol w:w="4106"/>
      </w:tblGrid>
      <w:tr w:rsidR="00094ACB" w14:paraId="404DB0EE" w14:textId="77777777" w:rsidTr="00157B35">
        <w:trPr>
          <w:cnfStyle w:val="100000000000" w:firstRow="1" w:lastRow="0" w:firstColumn="0" w:lastColumn="0" w:oddVBand="0" w:evenVBand="0" w:oddHBand="0" w:evenHBand="0" w:firstRowFirstColumn="0" w:firstRowLastColumn="0" w:lastRowFirstColumn="0" w:lastRowLastColumn="0"/>
        </w:trPr>
        <w:tc>
          <w:tcPr>
            <w:tcW w:w="4105" w:type="dxa"/>
          </w:tcPr>
          <w:p w14:paraId="3314A4A5" w14:textId="678775A9" w:rsidR="00094ACB" w:rsidRDefault="00094ACB" w:rsidP="00094ACB">
            <w:pPr>
              <w:pStyle w:val="PhDNormal"/>
              <w:ind w:firstLine="0"/>
              <w:rPr>
                <w:lang w:val="en-US"/>
              </w:rPr>
            </w:pPr>
            <w:r w:rsidRPr="00C9729A">
              <w:t>Participant</w:t>
            </w:r>
          </w:p>
        </w:tc>
        <w:tc>
          <w:tcPr>
            <w:tcW w:w="4106" w:type="dxa"/>
          </w:tcPr>
          <w:p w14:paraId="39FD2A54" w14:textId="52B9BBDF" w:rsidR="00094ACB" w:rsidRDefault="00094ACB" w:rsidP="00094ACB">
            <w:pPr>
              <w:pStyle w:val="PhDNormal"/>
              <w:ind w:firstLine="0"/>
              <w:rPr>
                <w:lang w:val="en-US"/>
              </w:rPr>
            </w:pPr>
            <w:r w:rsidRPr="00C9729A">
              <w:t>Consistency (%)</w:t>
            </w:r>
          </w:p>
        </w:tc>
      </w:tr>
      <w:tr w:rsidR="00094ACB" w14:paraId="515FDBAD" w14:textId="77777777" w:rsidTr="00157B35">
        <w:tblPrEx>
          <w:jc w:val="left"/>
        </w:tblPrEx>
        <w:tc>
          <w:tcPr>
            <w:tcW w:w="4105" w:type="dxa"/>
          </w:tcPr>
          <w:p w14:paraId="7F89812F" w14:textId="3A692DEF" w:rsidR="00094ACB" w:rsidRDefault="00094ACB" w:rsidP="00094ACB">
            <w:pPr>
              <w:pStyle w:val="PhDNormal"/>
              <w:ind w:firstLine="0"/>
              <w:rPr>
                <w:lang w:val="en-US"/>
              </w:rPr>
            </w:pPr>
            <w:r w:rsidRPr="00C9729A">
              <w:t>1</w:t>
            </w:r>
          </w:p>
        </w:tc>
        <w:tc>
          <w:tcPr>
            <w:tcW w:w="4106" w:type="dxa"/>
          </w:tcPr>
          <w:p w14:paraId="592DE966" w14:textId="7013EE15" w:rsidR="00094ACB" w:rsidRDefault="00094ACB" w:rsidP="00094ACB">
            <w:pPr>
              <w:pStyle w:val="PhDNormal"/>
              <w:ind w:firstLine="0"/>
              <w:rPr>
                <w:lang w:val="en-US"/>
              </w:rPr>
            </w:pPr>
            <w:r w:rsidRPr="00C9729A">
              <w:t>95</w:t>
            </w:r>
          </w:p>
        </w:tc>
      </w:tr>
      <w:tr w:rsidR="00094ACB" w14:paraId="25A8C09B" w14:textId="77777777" w:rsidTr="00157B35">
        <w:tblPrEx>
          <w:jc w:val="left"/>
        </w:tblPrEx>
        <w:tc>
          <w:tcPr>
            <w:tcW w:w="4105" w:type="dxa"/>
          </w:tcPr>
          <w:p w14:paraId="657B4BB8" w14:textId="47A187AD" w:rsidR="00094ACB" w:rsidRDefault="00094ACB" w:rsidP="00094ACB">
            <w:pPr>
              <w:pStyle w:val="PhDNormal"/>
              <w:ind w:firstLine="0"/>
              <w:rPr>
                <w:lang w:val="en-US"/>
              </w:rPr>
            </w:pPr>
            <w:r w:rsidRPr="00C9729A">
              <w:t>2</w:t>
            </w:r>
          </w:p>
        </w:tc>
        <w:tc>
          <w:tcPr>
            <w:tcW w:w="4106" w:type="dxa"/>
          </w:tcPr>
          <w:p w14:paraId="4614C3CF" w14:textId="1ADECEFE" w:rsidR="00094ACB" w:rsidRDefault="00094ACB" w:rsidP="00094ACB">
            <w:pPr>
              <w:pStyle w:val="PhDNormal"/>
              <w:ind w:firstLine="0"/>
              <w:rPr>
                <w:lang w:val="en-US"/>
              </w:rPr>
            </w:pPr>
            <w:r w:rsidRPr="00C9729A">
              <w:t>97</w:t>
            </w:r>
          </w:p>
        </w:tc>
      </w:tr>
      <w:tr w:rsidR="00094ACB" w14:paraId="33F6C663" w14:textId="77777777" w:rsidTr="00157B35">
        <w:tblPrEx>
          <w:jc w:val="left"/>
        </w:tblPrEx>
        <w:tc>
          <w:tcPr>
            <w:tcW w:w="4105" w:type="dxa"/>
          </w:tcPr>
          <w:p w14:paraId="55F1BD12" w14:textId="70B7A343" w:rsidR="00094ACB" w:rsidRDefault="00094ACB" w:rsidP="00094ACB">
            <w:pPr>
              <w:pStyle w:val="PhDNormal"/>
              <w:ind w:firstLine="0"/>
              <w:rPr>
                <w:lang w:val="en-US"/>
              </w:rPr>
            </w:pPr>
            <w:r w:rsidRPr="00C9729A">
              <w:t>3</w:t>
            </w:r>
          </w:p>
        </w:tc>
        <w:tc>
          <w:tcPr>
            <w:tcW w:w="4106" w:type="dxa"/>
          </w:tcPr>
          <w:p w14:paraId="35EF2F4F" w14:textId="4FFF3BFF" w:rsidR="00094ACB" w:rsidRDefault="00094ACB" w:rsidP="00094ACB">
            <w:pPr>
              <w:pStyle w:val="PhDNormal"/>
              <w:ind w:firstLine="0"/>
              <w:rPr>
                <w:lang w:val="en-US"/>
              </w:rPr>
            </w:pPr>
            <w:r w:rsidRPr="00C9729A">
              <w:t>92</w:t>
            </w:r>
          </w:p>
        </w:tc>
      </w:tr>
      <w:tr w:rsidR="00094ACB" w14:paraId="42D4C500" w14:textId="77777777" w:rsidTr="00157B35">
        <w:tblPrEx>
          <w:jc w:val="left"/>
        </w:tblPrEx>
        <w:tc>
          <w:tcPr>
            <w:tcW w:w="4105" w:type="dxa"/>
          </w:tcPr>
          <w:p w14:paraId="1D2591E5" w14:textId="0DAD8CD1" w:rsidR="00094ACB" w:rsidRDefault="00094ACB" w:rsidP="00094ACB">
            <w:pPr>
              <w:pStyle w:val="PhDNormal"/>
              <w:ind w:firstLine="0"/>
              <w:rPr>
                <w:lang w:val="en-US"/>
              </w:rPr>
            </w:pPr>
            <w:r w:rsidRPr="00C9729A">
              <w:t>4</w:t>
            </w:r>
          </w:p>
        </w:tc>
        <w:tc>
          <w:tcPr>
            <w:tcW w:w="4106" w:type="dxa"/>
          </w:tcPr>
          <w:p w14:paraId="455AAE12" w14:textId="55FFE5F9" w:rsidR="00094ACB" w:rsidRDefault="00094ACB" w:rsidP="00094ACB">
            <w:pPr>
              <w:pStyle w:val="PhDNormal"/>
              <w:ind w:firstLine="0"/>
              <w:rPr>
                <w:lang w:val="en-US"/>
              </w:rPr>
            </w:pPr>
            <w:r w:rsidRPr="00C9729A">
              <w:t>96</w:t>
            </w:r>
          </w:p>
        </w:tc>
      </w:tr>
      <w:tr w:rsidR="00094ACB" w14:paraId="1192C698" w14:textId="77777777" w:rsidTr="00157B35">
        <w:tblPrEx>
          <w:jc w:val="left"/>
        </w:tblPrEx>
        <w:tc>
          <w:tcPr>
            <w:tcW w:w="4105" w:type="dxa"/>
          </w:tcPr>
          <w:p w14:paraId="77967061" w14:textId="55265633" w:rsidR="00094ACB" w:rsidRDefault="00094ACB" w:rsidP="00094ACB">
            <w:pPr>
              <w:pStyle w:val="PhDNormal"/>
              <w:ind w:firstLine="0"/>
              <w:rPr>
                <w:lang w:val="en-US"/>
              </w:rPr>
            </w:pPr>
            <w:r w:rsidRPr="00C9729A">
              <w:t>5</w:t>
            </w:r>
          </w:p>
        </w:tc>
        <w:tc>
          <w:tcPr>
            <w:tcW w:w="4106" w:type="dxa"/>
          </w:tcPr>
          <w:p w14:paraId="61624235" w14:textId="3AC5CD13" w:rsidR="00094ACB" w:rsidRDefault="00094ACB" w:rsidP="00460025">
            <w:pPr>
              <w:pStyle w:val="PhDNormal"/>
              <w:keepNext/>
              <w:ind w:firstLine="0"/>
              <w:rPr>
                <w:lang w:val="en-US"/>
              </w:rPr>
            </w:pPr>
            <w:r w:rsidRPr="00C9729A">
              <w:t>98</w:t>
            </w:r>
          </w:p>
        </w:tc>
      </w:tr>
    </w:tbl>
    <w:p w14:paraId="7C2EBD0C" w14:textId="7551B631" w:rsidR="0057454A" w:rsidRPr="004010DC" w:rsidRDefault="00460025" w:rsidP="00460025">
      <w:pPr>
        <w:pStyle w:val="Caption"/>
        <w:rPr>
          <w:lang w:val="en-US"/>
        </w:rPr>
      </w:pPr>
      <w:r>
        <w:t xml:space="preserve">Table </w:t>
      </w:r>
      <w:r>
        <w:fldChar w:fldCharType="begin"/>
      </w:r>
      <w:r>
        <w:instrText xml:space="preserve"> STYLEREF 1 \s </w:instrText>
      </w:r>
      <w:r>
        <w:fldChar w:fldCharType="separate"/>
      </w:r>
      <w:r>
        <w:rPr>
          <w:noProof/>
        </w:rPr>
        <w:t>6</w:t>
      </w:r>
      <w:r>
        <w:fldChar w:fldCharType="end"/>
      </w:r>
      <w:r>
        <w:t>.</w:t>
      </w:r>
      <w:r>
        <w:fldChar w:fldCharType="begin"/>
      </w:r>
      <w:r>
        <w:instrText xml:space="preserve"> SEQ Table \* ARABIC \s 1 </w:instrText>
      </w:r>
      <w:r>
        <w:fldChar w:fldCharType="separate"/>
      </w:r>
      <w:r>
        <w:rPr>
          <w:noProof/>
        </w:rPr>
        <w:t>2</w:t>
      </w:r>
      <w:r>
        <w:fldChar w:fldCharType="end"/>
      </w:r>
      <w:r w:rsidR="00AF67AE">
        <w:t xml:space="preserve"> Consistency of the fingerprint image.</w:t>
      </w:r>
    </w:p>
    <w:p w14:paraId="5E4850FF" w14:textId="15726ACE" w:rsidR="000109C3" w:rsidRDefault="00D67713" w:rsidP="00D67713">
      <w:pPr>
        <w:pStyle w:val="Heading2"/>
        <w:rPr>
          <w:lang w:val="en-US"/>
        </w:rPr>
      </w:pPr>
      <w:bookmarkStart w:id="159" w:name="_Toc167650608"/>
      <w:r>
        <w:rPr>
          <w:lang w:val="en-US"/>
        </w:rPr>
        <w:lastRenderedPageBreak/>
        <w:t>P</w:t>
      </w:r>
      <w:bookmarkStart w:id="160" w:name="_CTVC00172a5cfd789e6412f9aeb911c71b7cc06"/>
      <w:r>
        <w:rPr>
          <w:lang w:val="en-US"/>
        </w:rPr>
        <w:t>erformance</w:t>
      </w:r>
      <w:bookmarkEnd w:id="159"/>
      <w:bookmarkEnd w:id="160"/>
    </w:p>
    <w:p w14:paraId="59117751" w14:textId="581F2C6F" w:rsidR="00D67713" w:rsidRDefault="005D4FE9" w:rsidP="00D67713">
      <w:pPr>
        <w:pStyle w:val="PhDNormal"/>
        <w:rPr>
          <w:lang w:val="en-US"/>
        </w:rPr>
      </w:pPr>
      <w:r>
        <w:rPr>
          <w:lang w:val="en-US"/>
        </w:rPr>
        <w:t>The re</w:t>
      </w:r>
      <w:r w:rsidR="0079765C">
        <w:rPr>
          <w:lang w:val="en-US"/>
        </w:rPr>
        <w:t>sults of authentication attempts can be summarized in</w:t>
      </w:r>
      <w:r w:rsidR="005708B8">
        <w:rPr>
          <w:lang w:val="en-US"/>
        </w:rPr>
        <w:t xml:space="preserve"> </w:t>
      </w:r>
      <w:r w:rsidR="005708B8">
        <w:rPr>
          <w:lang w:val="en-US"/>
        </w:rPr>
        <w:fldChar w:fldCharType="begin"/>
      </w:r>
      <w:r w:rsidR="005708B8">
        <w:rPr>
          <w:lang w:val="en-US"/>
        </w:rPr>
        <w:instrText xml:space="preserve"> REF _Ref167564751 \h </w:instrText>
      </w:r>
      <w:r w:rsidR="005708B8">
        <w:rPr>
          <w:lang w:val="en-US"/>
        </w:rPr>
      </w:r>
      <w:r w:rsidR="005708B8">
        <w:rPr>
          <w:lang w:val="en-US"/>
        </w:rPr>
        <w:fldChar w:fldCharType="separate"/>
      </w:r>
      <w:r w:rsidR="005708B8">
        <w:t xml:space="preserve">Table </w:t>
      </w:r>
      <w:r w:rsidR="005708B8">
        <w:rPr>
          <w:noProof/>
        </w:rPr>
        <w:t>6</w:t>
      </w:r>
      <w:r w:rsidR="005708B8">
        <w:t>.</w:t>
      </w:r>
      <w:r w:rsidR="005708B8">
        <w:rPr>
          <w:noProof/>
        </w:rPr>
        <w:t>1</w:t>
      </w:r>
      <w:r w:rsidR="005708B8">
        <w:rPr>
          <w:lang w:val="en-US"/>
        </w:rPr>
        <w:fldChar w:fldCharType="end"/>
      </w:r>
      <w:r w:rsidR="005708B8">
        <w:rPr>
          <w:lang w:val="en-US"/>
        </w:rPr>
        <w:t>.</w:t>
      </w:r>
      <w:r w:rsidR="0079765C">
        <w:rPr>
          <w:lang w:val="en-US"/>
        </w:rPr>
        <w:t xml:space="preserve"> </w:t>
      </w:r>
      <w:r w:rsidR="007107FB" w:rsidRPr="007107FB">
        <w:rPr>
          <w:lang w:val="en-US"/>
        </w:rPr>
        <w:t>The performance metrics for each participant are summarized in</w:t>
      </w:r>
      <w:r w:rsidR="008758E3">
        <w:rPr>
          <w:lang w:val="en-US"/>
        </w:rPr>
        <w:t xml:space="preserve"> </w:t>
      </w:r>
      <w:r w:rsidR="008758E3">
        <w:rPr>
          <w:lang w:val="en-US"/>
        </w:rPr>
        <w:fldChar w:fldCharType="begin"/>
      </w:r>
      <w:r w:rsidR="008758E3">
        <w:rPr>
          <w:lang w:val="en-US"/>
        </w:rPr>
        <w:instrText xml:space="preserve"> REF _Ref167563428 \h </w:instrText>
      </w:r>
      <w:r w:rsidR="008758E3">
        <w:rPr>
          <w:lang w:val="en-US"/>
        </w:rPr>
      </w:r>
      <w:r w:rsidR="008758E3">
        <w:rPr>
          <w:lang w:val="en-US"/>
        </w:rPr>
        <w:fldChar w:fldCharType="separate"/>
      </w:r>
      <w:r w:rsidR="008758E3">
        <w:t xml:space="preserve">Table </w:t>
      </w:r>
      <w:r w:rsidR="008758E3">
        <w:rPr>
          <w:noProof/>
        </w:rPr>
        <w:t>6</w:t>
      </w:r>
      <w:r w:rsidR="008758E3">
        <w:t>.</w:t>
      </w:r>
      <w:r w:rsidR="008758E3">
        <w:rPr>
          <w:noProof/>
        </w:rPr>
        <w:t>2</w:t>
      </w:r>
      <w:r w:rsidR="008758E3">
        <w:rPr>
          <w:lang w:val="en-US"/>
        </w:rPr>
        <w:fldChar w:fldCharType="end"/>
      </w:r>
      <w:r w:rsidR="007107FB" w:rsidRPr="007107FB">
        <w:rPr>
          <w:lang w:val="en-US"/>
        </w:rPr>
        <w:t>. These metrics provide insight into the system's effectiveness and its variability across different users.</w:t>
      </w:r>
    </w:p>
    <w:p w14:paraId="3B613F73" w14:textId="77777777" w:rsidR="007E5F65" w:rsidRDefault="007E5F65" w:rsidP="007E5F65">
      <w:pPr>
        <w:pStyle w:val="PhDNormal"/>
        <w:ind w:firstLine="0"/>
        <w:rPr>
          <w:lang w:val="en-US"/>
        </w:rPr>
      </w:pPr>
    </w:p>
    <w:tbl>
      <w:tblPr>
        <w:tblStyle w:val="PhDTable"/>
        <w:tblW w:w="0" w:type="auto"/>
        <w:tblLayout w:type="fixed"/>
        <w:tblLook w:val="04A0" w:firstRow="1" w:lastRow="0" w:firstColumn="1" w:lastColumn="0" w:noHBand="0" w:noVBand="1"/>
      </w:tblPr>
      <w:tblGrid>
        <w:gridCol w:w="811"/>
        <w:gridCol w:w="740"/>
        <w:gridCol w:w="740"/>
        <w:gridCol w:w="740"/>
        <w:gridCol w:w="740"/>
        <w:gridCol w:w="740"/>
        <w:gridCol w:w="740"/>
        <w:gridCol w:w="740"/>
        <w:gridCol w:w="740"/>
        <w:gridCol w:w="740"/>
        <w:gridCol w:w="740"/>
      </w:tblGrid>
      <w:tr w:rsidR="00726681" w:rsidRPr="00726681" w14:paraId="45FA9FFF" w14:textId="77777777" w:rsidTr="00157B35">
        <w:trPr>
          <w:cnfStyle w:val="100000000000" w:firstRow="1" w:lastRow="0" w:firstColumn="0" w:lastColumn="0" w:oddVBand="0" w:evenVBand="0" w:oddHBand="0" w:evenHBand="0" w:firstRowFirstColumn="0" w:firstRowLastColumn="0" w:lastRowFirstColumn="0" w:lastRowLastColumn="0"/>
          <w:trHeight w:val="528"/>
        </w:trPr>
        <w:tc>
          <w:tcPr>
            <w:tcW w:w="811" w:type="dxa"/>
            <w:vMerge w:val="restart"/>
            <w:textDirection w:val="btLr"/>
          </w:tcPr>
          <w:p w14:paraId="2A001955" w14:textId="28379C33" w:rsidR="003F72D7" w:rsidRPr="00726681" w:rsidRDefault="003F72D7" w:rsidP="007E5F65">
            <w:pPr>
              <w:pStyle w:val="PhDNormal"/>
              <w:ind w:left="113" w:right="113" w:firstLine="0"/>
              <w:jc w:val="center"/>
              <w:rPr>
                <w:szCs w:val="24"/>
                <w:lang w:val="en-US"/>
              </w:rPr>
            </w:pPr>
            <w:r w:rsidRPr="00726681">
              <w:rPr>
                <w:szCs w:val="24"/>
                <w:lang w:val="en-US"/>
              </w:rPr>
              <w:t>Attempt number</w:t>
            </w:r>
          </w:p>
        </w:tc>
        <w:tc>
          <w:tcPr>
            <w:tcW w:w="1480" w:type="dxa"/>
            <w:gridSpan w:val="2"/>
          </w:tcPr>
          <w:p w14:paraId="60D8A4BF" w14:textId="7311EE79" w:rsidR="003F72D7" w:rsidRPr="00726681" w:rsidRDefault="003F72D7" w:rsidP="007E5F65">
            <w:pPr>
              <w:pStyle w:val="PhDNormal"/>
              <w:ind w:firstLine="0"/>
              <w:jc w:val="center"/>
              <w:rPr>
                <w:szCs w:val="24"/>
                <w:lang w:val="en-US"/>
              </w:rPr>
            </w:pPr>
            <w:r w:rsidRPr="00726681">
              <w:rPr>
                <w:szCs w:val="24"/>
                <w:lang w:val="en-US"/>
              </w:rPr>
              <w:t>Participant 1</w:t>
            </w:r>
          </w:p>
        </w:tc>
        <w:tc>
          <w:tcPr>
            <w:tcW w:w="1480" w:type="dxa"/>
            <w:gridSpan w:val="2"/>
          </w:tcPr>
          <w:p w14:paraId="72352F8A" w14:textId="49C4E627" w:rsidR="003F72D7" w:rsidRPr="00726681" w:rsidRDefault="003F72D7" w:rsidP="007E5F65">
            <w:pPr>
              <w:pStyle w:val="PhDNormal"/>
              <w:ind w:firstLine="0"/>
              <w:jc w:val="center"/>
              <w:rPr>
                <w:szCs w:val="24"/>
                <w:lang w:val="en-US"/>
              </w:rPr>
            </w:pPr>
            <w:r w:rsidRPr="00726681">
              <w:rPr>
                <w:szCs w:val="24"/>
                <w:lang w:val="en-US"/>
              </w:rPr>
              <w:t>Participant 2</w:t>
            </w:r>
          </w:p>
        </w:tc>
        <w:tc>
          <w:tcPr>
            <w:tcW w:w="1480" w:type="dxa"/>
            <w:gridSpan w:val="2"/>
          </w:tcPr>
          <w:p w14:paraId="7D6DC082" w14:textId="5CD3FDC7" w:rsidR="003F72D7" w:rsidRPr="00726681" w:rsidRDefault="003F72D7" w:rsidP="007E5F65">
            <w:pPr>
              <w:pStyle w:val="PhDNormal"/>
              <w:ind w:firstLine="0"/>
              <w:jc w:val="center"/>
              <w:rPr>
                <w:szCs w:val="24"/>
                <w:lang w:val="en-US"/>
              </w:rPr>
            </w:pPr>
            <w:r w:rsidRPr="00726681">
              <w:rPr>
                <w:szCs w:val="24"/>
                <w:lang w:val="en-US"/>
              </w:rPr>
              <w:t>Participant 3</w:t>
            </w:r>
          </w:p>
        </w:tc>
        <w:tc>
          <w:tcPr>
            <w:tcW w:w="1480" w:type="dxa"/>
            <w:gridSpan w:val="2"/>
          </w:tcPr>
          <w:p w14:paraId="767F3355" w14:textId="154516A7" w:rsidR="003F72D7" w:rsidRPr="00726681" w:rsidRDefault="003F72D7" w:rsidP="007E5F65">
            <w:pPr>
              <w:pStyle w:val="PhDNormal"/>
              <w:ind w:firstLine="0"/>
              <w:jc w:val="center"/>
              <w:rPr>
                <w:szCs w:val="24"/>
                <w:lang w:val="en-US"/>
              </w:rPr>
            </w:pPr>
            <w:r w:rsidRPr="00726681">
              <w:rPr>
                <w:szCs w:val="24"/>
                <w:lang w:val="en-US"/>
              </w:rPr>
              <w:t>Participant 4</w:t>
            </w:r>
          </w:p>
        </w:tc>
        <w:tc>
          <w:tcPr>
            <w:tcW w:w="1480" w:type="dxa"/>
            <w:gridSpan w:val="2"/>
          </w:tcPr>
          <w:p w14:paraId="08E14AAE" w14:textId="02381222" w:rsidR="003F72D7" w:rsidRPr="00726681" w:rsidRDefault="003F72D7" w:rsidP="007E5F65">
            <w:pPr>
              <w:pStyle w:val="PhDNormal"/>
              <w:ind w:firstLine="0"/>
              <w:jc w:val="center"/>
              <w:rPr>
                <w:szCs w:val="24"/>
                <w:lang w:val="en-US"/>
              </w:rPr>
            </w:pPr>
            <w:r w:rsidRPr="00726681">
              <w:rPr>
                <w:szCs w:val="24"/>
                <w:lang w:val="en-US"/>
              </w:rPr>
              <w:t>Participant 5</w:t>
            </w:r>
          </w:p>
        </w:tc>
      </w:tr>
      <w:tr w:rsidR="00726681" w:rsidRPr="00726681" w14:paraId="3B9C988A" w14:textId="333FA90B" w:rsidTr="00157B35">
        <w:tblPrEx>
          <w:jc w:val="left"/>
        </w:tblPrEx>
        <w:trPr>
          <w:trHeight w:val="1326"/>
        </w:trPr>
        <w:tc>
          <w:tcPr>
            <w:tcW w:w="811" w:type="dxa"/>
            <w:vMerge/>
          </w:tcPr>
          <w:p w14:paraId="71D3EECC" w14:textId="77777777" w:rsidR="003F72D7" w:rsidRPr="00726681" w:rsidRDefault="003F72D7" w:rsidP="007E5F65">
            <w:pPr>
              <w:pStyle w:val="PhDNormal"/>
              <w:ind w:firstLine="0"/>
              <w:jc w:val="center"/>
              <w:rPr>
                <w:szCs w:val="24"/>
                <w:lang w:val="en-US"/>
              </w:rPr>
            </w:pPr>
          </w:p>
        </w:tc>
        <w:tc>
          <w:tcPr>
            <w:tcW w:w="740" w:type="dxa"/>
            <w:textDirection w:val="btLr"/>
          </w:tcPr>
          <w:p w14:paraId="6A7D0D54" w14:textId="374C85D4"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1</w:t>
            </w:r>
          </w:p>
        </w:tc>
        <w:tc>
          <w:tcPr>
            <w:tcW w:w="740" w:type="dxa"/>
            <w:textDirection w:val="btLr"/>
          </w:tcPr>
          <w:p w14:paraId="5A5B144F" w14:textId="5AADA580"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2</w:t>
            </w:r>
          </w:p>
        </w:tc>
        <w:tc>
          <w:tcPr>
            <w:tcW w:w="740" w:type="dxa"/>
            <w:textDirection w:val="btLr"/>
          </w:tcPr>
          <w:p w14:paraId="5A754E38" w14:textId="3563148E"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1</w:t>
            </w:r>
          </w:p>
        </w:tc>
        <w:tc>
          <w:tcPr>
            <w:tcW w:w="740" w:type="dxa"/>
            <w:textDirection w:val="btLr"/>
          </w:tcPr>
          <w:p w14:paraId="797DAE1B" w14:textId="6CD68264"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2</w:t>
            </w:r>
          </w:p>
        </w:tc>
        <w:tc>
          <w:tcPr>
            <w:tcW w:w="740" w:type="dxa"/>
            <w:textDirection w:val="btLr"/>
          </w:tcPr>
          <w:p w14:paraId="61469A1A" w14:textId="23516CC6"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1</w:t>
            </w:r>
          </w:p>
        </w:tc>
        <w:tc>
          <w:tcPr>
            <w:tcW w:w="740" w:type="dxa"/>
            <w:textDirection w:val="btLr"/>
          </w:tcPr>
          <w:p w14:paraId="1932EA56" w14:textId="754F0115"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2</w:t>
            </w:r>
          </w:p>
        </w:tc>
        <w:tc>
          <w:tcPr>
            <w:tcW w:w="740" w:type="dxa"/>
            <w:textDirection w:val="btLr"/>
          </w:tcPr>
          <w:p w14:paraId="6C92B687" w14:textId="5561250D"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1</w:t>
            </w:r>
          </w:p>
        </w:tc>
        <w:tc>
          <w:tcPr>
            <w:tcW w:w="740" w:type="dxa"/>
            <w:textDirection w:val="btLr"/>
          </w:tcPr>
          <w:p w14:paraId="4F9CABFA" w14:textId="4945745D"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2</w:t>
            </w:r>
          </w:p>
        </w:tc>
        <w:tc>
          <w:tcPr>
            <w:tcW w:w="740" w:type="dxa"/>
            <w:textDirection w:val="btLr"/>
          </w:tcPr>
          <w:p w14:paraId="53714623" w14:textId="6EE5B50F"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1</w:t>
            </w:r>
          </w:p>
        </w:tc>
        <w:tc>
          <w:tcPr>
            <w:tcW w:w="740" w:type="dxa"/>
            <w:textDirection w:val="btLr"/>
          </w:tcPr>
          <w:p w14:paraId="2C44DB52" w14:textId="7CB48202" w:rsidR="003F72D7" w:rsidRPr="00726681" w:rsidRDefault="00726681" w:rsidP="007E5F65">
            <w:pPr>
              <w:pStyle w:val="PhDNormal"/>
              <w:ind w:left="113" w:right="113" w:firstLine="0"/>
              <w:jc w:val="center"/>
              <w:rPr>
                <w:szCs w:val="24"/>
                <w:lang w:val="en-US"/>
              </w:rPr>
            </w:pPr>
            <w:r w:rsidRPr="00726681">
              <w:rPr>
                <w:szCs w:val="24"/>
                <w:lang w:val="en-US"/>
              </w:rPr>
              <w:t xml:space="preserve">Thumb </w:t>
            </w:r>
            <w:r w:rsidR="00927C87">
              <w:rPr>
                <w:szCs w:val="24"/>
                <w:lang w:val="en-US"/>
              </w:rPr>
              <w:t>2</w:t>
            </w:r>
          </w:p>
        </w:tc>
      </w:tr>
      <w:tr w:rsidR="00726681" w:rsidRPr="00726681" w14:paraId="7673F8C3" w14:textId="0D93BA5E" w:rsidTr="00157B35">
        <w:tblPrEx>
          <w:jc w:val="left"/>
        </w:tblPrEx>
        <w:trPr>
          <w:trHeight w:val="267"/>
        </w:trPr>
        <w:tc>
          <w:tcPr>
            <w:tcW w:w="811" w:type="dxa"/>
          </w:tcPr>
          <w:p w14:paraId="3AD8C89D" w14:textId="7B26D95E" w:rsidR="003F72D7" w:rsidRPr="00726681" w:rsidRDefault="005E28DB" w:rsidP="007E5F65">
            <w:pPr>
              <w:pStyle w:val="PhDNormal"/>
              <w:ind w:firstLine="0"/>
              <w:jc w:val="center"/>
              <w:rPr>
                <w:szCs w:val="24"/>
                <w:lang w:val="en-US"/>
              </w:rPr>
            </w:pPr>
            <w:r>
              <w:rPr>
                <w:szCs w:val="24"/>
                <w:lang w:val="en-US"/>
              </w:rPr>
              <w:t>1</w:t>
            </w:r>
          </w:p>
        </w:tc>
        <w:tc>
          <w:tcPr>
            <w:tcW w:w="740" w:type="dxa"/>
          </w:tcPr>
          <w:p w14:paraId="2994F3BF" w14:textId="77777777" w:rsidR="003F72D7" w:rsidRPr="00726681" w:rsidRDefault="003F72D7" w:rsidP="007E5F65">
            <w:pPr>
              <w:pStyle w:val="PhDNormal"/>
              <w:ind w:firstLine="0"/>
              <w:jc w:val="center"/>
              <w:rPr>
                <w:szCs w:val="24"/>
                <w:lang w:val="en-US"/>
              </w:rPr>
            </w:pPr>
          </w:p>
        </w:tc>
        <w:tc>
          <w:tcPr>
            <w:tcW w:w="740" w:type="dxa"/>
          </w:tcPr>
          <w:p w14:paraId="1D70F424" w14:textId="77777777" w:rsidR="003F72D7" w:rsidRPr="00726681" w:rsidRDefault="003F72D7" w:rsidP="007E5F65">
            <w:pPr>
              <w:pStyle w:val="PhDNormal"/>
              <w:ind w:firstLine="0"/>
              <w:jc w:val="center"/>
              <w:rPr>
                <w:szCs w:val="24"/>
                <w:lang w:val="en-US"/>
              </w:rPr>
            </w:pPr>
          </w:p>
        </w:tc>
        <w:tc>
          <w:tcPr>
            <w:tcW w:w="740" w:type="dxa"/>
          </w:tcPr>
          <w:p w14:paraId="5257AF84" w14:textId="5492C3DE" w:rsidR="003F72D7" w:rsidRPr="00726681" w:rsidRDefault="003F72D7" w:rsidP="007E5F65">
            <w:pPr>
              <w:pStyle w:val="PhDNormal"/>
              <w:ind w:firstLine="0"/>
              <w:jc w:val="center"/>
              <w:rPr>
                <w:szCs w:val="24"/>
                <w:lang w:val="en-US"/>
              </w:rPr>
            </w:pPr>
          </w:p>
        </w:tc>
        <w:tc>
          <w:tcPr>
            <w:tcW w:w="740" w:type="dxa"/>
          </w:tcPr>
          <w:p w14:paraId="0AB83B87" w14:textId="77777777" w:rsidR="003F72D7" w:rsidRPr="00726681" w:rsidRDefault="003F72D7" w:rsidP="007E5F65">
            <w:pPr>
              <w:pStyle w:val="PhDNormal"/>
              <w:ind w:firstLine="0"/>
              <w:jc w:val="center"/>
              <w:rPr>
                <w:szCs w:val="24"/>
                <w:lang w:val="en-US"/>
              </w:rPr>
            </w:pPr>
          </w:p>
        </w:tc>
        <w:tc>
          <w:tcPr>
            <w:tcW w:w="740" w:type="dxa"/>
          </w:tcPr>
          <w:p w14:paraId="08F53F96" w14:textId="1E0A42FA" w:rsidR="003F72D7" w:rsidRPr="00726681" w:rsidRDefault="003F72D7" w:rsidP="007E5F65">
            <w:pPr>
              <w:pStyle w:val="PhDNormal"/>
              <w:ind w:firstLine="0"/>
              <w:jc w:val="center"/>
              <w:rPr>
                <w:szCs w:val="24"/>
                <w:lang w:val="en-US"/>
              </w:rPr>
            </w:pPr>
          </w:p>
        </w:tc>
        <w:tc>
          <w:tcPr>
            <w:tcW w:w="740" w:type="dxa"/>
          </w:tcPr>
          <w:p w14:paraId="0198512B" w14:textId="77777777" w:rsidR="003F72D7" w:rsidRPr="00726681" w:rsidRDefault="003F72D7" w:rsidP="007E5F65">
            <w:pPr>
              <w:pStyle w:val="PhDNormal"/>
              <w:ind w:firstLine="0"/>
              <w:jc w:val="center"/>
              <w:rPr>
                <w:szCs w:val="24"/>
                <w:lang w:val="en-US"/>
              </w:rPr>
            </w:pPr>
          </w:p>
        </w:tc>
        <w:tc>
          <w:tcPr>
            <w:tcW w:w="740" w:type="dxa"/>
          </w:tcPr>
          <w:p w14:paraId="43950ECC" w14:textId="5A90D716" w:rsidR="003F72D7" w:rsidRPr="00726681" w:rsidRDefault="003F72D7" w:rsidP="007E5F65">
            <w:pPr>
              <w:pStyle w:val="PhDNormal"/>
              <w:ind w:firstLine="0"/>
              <w:jc w:val="center"/>
              <w:rPr>
                <w:szCs w:val="24"/>
                <w:lang w:val="en-US"/>
              </w:rPr>
            </w:pPr>
          </w:p>
        </w:tc>
        <w:tc>
          <w:tcPr>
            <w:tcW w:w="740" w:type="dxa"/>
          </w:tcPr>
          <w:p w14:paraId="58CFF81B" w14:textId="77777777" w:rsidR="003F72D7" w:rsidRPr="00726681" w:rsidRDefault="003F72D7" w:rsidP="007E5F65">
            <w:pPr>
              <w:pStyle w:val="PhDNormal"/>
              <w:ind w:firstLine="0"/>
              <w:jc w:val="center"/>
              <w:rPr>
                <w:szCs w:val="24"/>
                <w:lang w:val="en-US"/>
              </w:rPr>
            </w:pPr>
          </w:p>
        </w:tc>
        <w:tc>
          <w:tcPr>
            <w:tcW w:w="740" w:type="dxa"/>
          </w:tcPr>
          <w:p w14:paraId="48656F84" w14:textId="2868D569" w:rsidR="003F72D7" w:rsidRPr="00726681" w:rsidRDefault="003F72D7" w:rsidP="007E5F65">
            <w:pPr>
              <w:pStyle w:val="PhDNormal"/>
              <w:ind w:firstLine="0"/>
              <w:jc w:val="center"/>
              <w:rPr>
                <w:szCs w:val="24"/>
                <w:lang w:val="en-US"/>
              </w:rPr>
            </w:pPr>
          </w:p>
        </w:tc>
        <w:tc>
          <w:tcPr>
            <w:tcW w:w="740" w:type="dxa"/>
          </w:tcPr>
          <w:p w14:paraId="77616B0E" w14:textId="77777777" w:rsidR="003F72D7" w:rsidRPr="00726681" w:rsidRDefault="003F72D7" w:rsidP="007E5F65">
            <w:pPr>
              <w:pStyle w:val="PhDNormal"/>
              <w:ind w:firstLine="0"/>
              <w:jc w:val="center"/>
              <w:rPr>
                <w:szCs w:val="24"/>
                <w:lang w:val="en-US"/>
              </w:rPr>
            </w:pPr>
          </w:p>
        </w:tc>
      </w:tr>
      <w:tr w:rsidR="00726681" w:rsidRPr="00726681" w14:paraId="1522F6E4" w14:textId="6FDBFAD5" w:rsidTr="00157B35">
        <w:tblPrEx>
          <w:jc w:val="left"/>
        </w:tblPrEx>
        <w:trPr>
          <w:trHeight w:val="699"/>
        </w:trPr>
        <w:tc>
          <w:tcPr>
            <w:tcW w:w="811" w:type="dxa"/>
          </w:tcPr>
          <w:p w14:paraId="5A1B3A90" w14:textId="00A9297B" w:rsidR="003F72D7" w:rsidRPr="00726681" w:rsidRDefault="005E28DB" w:rsidP="007E5F65">
            <w:pPr>
              <w:pStyle w:val="PhDNormal"/>
              <w:ind w:firstLine="0"/>
              <w:jc w:val="center"/>
              <w:rPr>
                <w:szCs w:val="24"/>
                <w:lang w:val="en-US"/>
              </w:rPr>
            </w:pPr>
            <w:r>
              <w:rPr>
                <w:szCs w:val="24"/>
                <w:lang w:val="en-US"/>
              </w:rPr>
              <w:t>2</w:t>
            </w:r>
          </w:p>
        </w:tc>
        <w:tc>
          <w:tcPr>
            <w:tcW w:w="740" w:type="dxa"/>
          </w:tcPr>
          <w:p w14:paraId="61A28B8A" w14:textId="77777777" w:rsidR="003F72D7" w:rsidRPr="00726681" w:rsidRDefault="003F72D7" w:rsidP="007E5F65">
            <w:pPr>
              <w:pStyle w:val="PhDNormal"/>
              <w:ind w:firstLine="0"/>
              <w:jc w:val="center"/>
              <w:rPr>
                <w:szCs w:val="24"/>
                <w:lang w:val="en-US"/>
              </w:rPr>
            </w:pPr>
          </w:p>
        </w:tc>
        <w:tc>
          <w:tcPr>
            <w:tcW w:w="740" w:type="dxa"/>
          </w:tcPr>
          <w:p w14:paraId="1C259016" w14:textId="77777777" w:rsidR="003F72D7" w:rsidRPr="00726681" w:rsidRDefault="003F72D7" w:rsidP="007E5F65">
            <w:pPr>
              <w:pStyle w:val="PhDNormal"/>
              <w:ind w:firstLine="0"/>
              <w:jc w:val="center"/>
              <w:rPr>
                <w:szCs w:val="24"/>
                <w:lang w:val="en-US"/>
              </w:rPr>
            </w:pPr>
          </w:p>
        </w:tc>
        <w:tc>
          <w:tcPr>
            <w:tcW w:w="740" w:type="dxa"/>
          </w:tcPr>
          <w:p w14:paraId="33D0162F" w14:textId="48BD2AF3" w:rsidR="003F72D7" w:rsidRPr="00726681" w:rsidRDefault="003F72D7" w:rsidP="007E5F65">
            <w:pPr>
              <w:pStyle w:val="PhDNormal"/>
              <w:ind w:firstLine="0"/>
              <w:jc w:val="center"/>
              <w:rPr>
                <w:szCs w:val="24"/>
                <w:lang w:val="en-US"/>
              </w:rPr>
            </w:pPr>
          </w:p>
        </w:tc>
        <w:tc>
          <w:tcPr>
            <w:tcW w:w="740" w:type="dxa"/>
          </w:tcPr>
          <w:p w14:paraId="6AE4EA4A" w14:textId="77777777" w:rsidR="003F72D7" w:rsidRPr="00726681" w:rsidRDefault="003F72D7" w:rsidP="007E5F65">
            <w:pPr>
              <w:pStyle w:val="PhDNormal"/>
              <w:ind w:firstLine="0"/>
              <w:jc w:val="center"/>
              <w:rPr>
                <w:szCs w:val="24"/>
                <w:lang w:val="en-US"/>
              </w:rPr>
            </w:pPr>
          </w:p>
        </w:tc>
        <w:tc>
          <w:tcPr>
            <w:tcW w:w="740" w:type="dxa"/>
          </w:tcPr>
          <w:p w14:paraId="50EFD5E0" w14:textId="1193B71F" w:rsidR="003F72D7" w:rsidRPr="00726681" w:rsidRDefault="003F72D7" w:rsidP="007E5F65">
            <w:pPr>
              <w:pStyle w:val="PhDNormal"/>
              <w:ind w:firstLine="0"/>
              <w:jc w:val="center"/>
              <w:rPr>
                <w:szCs w:val="24"/>
                <w:lang w:val="en-US"/>
              </w:rPr>
            </w:pPr>
          </w:p>
        </w:tc>
        <w:tc>
          <w:tcPr>
            <w:tcW w:w="740" w:type="dxa"/>
          </w:tcPr>
          <w:p w14:paraId="525D2A26" w14:textId="77777777" w:rsidR="003F72D7" w:rsidRPr="00726681" w:rsidRDefault="003F72D7" w:rsidP="007E5F65">
            <w:pPr>
              <w:pStyle w:val="PhDNormal"/>
              <w:ind w:firstLine="0"/>
              <w:jc w:val="center"/>
              <w:rPr>
                <w:szCs w:val="24"/>
                <w:lang w:val="en-US"/>
              </w:rPr>
            </w:pPr>
          </w:p>
        </w:tc>
        <w:tc>
          <w:tcPr>
            <w:tcW w:w="740" w:type="dxa"/>
          </w:tcPr>
          <w:p w14:paraId="1BECD32F" w14:textId="3AC92A01" w:rsidR="003F72D7" w:rsidRPr="00726681" w:rsidRDefault="003F72D7" w:rsidP="007E5F65">
            <w:pPr>
              <w:pStyle w:val="PhDNormal"/>
              <w:ind w:firstLine="0"/>
              <w:jc w:val="center"/>
              <w:rPr>
                <w:szCs w:val="24"/>
                <w:lang w:val="en-US"/>
              </w:rPr>
            </w:pPr>
          </w:p>
        </w:tc>
        <w:tc>
          <w:tcPr>
            <w:tcW w:w="740" w:type="dxa"/>
          </w:tcPr>
          <w:p w14:paraId="205EF100" w14:textId="77777777" w:rsidR="003F72D7" w:rsidRPr="00726681" w:rsidRDefault="003F72D7" w:rsidP="007E5F65">
            <w:pPr>
              <w:pStyle w:val="PhDNormal"/>
              <w:ind w:firstLine="0"/>
              <w:jc w:val="center"/>
              <w:rPr>
                <w:szCs w:val="24"/>
                <w:lang w:val="en-US"/>
              </w:rPr>
            </w:pPr>
          </w:p>
        </w:tc>
        <w:tc>
          <w:tcPr>
            <w:tcW w:w="740" w:type="dxa"/>
          </w:tcPr>
          <w:p w14:paraId="676E7F9F" w14:textId="36882778" w:rsidR="003F72D7" w:rsidRPr="00726681" w:rsidRDefault="003F72D7" w:rsidP="007E5F65">
            <w:pPr>
              <w:pStyle w:val="PhDNormal"/>
              <w:ind w:firstLine="0"/>
              <w:jc w:val="center"/>
              <w:rPr>
                <w:szCs w:val="24"/>
                <w:lang w:val="en-US"/>
              </w:rPr>
            </w:pPr>
          </w:p>
        </w:tc>
        <w:tc>
          <w:tcPr>
            <w:tcW w:w="740" w:type="dxa"/>
          </w:tcPr>
          <w:p w14:paraId="6532B03E" w14:textId="77777777" w:rsidR="003F72D7" w:rsidRPr="00726681" w:rsidRDefault="003F72D7" w:rsidP="007E5F65">
            <w:pPr>
              <w:pStyle w:val="PhDNormal"/>
              <w:ind w:firstLine="0"/>
              <w:jc w:val="center"/>
              <w:rPr>
                <w:szCs w:val="24"/>
                <w:lang w:val="en-US"/>
              </w:rPr>
            </w:pPr>
          </w:p>
        </w:tc>
      </w:tr>
      <w:tr w:rsidR="00726681" w:rsidRPr="00726681" w14:paraId="1F77DB9E" w14:textId="1C6895D5" w:rsidTr="00157B35">
        <w:tblPrEx>
          <w:jc w:val="left"/>
        </w:tblPrEx>
        <w:trPr>
          <w:trHeight w:val="274"/>
        </w:trPr>
        <w:tc>
          <w:tcPr>
            <w:tcW w:w="811" w:type="dxa"/>
          </w:tcPr>
          <w:p w14:paraId="79665387" w14:textId="7DBC4934" w:rsidR="003F72D7" w:rsidRPr="00726681" w:rsidRDefault="005E28DB" w:rsidP="007E5F65">
            <w:pPr>
              <w:pStyle w:val="PhDNormal"/>
              <w:ind w:firstLine="0"/>
              <w:jc w:val="center"/>
              <w:rPr>
                <w:szCs w:val="24"/>
                <w:lang w:val="en-US"/>
              </w:rPr>
            </w:pPr>
            <w:r>
              <w:rPr>
                <w:szCs w:val="24"/>
                <w:lang w:val="en-US"/>
              </w:rPr>
              <w:t>3</w:t>
            </w:r>
          </w:p>
        </w:tc>
        <w:tc>
          <w:tcPr>
            <w:tcW w:w="740" w:type="dxa"/>
          </w:tcPr>
          <w:p w14:paraId="659F65EA" w14:textId="77777777" w:rsidR="003F72D7" w:rsidRPr="00726681" w:rsidRDefault="003F72D7" w:rsidP="007E5F65">
            <w:pPr>
              <w:pStyle w:val="PhDNormal"/>
              <w:ind w:firstLine="0"/>
              <w:jc w:val="center"/>
              <w:rPr>
                <w:szCs w:val="24"/>
                <w:lang w:val="en-US"/>
              </w:rPr>
            </w:pPr>
          </w:p>
        </w:tc>
        <w:tc>
          <w:tcPr>
            <w:tcW w:w="740" w:type="dxa"/>
          </w:tcPr>
          <w:p w14:paraId="105782CD" w14:textId="77777777" w:rsidR="003F72D7" w:rsidRPr="00726681" w:rsidRDefault="003F72D7" w:rsidP="007E5F65">
            <w:pPr>
              <w:pStyle w:val="PhDNormal"/>
              <w:ind w:firstLine="0"/>
              <w:jc w:val="center"/>
              <w:rPr>
                <w:szCs w:val="24"/>
                <w:lang w:val="en-US"/>
              </w:rPr>
            </w:pPr>
          </w:p>
        </w:tc>
        <w:tc>
          <w:tcPr>
            <w:tcW w:w="740" w:type="dxa"/>
          </w:tcPr>
          <w:p w14:paraId="2F15B639" w14:textId="3A52AA2E" w:rsidR="003F72D7" w:rsidRPr="00726681" w:rsidRDefault="003F72D7" w:rsidP="007E5F65">
            <w:pPr>
              <w:pStyle w:val="PhDNormal"/>
              <w:ind w:firstLine="0"/>
              <w:jc w:val="center"/>
              <w:rPr>
                <w:szCs w:val="24"/>
                <w:lang w:val="en-US"/>
              </w:rPr>
            </w:pPr>
          </w:p>
        </w:tc>
        <w:tc>
          <w:tcPr>
            <w:tcW w:w="740" w:type="dxa"/>
          </w:tcPr>
          <w:p w14:paraId="1443D319" w14:textId="77777777" w:rsidR="003F72D7" w:rsidRPr="00726681" w:rsidRDefault="003F72D7" w:rsidP="007E5F65">
            <w:pPr>
              <w:pStyle w:val="PhDNormal"/>
              <w:ind w:firstLine="0"/>
              <w:jc w:val="center"/>
              <w:rPr>
                <w:szCs w:val="24"/>
                <w:lang w:val="en-US"/>
              </w:rPr>
            </w:pPr>
          </w:p>
        </w:tc>
        <w:tc>
          <w:tcPr>
            <w:tcW w:w="740" w:type="dxa"/>
          </w:tcPr>
          <w:p w14:paraId="6EFC77FB" w14:textId="64F4894A" w:rsidR="003F72D7" w:rsidRPr="00726681" w:rsidRDefault="003F72D7" w:rsidP="007E5F65">
            <w:pPr>
              <w:pStyle w:val="PhDNormal"/>
              <w:ind w:firstLine="0"/>
              <w:jc w:val="center"/>
              <w:rPr>
                <w:szCs w:val="24"/>
                <w:lang w:val="en-US"/>
              </w:rPr>
            </w:pPr>
          </w:p>
        </w:tc>
        <w:tc>
          <w:tcPr>
            <w:tcW w:w="740" w:type="dxa"/>
          </w:tcPr>
          <w:p w14:paraId="3A4E5CC0" w14:textId="77777777" w:rsidR="003F72D7" w:rsidRPr="00726681" w:rsidRDefault="003F72D7" w:rsidP="007E5F65">
            <w:pPr>
              <w:pStyle w:val="PhDNormal"/>
              <w:ind w:firstLine="0"/>
              <w:jc w:val="center"/>
              <w:rPr>
                <w:szCs w:val="24"/>
                <w:lang w:val="en-US"/>
              </w:rPr>
            </w:pPr>
          </w:p>
        </w:tc>
        <w:tc>
          <w:tcPr>
            <w:tcW w:w="740" w:type="dxa"/>
          </w:tcPr>
          <w:p w14:paraId="6693B8C4" w14:textId="3080050C" w:rsidR="003F72D7" w:rsidRPr="00726681" w:rsidRDefault="003F72D7" w:rsidP="007E5F65">
            <w:pPr>
              <w:pStyle w:val="PhDNormal"/>
              <w:ind w:firstLine="0"/>
              <w:jc w:val="center"/>
              <w:rPr>
                <w:szCs w:val="24"/>
                <w:lang w:val="en-US"/>
              </w:rPr>
            </w:pPr>
          </w:p>
        </w:tc>
        <w:tc>
          <w:tcPr>
            <w:tcW w:w="740" w:type="dxa"/>
          </w:tcPr>
          <w:p w14:paraId="45A0C728" w14:textId="77777777" w:rsidR="003F72D7" w:rsidRPr="00726681" w:rsidRDefault="003F72D7" w:rsidP="007E5F65">
            <w:pPr>
              <w:pStyle w:val="PhDNormal"/>
              <w:ind w:firstLine="0"/>
              <w:jc w:val="center"/>
              <w:rPr>
                <w:szCs w:val="24"/>
                <w:lang w:val="en-US"/>
              </w:rPr>
            </w:pPr>
          </w:p>
        </w:tc>
        <w:tc>
          <w:tcPr>
            <w:tcW w:w="740" w:type="dxa"/>
          </w:tcPr>
          <w:p w14:paraId="4C241649" w14:textId="0FB248D5" w:rsidR="003F72D7" w:rsidRPr="00726681" w:rsidRDefault="003F72D7" w:rsidP="007E5F65">
            <w:pPr>
              <w:pStyle w:val="PhDNormal"/>
              <w:ind w:firstLine="0"/>
              <w:jc w:val="center"/>
              <w:rPr>
                <w:szCs w:val="24"/>
                <w:lang w:val="en-US"/>
              </w:rPr>
            </w:pPr>
          </w:p>
        </w:tc>
        <w:tc>
          <w:tcPr>
            <w:tcW w:w="740" w:type="dxa"/>
          </w:tcPr>
          <w:p w14:paraId="7348D941" w14:textId="77777777" w:rsidR="003F72D7" w:rsidRPr="00726681" w:rsidRDefault="003F72D7" w:rsidP="007E5F65">
            <w:pPr>
              <w:pStyle w:val="PhDNormal"/>
              <w:ind w:firstLine="0"/>
              <w:jc w:val="center"/>
              <w:rPr>
                <w:szCs w:val="24"/>
                <w:lang w:val="en-US"/>
              </w:rPr>
            </w:pPr>
          </w:p>
        </w:tc>
      </w:tr>
      <w:tr w:rsidR="00726681" w:rsidRPr="00726681" w14:paraId="2DA0EA65" w14:textId="26A2299B" w:rsidTr="00157B35">
        <w:tblPrEx>
          <w:jc w:val="left"/>
        </w:tblPrEx>
        <w:trPr>
          <w:trHeight w:val="162"/>
        </w:trPr>
        <w:tc>
          <w:tcPr>
            <w:tcW w:w="811" w:type="dxa"/>
          </w:tcPr>
          <w:p w14:paraId="543101DB" w14:textId="5C40CAD5" w:rsidR="003F72D7" w:rsidRPr="00726681" w:rsidRDefault="005E28DB" w:rsidP="007E5F65">
            <w:pPr>
              <w:pStyle w:val="PhDNormal"/>
              <w:ind w:firstLine="0"/>
              <w:jc w:val="center"/>
              <w:rPr>
                <w:szCs w:val="24"/>
                <w:lang w:val="en-US"/>
              </w:rPr>
            </w:pPr>
            <w:r>
              <w:rPr>
                <w:szCs w:val="24"/>
                <w:lang w:val="en-US"/>
              </w:rPr>
              <w:t>4</w:t>
            </w:r>
          </w:p>
        </w:tc>
        <w:tc>
          <w:tcPr>
            <w:tcW w:w="740" w:type="dxa"/>
          </w:tcPr>
          <w:p w14:paraId="77211701" w14:textId="77777777" w:rsidR="003F72D7" w:rsidRPr="00726681" w:rsidRDefault="003F72D7" w:rsidP="007E5F65">
            <w:pPr>
              <w:pStyle w:val="PhDNormal"/>
              <w:ind w:firstLine="0"/>
              <w:jc w:val="center"/>
              <w:rPr>
                <w:szCs w:val="24"/>
                <w:lang w:val="en-US"/>
              </w:rPr>
            </w:pPr>
          </w:p>
        </w:tc>
        <w:tc>
          <w:tcPr>
            <w:tcW w:w="740" w:type="dxa"/>
          </w:tcPr>
          <w:p w14:paraId="698FA7D2" w14:textId="77777777" w:rsidR="003F72D7" w:rsidRPr="00726681" w:rsidRDefault="003F72D7" w:rsidP="007E5F65">
            <w:pPr>
              <w:pStyle w:val="PhDNormal"/>
              <w:ind w:firstLine="0"/>
              <w:jc w:val="center"/>
              <w:rPr>
                <w:szCs w:val="24"/>
                <w:lang w:val="en-US"/>
              </w:rPr>
            </w:pPr>
          </w:p>
        </w:tc>
        <w:tc>
          <w:tcPr>
            <w:tcW w:w="740" w:type="dxa"/>
          </w:tcPr>
          <w:p w14:paraId="4B7C8982" w14:textId="6149DC27" w:rsidR="003F72D7" w:rsidRPr="00726681" w:rsidRDefault="003F72D7" w:rsidP="007E5F65">
            <w:pPr>
              <w:pStyle w:val="PhDNormal"/>
              <w:ind w:firstLine="0"/>
              <w:jc w:val="center"/>
              <w:rPr>
                <w:szCs w:val="24"/>
                <w:lang w:val="en-US"/>
              </w:rPr>
            </w:pPr>
          </w:p>
        </w:tc>
        <w:tc>
          <w:tcPr>
            <w:tcW w:w="740" w:type="dxa"/>
          </w:tcPr>
          <w:p w14:paraId="603C9A4E" w14:textId="77777777" w:rsidR="003F72D7" w:rsidRPr="00726681" w:rsidRDefault="003F72D7" w:rsidP="007E5F65">
            <w:pPr>
              <w:pStyle w:val="PhDNormal"/>
              <w:ind w:firstLine="0"/>
              <w:jc w:val="center"/>
              <w:rPr>
                <w:szCs w:val="24"/>
                <w:lang w:val="en-US"/>
              </w:rPr>
            </w:pPr>
          </w:p>
        </w:tc>
        <w:tc>
          <w:tcPr>
            <w:tcW w:w="740" w:type="dxa"/>
          </w:tcPr>
          <w:p w14:paraId="03B41BB8" w14:textId="522E95FB" w:rsidR="003F72D7" w:rsidRPr="00726681" w:rsidRDefault="003F72D7" w:rsidP="007E5F65">
            <w:pPr>
              <w:pStyle w:val="PhDNormal"/>
              <w:ind w:firstLine="0"/>
              <w:jc w:val="center"/>
              <w:rPr>
                <w:szCs w:val="24"/>
                <w:lang w:val="en-US"/>
              </w:rPr>
            </w:pPr>
          </w:p>
        </w:tc>
        <w:tc>
          <w:tcPr>
            <w:tcW w:w="740" w:type="dxa"/>
          </w:tcPr>
          <w:p w14:paraId="123645AB" w14:textId="77777777" w:rsidR="003F72D7" w:rsidRPr="00726681" w:rsidRDefault="003F72D7" w:rsidP="007E5F65">
            <w:pPr>
              <w:pStyle w:val="PhDNormal"/>
              <w:ind w:firstLine="0"/>
              <w:jc w:val="center"/>
              <w:rPr>
                <w:szCs w:val="24"/>
                <w:lang w:val="en-US"/>
              </w:rPr>
            </w:pPr>
          </w:p>
        </w:tc>
        <w:tc>
          <w:tcPr>
            <w:tcW w:w="740" w:type="dxa"/>
          </w:tcPr>
          <w:p w14:paraId="2F980D01" w14:textId="651C8564" w:rsidR="003F72D7" w:rsidRPr="00726681" w:rsidRDefault="003F72D7" w:rsidP="007E5F65">
            <w:pPr>
              <w:pStyle w:val="PhDNormal"/>
              <w:ind w:firstLine="0"/>
              <w:jc w:val="center"/>
              <w:rPr>
                <w:szCs w:val="24"/>
                <w:lang w:val="en-US"/>
              </w:rPr>
            </w:pPr>
          </w:p>
        </w:tc>
        <w:tc>
          <w:tcPr>
            <w:tcW w:w="740" w:type="dxa"/>
          </w:tcPr>
          <w:p w14:paraId="54E5B993" w14:textId="77777777" w:rsidR="003F72D7" w:rsidRPr="00726681" w:rsidRDefault="003F72D7" w:rsidP="007E5F65">
            <w:pPr>
              <w:pStyle w:val="PhDNormal"/>
              <w:ind w:firstLine="0"/>
              <w:jc w:val="center"/>
              <w:rPr>
                <w:szCs w:val="24"/>
                <w:lang w:val="en-US"/>
              </w:rPr>
            </w:pPr>
          </w:p>
        </w:tc>
        <w:tc>
          <w:tcPr>
            <w:tcW w:w="740" w:type="dxa"/>
          </w:tcPr>
          <w:p w14:paraId="7737AAD0" w14:textId="022EB516" w:rsidR="003F72D7" w:rsidRPr="00726681" w:rsidRDefault="003F72D7" w:rsidP="007E5F65">
            <w:pPr>
              <w:pStyle w:val="PhDNormal"/>
              <w:ind w:firstLine="0"/>
              <w:jc w:val="center"/>
              <w:rPr>
                <w:szCs w:val="24"/>
                <w:lang w:val="en-US"/>
              </w:rPr>
            </w:pPr>
          </w:p>
        </w:tc>
        <w:tc>
          <w:tcPr>
            <w:tcW w:w="740" w:type="dxa"/>
          </w:tcPr>
          <w:p w14:paraId="3622D735" w14:textId="77777777" w:rsidR="003F72D7" w:rsidRPr="00726681" w:rsidRDefault="003F72D7" w:rsidP="007E5F65">
            <w:pPr>
              <w:pStyle w:val="PhDNormal"/>
              <w:ind w:firstLine="0"/>
              <w:jc w:val="center"/>
              <w:rPr>
                <w:szCs w:val="24"/>
                <w:lang w:val="en-US"/>
              </w:rPr>
            </w:pPr>
          </w:p>
        </w:tc>
      </w:tr>
      <w:tr w:rsidR="005E28DB" w:rsidRPr="00726681" w14:paraId="6FC53D7E" w14:textId="77777777" w:rsidTr="00157B35">
        <w:tblPrEx>
          <w:jc w:val="left"/>
        </w:tblPrEx>
        <w:trPr>
          <w:trHeight w:val="77"/>
        </w:trPr>
        <w:tc>
          <w:tcPr>
            <w:tcW w:w="811" w:type="dxa"/>
          </w:tcPr>
          <w:p w14:paraId="1E1FB1DB" w14:textId="71823A2E" w:rsidR="005E28DB" w:rsidRPr="00726681" w:rsidRDefault="005E28DB" w:rsidP="007E5F65">
            <w:pPr>
              <w:pStyle w:val="PhDNormal"/>
              <w:ind w:firstLine="0"/>
              <w:jc w:val="center"/>
              <w:rPr>
                <w:szCs w:val="24"/>
                <w:lang w:val="en-US"/>
              </w:rPr>
            </w:pPr>
            <w:r>
              <w:rPr>
                <w:szCs w:val="24"/>
                <w:lang w:val="en-US"/>
              </w:rPr>
              <w:t>5</w:t>
            </w:r>
          </w:p>
        </w:tc>
        <w:tc>
          <w:tcPr>
            <w:tcW w:w="740" w:type="dxa"/>
          </w:tcPr>
          <w:p w14:paraId="40F6EA03" w14:textId="77777777" w:rsidR="005E28DB" w:rsidRPr="00726681" w:rsidRDefault="005E28DB" w:rsidP="007E5F65">
            <w:pPr>
              <w:pStyle w:val="PhDNormal"/>
              <w:ind w:firstLine="0"/>
              <w:jc w:val="center"/>
              <w:rPr>
                <w:szCs w:val="24"/>
                <w:lang w:val="en-US"/>
              </w:rPr>
            </w:pPr>
          </w:p>
        </w:tc>
        <w:tc>
          <w:tcPr>
            <w:tcW w:w="740" w:type="dxa"/>
          </w:tcPr>
          <w:p w14:paraId="5B7C4B8E" w14:textId="77777777" w:rsidR="005E28DB" w:rsidRPr="00726681" w:rsidRDefault="005E28DB" w:rsidP="007E5F65">
            <w:pPr>
              <w:pStyle w:val="PhDNormal"/>
              <w:ind w:firstLine="0"/>
              <w:jc w:val="center"/>
              <w:rPr>
                <w:szCs w:val="24"/>
                <w:lang w:val="en-US"/>
              </w:rPr>
            </w:pPr>
          </w:p>
        </w:tc>
        <w:tc>
          <w:tcPr>
            <w:tcW w:w="740" w:type="dxa"/>
          </w:tcPr>
          <w:p w14:paraId="4A6B77F4" w14:textId="77777777" w:rsidR="005E28DB" w:rsidRPr="00726681" w:rsidRDefault="005E28DB" w:rsidP="007E5F65">
            <w:pPr>
              <w:pStyle w:val="PhDNormal"/>
              <w:ind w:firstLine="0"/>
              <w:jc w:val="center"/>
              <w:rPr>
                <w:szCs w:val="24"/>
                <w:lang w:val="en-US"/>
              </w:rPr>
            </w:pPr>
          </w:p>
        </w:tc>
        <w:tc>
          <w:tcPr>
            <w:tcW w:w="740" w:type="dxa"/>
          </w:tcPr>
          <w:p w14:paraId="17E59EAA" w14:textId="77777777" w:rsidR="005E28DB" w:rsidRPr="00726681" w:rsidRDefault="005E28DB" w:rsidP="007E5F65">
            <w:pPr>
              <w:pStyle w:val="PhDNormal"/>
              <w:ind w:firstLine="0"/>
              <w:jc w:val="center"/>
              <w:rPr>
                <w:szCs w:val="24"/>
                <w:lang w:val="en-US"/>
              </w:rPr>
            </w:pPr>
          </w:p>
        </w:tc>
        <w:tc>
          <w:tcPr>
            <w:tcW w:w="740" w:type="dxa"/>
          </w:tcPr>
          <w:p w14:paraId="5F049D1F" w14:textId="77777777" w:rsidR="005E28DB" w:rsidRPr="00726681" w:rsidRDefault="005E28DB" w:rsidP="007E5F65">
            <w:pPr>
              <w:pStyle w:val="PhDNormal"/>
              <w:ind w:firstLine="0"/>
              <w:jc w:val="center"/>
              <w:rPr>
                <w:szCs w:val="24"/>
                <w:lang w:val="en-US"/>
              </w:rPr>
            </w:pPr>
          </w:p>
        </w:tc>
        <w:tc>
          <w:tcPr>
            <w:tcW w:w="740" w:type="dxa"/>
          </w:tcPr>
          <w:p w14:paraId="4F0CA566" w14:textId="77777777" w:rsidR="005E28DB" w:rsidRPr="00726681" w:rsidRDefault="005E28DB" w:rsidP="007E5F65">
            <w:pPr>
              <w:pStyle w:val="PhDNormal"/>
              <w:ind w:firstLine="0"/>
              <w:jc w:val="center"/>
              <w:rPr>
                <w:szCs w:val="24"/>
                <w:lang w:val="en-US"/>
              </w:rPr>
            </w:pPr>
          </w:p>
        </w:tc>
        <w:tc>
          <w:tcPr>
            <w:tcW w:w="740" w:type="dxa"/>
          </w:tcPr>
          <w:p w14:paraId="33320C8D" w14:textId="77777777" w:rsidR="005E28DB" w:rsidRPr="00726681" w:rsidRDefault="005E28DB" w:rsidP="007E5F65">
            <w:pPr>
              <w:pStyle w:val="PhDNormal"/>
              <w:ind w:firstLine="0"/>
              <w:jc w:val="center"/>
              <w:rPr>
                <w:szCs w:val="24"/>
                <w:lang w:val="en-US"/>
              </w:rPr>
            </w:pPr>
          </w:p>
        </w:tc>
        <w:tc>
          <w:tcPr>
            <w:tcW w:w="740" w:type="dxa"/>
          </w:tcPr>
          <w:p w14:paraId="2218568A" w14:textId="77777777" w:rsidR="005E28DB" w:rsidRPr="00726681" w:rsidRDefault="005E28DB" w:rsidP="007E5F65">
            <w:pPr>
              <w:pStyle w:val="PhDNormal"/>
              <w:ind w:firstLine="0"/>
              <w:jc w:val="center"/>
              <w:rPr>
                <w:szCs w:val="24"/>
                <w:lang w:val="en-US"/>
              </w:rPr>
            </w:pPr>
          </w:p>
        </w:tc>
        <w:tc>
          <w:tcPr>
            <w:tcW w:w="740" w:type="dxa"/>
          </w:tcPr>
          <w:p w14:paraId="1ABCB364" w14:textId="77777777" w:rsidR="005E28DB" w:rsidRPr="00726681" w:rsidRDefault="005E28DB" w:rsidP="007E5F65">
            <w:pPr>
              <w:pStyle w:val="PhDNormal"/>
              <w:ind w:firstLine="0"/>
              <w:jc w:val="center"/>
              <w:rPr>
                <w:szCs w:val="24"/>
                <w:lang w:val="en-US"/>
              </w:rPr>
            </w:pPr>
          </w:p>
        </w:tc>
        <w:tc>
          <w:tcPr>
            <w:tcW w:w="740" w:type="dxa"/>
          </w:tcPr>
          <w:p w14:paraId="543AD333" w14:textId="77777777" w:rsidR="005E28DB" w:rsidRPr="00726681" w:rsidRDefault="005E28DB" w:rsidP="007E5F65">
            <w:pPr>
              <w:pStyle w:val="PhDNormal"/>
              <w:ind w:firstLine="0"/>
              <w:jc w:val="center"/>
              <w:rPr>
                <w:szCs w:val="24"/>
                <w:lang w:val="en-US"/>
              </w:rPr>
            </w:pPr>
          </w:p>
        </w:tc>
      </w:tr>
    </w:tbl>
    <w:p w14:paraId="73E4B45A" w14:textId="194A6BCD" w:rsidR="0079765C" w:rsidRDefault="005708B8" w:rsidP="005708B8">
      <w:pPr>
        <w:pStyle w:val="Caption"/>
      </w:pPr>
      <w:bookmarkStart w:id="161" w:name="_Ref167564751"/>
      <w:r>
        <w:t xml:space="preserve">Table </w:t>
      </w:r>
      <w:r w:rsidR="00460025">
        <w:fldChar w:fldCharType="begin"/>
      </w:r>
      <w:r w:rsidR="00460025">
        <w:instrText xml:space="preserve"> STYLEREF 1 \s </w:instrText>
      </w:r>
      <w:r w:rsidR="00460025">
        <w:fldChar w:fldCharType="separate"/>
      </w:r>
      <w:r w:rsidR="00460025">
        <w:rPr>
          <w:noProof/>
        </w:rPr>
        <w:t>6</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3</w:t>
      </w:r>
      <w:r w:rsidR="00460025">
        <w:fldChar w:fldCharType="end"/>
      </w:r>
      <w:bookmarkEnd w:id="161"/>
      <w:r>
        <w:t xml:space="preserve"> Result of authentication attempts.</w:t>
      </w:r>
    </w:p>
    <w:p w14:paraId="25F15A2E" w14:textId="77777777" w:rsidR="00C62960" w:rsidRDefault="00C62960" w:rsidP="005708B8">
      <w:pPr>
        <w:pStyle w:val="Caption"/>
        <w:rPr>
          <w:lang w:val="en-US"/>
        </w:rPr>
      </w:pPr>
    </w:p>
    <w:tbl>
      <w:tblPr>
        <w:tblStyle w:val="PhDTable"/>
        <w:tblW w:w="5000" w:type="pct"/>
        <w:tblLook w:val="04A0" w:firstRow="1" w:lastRow="0" w:firstColumn="1" w:lastColumn="0" w:noHBand="0" w:noVBand="1"/>
      </w:tblPr>
      <w:tblGrid>
        <w:gridCol w:w="1540"/>
        <w:gridCol w:w="2087"/>
        <w:gridCol w:w="1352"/>
        <w:gridCol w:w="1335"/>
        <w:gridCol w:w="1907"/>
      </w:tblGrid>
      <w:tr w:rsidR="00F7756A" w14:paraId="274623BE" w14:textId="77777777" w:rsidTr="00D23FDF">
        <w:trPr>
          <w:cnfStyle w:val="100000000000" w:firstRow="1" w:lastRow="0" w:firstColumn="0" w:lastColumn="0" w:oddVBand="0" w:evenVBand="0" w:oddHBand="0" w:evenHBand="0" w:firstRowFirstColumn="0" w:firstRowLastColumn="0" w:lastRowFirstColumn="0" w:lastRowLastColumn="0"/>
        </w:trPr>
        <w:tc>
          <w:tcPr>
            <w:tcW w:w="936" w:type="pct"/>
          </w:tcPr>
          <w:p w14:paraId="6E508CAA" w14:textId="15A695E6" w:rsidR="00F7756A" w:rsidRDefault="00F7756A" w:rsidP="0066159F">
            <w:pPr>
              <w:pStyle w:val="PhDNormal"/>
              <w:ind w:firstLine="0"/>
              <w:rPr>
                <w:lang w:val="en-US"/>
              </w:rPr>
            </w:pPr>
            <w:r w:rsidRPr="009E6363">
              <w:t>Participant</w:t>
            </w:r>
          </w:p>
        </w:tc>
        <w:tc>
          <w:tcPr>
            <w:tcW w:w="1269" w:type="pct"/>
          </w:tcPr>
          <w:p w14:paraId="233146C0" w14:textId="32D14EE1" w:rsidR="00F7756A" w:rsidRDefault="00F7756A" w:rsidP="0066159F">
            <w:pPr>
              <w:pStyle w:val="PhDNormal"/>
              <w:ind w:firstLine="0"/>
              <w:rPr>
                <w:lang w:val="en-US"/>
              </w:rPr>
            </w:pPr>
            <w:r w:rsidRPr="009E6363">
              <w:t>No. of Samples</w:t>
            </w:r>
          </w:p>
        </w:tc>
        <w:tc>
          <w:tcPr>
            <w:tcW w:w="822" w:type="pct"/>
          </w:tcPr>
          <w:p w14:paraId="34740A4B" w14:textId="22CBDBAA" w:rsidR="00F7756A" w:rsidRDefault="00F7756A" w:rsidP="0066159F">
            <w:pPr>
              <w:pStyle w:val="PhDNormal"/>
              <w:ind w:firstLine="0"/>
              <w:rPr>
                <w:lang w:val="en-US"/>
              </w:rPr>
            </w:pPr>
            <w:r w:rsidRPr="009E6363">
              <w:t>FAR (%)</w:t>
            </w:r>
          </w:p>
        </w:tc>
        <w:tc>
          <w:tcPr>
            <w:tcW w:w="812" w:type="pct"/>
          </w:tcPr>
          <w:p w14:paraId="62BBB137" w14:textId="01B6DF01" w:rsidR="00F7756A" w:rsidRDefault="00F7756A" w:rsidP="0066159F">
            <w:pPr>
              <w:pStyle w:val="PhDNormal"/>
              <w:ind w:firstLine="0"/>
              <w:rPr>
                <w:lang w:val="en-US"/>
              </w:rPr>
            </w:pPr>
            <w:r w:rsidRPr="009E6363">
              <w:t>FRR (%)</w:t>
            </w:r>
          </w:p>
        </w:tc>
        <w:tc>
          <w:tcPr>
            <w:tcW w:w="1160" w:type="pct"/>
          </w:tcPr>
          <w:p w14:paraId="3D66AEA1" w14:textId="13AA9142" w:rsidR="00F7756A" w:rsidRDefault="00F7756A" w:rsidP="0066159F">
            <w:pPr>
              <w:pStyle w:val="PhDNormal"/>
              <w:ind w:firstLine="0"/>
              <w:rPr>
                <w:lang w:val="en-US"/>
              </w:rPr>
            </w:pPr>
            <w:r w:rsidRPr="009E6363">
              <w:t>Accuracy (%)</w:t>
            </w:r>
          </w:p>
        </w:tc>
      </w:tr>
      <w:tr w:rsidR="00F7756A" w14:paraId="1752954B" w14:textId="77777777" w:rsidTr="00D23FDF">
        <w:tblPrEx>
          <w:jc w:val="left"/>
        </w:tblPrEx>
        <w:tc>
          <w:tcPr>
            <w:tcW w:w="936" w:type="pct"/>
          </w:tcPr>
          <w:p w14:paraId="48D5EDEA" w14:textId="11933DDD" w:rsidR="00F7756A" w:rsidRDefault="00F7756A" w:rsidP="0066159F">
            <w:pPr>
              <w:pStyle w:val="PhDNormal"/>
              <w:ind w:firstLine="0"/>
              <w:rPr>
                <w:lang w:val="en-US"/>
              </w:rPr>
            </w:pPr>
            <w:r w:rsidRPr="009E6363">
              <w:t>1</w:t>
            </w:r>
          </w:p>
        </w:tc>
        <w:tc>
          <w:tcPr>
            <w:tcW w:w="1269" w:type="pct"/>
          </w:tcPr>
          <w:p w14:paraId="52150532" w14:textId="58B8F331" w:rsidR="00F7756A" w:rsidRDefault="00F7756A" w:rsidP="0066159F">
            <w:pPr>
              <w:pStyle w:val="PhDNormal"/>
              <w:ind w:firstLine="0"/>
              <w:rPr>
                <w:lang w:val="en-US"/>
              </w:rPr>
            </w:pPr>
            <w:r w:rsidRPr="009E6363">
              <w:t>10</w:t>
            </w:r>
          </w:p>
        </w:tc>
        <w:tc>
          <w:tcPr>
            <w:tcW w:w="822" w:type="pct"/>
          </w:tcPr>
          <w:p w14:paraId="0B752B2E" w14:textId="4A568993" w:rsidR="00F7756A" w:rsidRDefault="00F7756A" w:rsidP="0066159F">
            <w:pPr>
              <w:pStyle w:val="PhDNormal"/>
              <w:ind w:firstLine="0"/>
              <w:rPr>
                <w:lang w:val="en-US"/>
              </w:rPr>
            </w:pPr>
            <w:r w:rsidRPr="009E6363">
              <w:t>2.0</w:t>
            </w:r>
          </w:p>
        </w:tc>
        <w:tc>
          <w:tcPr>
            <w:tcW w:w="812" w:type="pct"/>
          </w:tcPr>
          <w:p w14:paraId="29063949" w14:textId="74E8A005" w:rsidR="00F7756A" w:rsidRDefault="00F7756A" w:rsidP="0066159F">
            <w:pPr>
              <w:pStyle w:val="PhDNormal"/>
              <w:ind w:firstLine="0"/>
              <w:rPr>
                <w:lang w:val="en-US"/>
              </w:rPr>
            </w:pPr>
            <w:r w:rsidRPr="009E6363">
              <w:t>5.0</w:t>
            </w:r>
          </w:p>
        </w:tc>
        <w:tc>
          <w:tcPr>
            <w:tcW w:w="1160" w:type="pct"/>
          </w:tcPr>
          <w:p w14:paraId="4EF7E680" w14:textId="60A884B4" w:rsidR="00F7756A" w:rsidRDefault="00F7756A" w:rsidP="0066159F">
            <w:pPr>
              <w:pStyle w:val="PhDNormal"/>
              <w:ind w:firstLine="0"/>
              <w:rPr>
                <w:lang w:val="en-US"/>
              </w:rPr>
            </w:pPr>
            <w:r w:rsidRPr="009E6363">
              <w:t>95.0</w:t>
            </w:r>
          </w:p>
        </w:tc>
      </w:tr>
      <w:tr w:rsidR="00F7756A" w14:paraId="46588719" w14:textId="77777777" w:rsidTr="00D23FDF">
        <w:tblPrEx>
          <w:jc w:val="left"/>
        </w:tblPrEx>
        <w:tc>
          <w:tcPr>
            <w:tcW w:w="936" w:type="pct"/>
          </w:tcPr>
          <w:p w14:paraId="56361B16" w14:textId="3BF7C9DA" w:rsidR="00F7756A" w:rsidRDefault="00F7756A" w:rsidP="0066159F">
            <w:pPr>
              <w:pStyle w:val="PhDNormal"/>
              <w:ind w:firstLine="0"/>
              <w:rPr>
                <w:lang w:val="en-US"/>
              </w:rPr>
            </w:pPr>
            <w:r w:rsidRPr="009E6363">
              <w:t>2</w:t>
            </w:r>
          </w:p>
        </w:tc>
        <w:tc>
          <w:tcPr>
            <w:tcW w:w="1269" w:type="pct"/>
          </w:tcPr>
          <w:p w14:paraId="74BA07B6" w14:textId="2C078F95" w:rsidR="00F7756A" w:rsidRDefault="00F7756A" w:rsidP="0066159F">
            <w:pPr>
              <w:pStyle w:val="PhDNormal"/>
              <w:ind w:firstLine="0"/>
              <w:rPr>
                <w:lang w:val="en-US"/>
              </w:rPr>
            </w:pPr>
            <w:r w:rsidRPr="009E6363">
              <w:t>10</w:t>
            </w:r>
          </w:p>
        </w:tc>
        <w:tc>
          <w:tcPr>
            <w:tcW w:w="822" w:type="pct"/>
          </w:tcPr>
          <w:p w14:paraId="1FC6C077" w14:textId="391C035F" w:rsidR="00F7756A" w:rsidRDefault="00F7756A" w:rsidP="0066159F">
            <w:pPr>
              <w:pStyle w:val="PhDNormal"/>
              <w:ind w:firstLine="0"/>
              <w:rPr>
                <w:lang w:val="en-US"/>
              </w:rPr>
            </w:pPr>
            <w:r w:rsidRPr="009E6363">
              <w:t>1.5</w:t>
            </w:r>
          </w:p>
        </w:tc>
        <w:tc>
          <w:tcPr>
            <w:tcW w:w="812" w:type="pct"/>
          </w:tcPr>
          <w:p w14:paraId="26D245B6" w14:textId="02BA2EDA" w:rsidR="00F7756A" w:rsidRDefault="00F7756A" w:rsidP="0066159F">
            <w:pPr>
              <w:pStyle w:val="PhDNormal"/>
              <w:ind w:firstLine="0"/>
              <w:rPr>
                <w:lang w:val="en-US"/>
              </w:rPr>
            </w:pPr>
            <w:r w:rsidRPr="009E6363">
              <w:t>4.0</w:t>
            </w:r>
          </w:p>
        </w:tc>
        <w:tc>
          <w:tcPr>
            <w:tcW w:w="1160" w:type="pct"/>
          </w:tcPr>
          <w:p w14:paraId="1DA7B85D" w14:textId="2323E05B" w:rsidR="00F7756A" w:rsidRDefault="00F7756A" w:rsidP="0066159F">
            <w:pPr>
              <w:pStyle w:val="PhDNormal"/>
              <w:ind w:firstLine="0"/>
              <w:rPr>
                <w:lang w:val="en-US"/>
              </w:rPr>
            </w:pPr>
            <w:r w:rsidRPr="009E6363">
              <w:t>96.0</w:t>
            </w:r>
          </w:p>
        </w:tc>
      </w:tr>
      <w:tr w:rsidR="00F7756A" w14:paraId="1D68B0D4" w14:textId="77777777" w:rsidTr="00D23FDF">
        <w:tblPrEx>
          <w:jc w:val="left"/>
        </w:tblPrEx>
        <w:tc>
          <w:tcPr>
            <w:tcW w:w="936" w:type="pct"/>
          </w:tcPr>
          <w:p w14:paraId="4D43B694" w14:textId="3262C96B" w:rsidR="00F7756A" w:rsidRDefault="00F7756A" w:rsidP="0066159F">
            <w:pPr>
              <w:pStyle w:val="PhDNormal"/>
              <w:ind w:firstLine="0"/>
              <w:rPr>
                <w:lang w:val="en-US"/>
              </w:rPr>
            </w:pPr>
            <w:r w:rsidRPr="009E6363">
              <w:t>3</w:t>
            </w:r>
          </w:p>
        </w:tc>
        <w:tc>
          <w:tcPr>
            <w:tcW w:w="1269" w:type="pct"/>
          </w:tcPr>
          <w:p w14:paraId="39C02634" w14:textId="12D5D6DB" w:rsidR="00F7756A" w:rsidRDefault="00F7756A" w:rsidP="0066159F">
            <w:pPr>
              <w:pStyle w:val="PhDNormal"/>
              <w:ind w:firstLine="0"/>
              <w:rPr>
                <w:lang w:val="en-US"/>
              </w:rPr>
            </w:pPr>
            <w:r w:rsidRPr="009E6363">
              <w:t>10</w:t>
            </w:r>
          </w:p>
        </w:tc>
        <w:tc>
          <w:tcPr>
            <w:tcW w:w="822" w:type="pct"/>
          </w:tcPr>
          <w:p w14:paraId="1B867BF3" w14:textId="30A03FE3" w:rsidR="00F7756A" w:rsidRDefault="00F7756A" w:rsidP="0066159F">
            <w:pPr>
              <w:pStyle w:val="PhDNormal"/>
              <w:ind w:firstLine="0"/>
              <w:rPr>
                <w:lang w:val="en-US"/>
              </w:rPr>
            </w:pPr>
            <w:r w:rsidRPr="009E6363">
              <w:t>2.5</w:t>
            </w:r>
          </w:p>
        </w:tc>
        <w:tc>
          <w:tcPr>
            <w:tcW w:w="812" w:type="pct"/>
          </w:tcPr>
          <w:p w14:paraId="114DD1B4" w14:textId="0EBFC760" w:rsidR="00F7756A" w:rsidRDefault="00F7756A" w:rsidP="0066159F">
            <w:pPr>
              <w:pStyle w:val="PhDNormal"/>
              <w:ind w:firstLine="0"/>
              <w:rPr>
                <w:lang w:val="en-US"/>
              </w:rPr>
            </w:pPr>
            <w:r w:rsidRPr="009E6363">
              <w:t>3.5</w:t>
            </w:r>
          </w:p>
        </w:tc>
        <w:tc>
          <w:tcPr>
            <w:tcW w:w="1160" w:type="pct"/>
          </w:tcPr>
          <w:p w14:paraId="533B1A31" w14:textId="1F936A43" w:rsidR="00F7756A" w:rsidRDefault="00F7756A" w:rsidP="0066159F">
            <w:pPr>
              <w:pStyle w:val="PhDNormal"/>
              <w:ind w:firstLine="0"/>
              <w:rPr>
                <w:lang w:val="en-US"/>
              </w:rPr>
            </w:pPr>
            <w:r w:rsidRPr="009E6363">
              <w:t>94.5</w:t>
            </w:r>
          </w:p>
        </w:tc>
      </w:tr>
      <w:tr w:rsidR="00F7756A" w14:paraId="2D156217" w14:textId="77777777" w:rsidTr="00D23FDF">
        <w:tblPrEx>
          <w:jc w:val="left"/>
        </w:tblPrEx>
        <w:tc>
          <w:tcPr>
            <w:tcW w:w="936" w:type="pct"/>
          </w:tcPr>
          <w:p w14:paraId="5454857D" w14:textId="756052B2" w:rsidR="00F7756A" w:rsidRDefault="00F7756A" w:rsidP="0066159F">
            <w:pPr>
              <w:pStyle w:val="PhDNormal"/>
              <w:ind w:firstLine="0"/>
              <w:rPr>
                <w:lang w:val="en-US"/>
              </w:rPr>
            </w:pPr>
            <w:r w:rsidRPr="009E6363">
              <w:t>4</w:t>
            </w:r>
          </w:p>
        </w:tc>
        <w:tc>
          <w:tcPr>
            <w:tcW w:w="1269" w:type="pct"/>
          </w:tcPr>
          <w:p w14:paraId="4991E965" w14:textId="0B516603" w:rsidR="00F7756A" w:rsidRDefault="00F7756A" w:rsidP="0066159F">
            <w:pPr>
              <w:pStyle w:val="PhDNormal"/>
              <w:ind w:firstLine="0"/>
              <w:rPr>
                <w:lang w:val="en-US"/>
              </w:rPr>
            </w:pPr>
            <w:r w:rsidRPr="009E6363">
              <w:t>10</w:t>
            </w:r>
          </w:p>
        </w:tc>
        <w:tc>
          <w:tcPr>
            <w:tcW w:w="822" w:type="pct"/>
          </w:tcPr>
          <w:p w14:paraId="7DB3B17D" w14:textId="4CC33191" w:rsidR="00F7756A" w:rsidRDefault="00F7756A" w:rsidP="0066159F">
            <w:pPr>
              <w:pStyle w:val="PhDNormal"/>
              <w:ind w:firstLine="0"/>
              <w:rPr>
                <w:lang w:val="en-US"/>
              </w:rPr>
            </w:pPr>
            <w:r w:rsidRPr="009E6363">
              <w:t>3.0</w:t>
            </w:r>
          </w:p>
        </w:tc>
        <w:tc>
          <w:tcPr>
            <w:tcW w:w="812" w:type="pct"/>
          </w:tcPr>
          <w:p w14:paraId="71ACF487" w14:textId="77517585" w:rsidR="00F7756A" w:rsidRDefault="00F7756A" w:rsidP="0066159F">
            <w:pPr>
              <w:pStyle w:val="PhDNormal"/>
              <w:ind w:firstLine="0"/>
              <w:rPr>
                <w:lang w:val="en-US"/>
              </w:rPr>
            </w:pPr>
            <w:r w:rsidRPr="009E6363">
              <w:t>5.5</w:t>
            </w:r>
          </w:p>
        </w:tc>
        <w:tc>
          <w:tcPr>
            <w:tcW w:w="1160" w:type="pct"/>
          </w:tcPr>
          <w:p w14:paraId="627B3E64" w14:textId="72A50265" w:rsidR="00F7756A" w:rsidRDefault="00F7756A" w:rsidP="0066159F">
            <w:pPr>
              <w:pStyle w:val="PhDNormal"/>
              <w:ind w:firstLine="0"/>
              <w:rPr>
                <w:lang w:val="en-US"/>
              </w:rPr>
            </w:pPr>
            <w:r w:rsidRPr="009E6363">
              <w:t>93.0</w:t>
            </w:r>
          </w:p>
        </w:tc>
      </w:tr>
      <w:tr w:rsidR="00F7756A" w14:paraId="46785EDC" w14:textId="77777777" w:rsidTr="00D23FDF">
        <w:tblPrEx>
          <w:jc w:val="left"/>
        </w:tblPrEx>
        <w:tc>
          <w:tcPr>
            <w:tcW w:w="936" w:type="pct"/>
          </w:tcPr>
          <w:p w14:paraId="2860C514" w14:textId="3F59C930" w:rsidR="00F7756A" w:rsidRDefault="00F7756A" w:rsidP="0066159F">
            <w:pPr>
              <w:pStyle w:val="PhDNormal"/>
              <w:ind w:firstLine="0"/>
              <w:rPr>
                <w:lang w:val="en-US"/>
              </w:rPr>
            </w:pPr>
            <w:r w:rsidRPr="009E6363">
              <w:t>5</w:t>
            </w:r>
          </w:p>
        </w:tc>
        <w:tc>
          <w:tcPr>
            <w:tcW w:w="1269" w:type="pct"/>
          </w:tcPr>
          <w:p w14:paraId="23755700" w14:textId="728810E0" w:rsidR="00F7756A" w:rsidRDefault="00F7756A" w:rsidP="0066159F">
            <w:pPr>
              <w:pStyle w:val="PhDNormal"/>
              <w:ind w:firstLine="0"/>
              <w:rPr>
                <w:lang w:val="en-US"/>
              </w:rPr>
            </w:pPr>
            <w:r w:rsidRPr="009E6363">
              <w:t>10</w:t>
            </w:r>
          </w:p>
        </w:tc>
        <w:tc>
          <w:tcPr>
            <w:tcW w:w="822" w:type="pct"/>
          </w:tcPr>
          <w:p w14:paraId="67976075" w14:textId="68FC446E" w:rsidR="00F7756A" w:rsidRDefault="00F7756A" w:rsidP="0066159F">
            <w:pPr>
              <w:pStyle w:val="PhDNormal"/>
              <w:ind w:firstLine="0"/>
              <w:rPr>
                <w:lang w:val="en-US"/>
              </w:rPr>
            </w:pPr>
            <w:r w:rsidRPr="009E6363">
              <w:t>1.0</w:t>
            </w:r>
          </w:p>
        </w:tc>
        <w:tc>
          <w:tcPr>
            <w:tcW w:w="812" w:type="pct"/>
          </w:tcPr>
          <w:p w14:paraId="355C50F4" w14:textId="30DA0EE5" w:rsidR="00F7756A" w:rsidRDefault="00F7756A" w:rsidP="0066159F">
            <w:pPr>
              <w:pStyle w:val="PhDNormal"/>
              <w:ind w:firstLine="0"/>
              <w:rPr>
                <w:lang w:val="en-US"/>
              </w:rPr>
            </w:pPr>
            <w:r w:rsidRPr="009E6363">
              <w:t>4.5</w:t>
            </w:r>
          </w:p>
        </w:tc>
        <w:tc>
          <w:tcPr>
            <w:tcW w:w="1160" w:type="pct"/>
          </w:tcPr>
          <w:p w14:paraId="0F8A44A6" w14:textId="45E9B865" w:rsidR="00F7756A" w:rsidRDefault="00F7756A" w:rsidP="007A4675">
            <w:pPr>
              <w:pStyle w:val="PhDNormal"/>
              <w:keepNext/>
              <w:ind w:firstLine="0"/>
              <w:rPr>
                <w:lang w:val="en-US"/>
              </w:rPr>
            </w:pPr>
            <w:r w:rsidRPr="009E6363">
              <w:t>96.5</w:t>
            </w:r>
          </w:p>
        </w:tc>
      </w:tr>
    </w:tbl>
    <w:p w14:paraId="0CA0D2E9" w14:textId="184792DF" w:rsidR="007107FB" w:rsidRDefault="007A4675" w:rsidP="007A4675">
      <w:pPr>
        <w:pStyle w:val="Caption"/>
        <w:rPr>
          <w:lang w:val="en-US"/>
        </w:rPr>
      </w:pPr>
      <w:bookmarkStart w:id="162" w:name="_Ref167563428"/>
      <w:r>
        <w:t xml:space="preserve">Table </w:t>
      </w:r>
      <w:r w:rsidR="00460025">
        <w:fldChar w:fldCharType="begin"/>
      </w:r>
      <w:r w:rsidR="00460025">
        <w:instrText xml:space="preserve"> STYLEREF 1 \s </w:instrText>
      </w:r>
      <w:r w:rsidR="00460025">
        <w:fldChar w:fldCharType="separate"/>
      </w:r>
      <w:r w:rsidR="00460025">
        <w:rPr>
          <w:noProof/>
        </w:rPr>
        <w:t>6</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4</w:t>
      </w:r>
      <w:r w:rsidR="00460025">
        <w:fldChar w:fldCharType="end"/>
      </w:r>
      <w:bookmarkEnd w:id="162"/>
      <w:r w:rsidR="00715984">
        <w:t xml:space="preserve"> Performance metrics for each participant.</w:t>
      </w:r>
    </w:p>
    <w:p w14:paraId="5EF961A7" w14:textId="77777777" w:rsidR="007A4675" w:rsidRDefault="007A4675" w:rsidP="00D67713">
      <w:pPr>
        <w:pStyle w:val="PhDNormal"/>
        <w:rPr>
          <w:lang w:val="en-US"/>
        </w:rPr>
      </w:pPr>
    </w:p>
    <w:p w14:paraId="7C03BADB" w14:textId="11DA05CC" w:rsidR="00F473E4" w:rsidRDefault="00F473E4" w:rsidP="00D67713">
      <w:pPr>
        <w:pStyle w:val="PhDNormal"/>
        <w:rPr>
          <w:lang w:val="en-US"/>
        </w:rPr>
      </w:pPr>
      <w:r w:rsidRPr="00F473E4">
        <w:rPr>
          <w:lang w:val="en-US"/>
        </w:rPr>
        <w:t>The overall performance metrics, averaged across all participants, are presented in</w:t>
      </w:r>
      <w:r w:rsidR="008758E3">
        <w:rPr>
          <w:lang w:val="en-US"/>
        </w:rPr>
        <w:t xml:space="preserve"> </w:t>
      </w:r>
      <w:r w:rsidR="008758E3">
        <w:rPr>
          <w:lang w:val="en-US"/>
        </w:rPr>
        <w:fldChar w:fldCharType="begin"/>
      </w:r>
      <w:r w:rsidR="008758E3">
        <w:rPr>
          <w:lang w:val="en-US"/>
        </w:rPr>
        <w:instrText xml:space="preserve"> REF _Ref167564814 \h </w:instrText>
      </w:r>
      <w:r w:rsidR="008758E3">
        <w:rPr>
          <w:lang w:val="en-US"/>
        </w:rPr>
      </w:r>
      <w:r w:rsidR="008758E3">
        <w:rPr>
          <w:lang w:val="en-US"/>
        </w:rPr>
        <w:fldChar w:fldCharType="separate"/>
      </w:r>
      <w:r w:rsidR="008758E3">
        <w:t xml:space="preserve">Table </w:t>
      </w:r>
      <w:r w:rsidR="008758E3">
        <w:rPr>
          <w:noProof/>
        </w:rPr>
        <w:t>6</w:t>
      </w:r>
      <w:r w:rsidR="008758E3">
        <w:t>.</w:t>
      </w:r>
      <w:r w:rsidR="008758E3">
        <w:rPr>
          <w:noProof/>
        </w:rPr>
        <w:t>3</w:t>
      </w:r>
      <w:r w:rsidR="008758E3">
        <w:rPr>
          <w:lang w:val="en-US"/>
        </w:rPr>
        <w:fldChar w:fldCharType="end"/>
      </w:r>
      <w:r w:rsidRPr="00F473E4">
        <w:rPr>
          <w:lang w:val="en-US"/>
        </w:rPr>
        <w:t>.</w:t>
      </w:r>
    </w:p>
    <w:tbl>
      <w:tblPr>
        <w:tblStyle w:val="PhDTable"/>
        <w:tblW w:w="0" w:type="auto"/>
        <w:tblLook w:val="04A0" w:firstRow="1" w:lastRow="0" w:firstColumn="1" w:lastColumn="0" w:noHBand="0" w:noVBand="1"/>
      </w:tblPr>
      <w:tblGrid>
        <w:gridCol w:w="4105"/>
        <w:gridCol w:w="4106"/>
      </w:tblGrid>
      <w:tr w:rsidR="00207ED5" w14:paraId="7D00A9FB" w14:textId="77777777" w:rsidTr="00D23FDF">
        <w:trPr>
          <w:cnfStyle w:val="100000000000" w:firstRow="1" w:lastRow="0" w:firstColumn="0" w:lastColumn="0" w:oddVBand="0" w:evenVBand="0" w:oddHBand="0" w:evenHBand="0" w:firstRowFirstColumn="0" w:firstRowLastColumn="0" w:lastRowFirstColumn="0" w:lastRowLastColumn="0"/>
        </w:trPr>
        <w:tc>
          <w:tcPr>
            <w:tcW w:w="4105" w:type="dxa"/>
          </w:tcPr>
          <w:p w14:paraId="5C9553BF" w14:textId="36D61B2B" w:rsidR="00207ED5" w:rsidRDefault="00207ED5" w:rsidP="00207ED5">
            <w:pPr>
              <w:pStyle w:val="PhDNormal"/>
              <w:ind w:firstLine="0"/>
              <w:rPr>
                <w:lang w:val="en-US"/>
              </w:rPr>
            </w:pPr>
            <w:r w:rsidRPr="00936F73">
              <w:lastRenderedPageBreak/>
              <w:t>Metric</w:t>
            </w:r>
          </w:p>
        </w:tc>
        <w:tc>
          <w:tcPr>
            <w:tcW w:w="4106" w:type="dxa"/>
          </w:tcPr>
          <w:p w14:paraId="67BA9C07" w14:textId="4EDD1BE2" w:rsidR="00207ED5" w:rsidRDefault="00207ED5" w:rsidP="00207ED5">
            <w:pPr>
              <w:pStyle w:val="PhDNormal"/>
              <w:ind w:firstLine="0"/>
              <w:rPr>
                <w:lang w:val="en-US"/>
              </w:rPr>
            </w:pPr>
            <w:r w:rsidRPr="00936F73">
              <w:t>Average Value (%)</w:t>
            </w:r>
          </w:p>
        </w:tc>
      </w:tr>
      <w:tr w:rsidR="00207ED5" w14:paraId="073C3743" w14:textId="77777777" w:rsidTr="00D23FDF">
        <w:tblPrEx>
          <w:jc w:val="left"/>
        </w:tblPrEx>
        <w:tc>
          <w:tcPr>
            <w:tcW w:w="4105" w:type="dxa"/>
          </w:tcPr>
          <w:p w14:paraId="1D86028A" w14:textId="13839016" w:rsidR="00207ED5" w:rsidRDefault="00207ED5" w:rsidP="00207ED5">
            <w:pPr>
              <w:pStyle w:val="PhDNormal"/>
              <w:ind w:firstLine="0"/>
              <w:rPr>
                <w:lang w:val="en-US"/>
              </w:rPr>
            </w:pPr>
            <w:r w:rsidRPr="00936F73">
              <w:t>FAR</w:t>
            </w:r>
          </w:p>
        </w:tc>
        <w:tc>
          <w:tcPr>
            <w:tcW w:w="4106" w:type="dxa"/>
          </w:tcPr>
          <w:p w14:paraId="391C2174" w14:textId="393B4D72" w:rsidR="00207ED5" w:rsidRDefault="00207ED5" w:rsidP="00207ED5">
            <w:pPr>
              <w:pStyle w:val="PhDNormal"/>
              <w:ind w:firstLine="0"/>
              <w:rPr>
                <w:lang w:val="en-US"/>
              </w:rPr>
            </w:pPr>
            <w:r w:rsidRPr="00936F73">
              <w:t>2.0</w:t>
            </w:r>
          </w:p>
        </w:tc>
      </w:tr>
      <w:tr w:rsidR="00207ED5" w14:paraId="75E43BD6" w14:textId="77777777" w:rsidTr="00D23FDF">
        <w:tblPrEx>
          <w:jc w:val="left"/>
        </w:tblPrEx>
        <w:tc>
          <w:tcPr>
            <w:tcW w:w="4105" w:type="dxa"/>
          </w:tcPr>
          <w:p w14:paraId="2C20A9D5" w14:textId="3316E3C2" w:rsidR="00207ED5" w:rsidRDefault="00207ED5" w:rsidP="00207ED5">
            <w:pPr>
              <w:pStyle w:val="PhDNormal"/>
              <w:ind w:firstLine="0"/>
              <w:rPr>
                <w:lang w:val="en-US"/>
              </w:rPr>
            </w:pPr>
            <w:r w:rsidRPr="00936F73">
              <w:t>FRR</w:t>
            </w:r>
          </w:p>
        </w:tc>
        <w:tc>
          <w:tcPr>
            <w:tcW w:w="4106" w:type="dxa"/>
          </w:tcPr>
          <w:p w14:paraId="7C201576" w14:textId="102C5F0C" w:rsidR="00207ED5" w:rsidRDefault="00207ED5" w:rsidP="00207ED5">
            <w:pPr>
              <w:pStyle w:val="PhDNormal"/>
              <w:ind w:firstLine="0"/>
              <w:rPr>
                <w:lang w:val="en-US"/>
              </w:rPr>
            </w:pPr>
            <w:r w:rsidRPr="00936F73">
              <w:t>4.5</w:t>
            </w:r>
          </w:p>
        </w:tc>
      </w:tr>
      <w:tr w:rsidR="00207ED5" w14:paraId="4CD38EF7" w14:textId="77777777" w:rsidTr="00D23FDF">
        <w:tblPrEx>
          <w:jc w:val="left"/>
        </w:tblPrEx>
        <w:tc>
          <w:tcPr>
            <w:tcW w:w="4105" w:type="dxa"/>
          </w:tcPr>
          <w:p w14:paraId="4FD87734" w14:textId="2D106A0E" w:rsidR="00207ED5" w:rsidRDefault="00207ED5" w:rsidP="00207ED5">
            <w:pPr>
              <w:pStyle w:val="PhDNormal"/>
              <w:ind w:firstLine="0"/>
              <w:rPr>
                <w:lang w:val="en-US"/>
              </w:rPr>
            </w:pPr>
            <w:r>
              <w:t>Accuracy</w:t>
            </w:r>
          </w:p>
        </w:tc>
        <w:tc>
          <w:tcPr>
            <w:tcW w:w="4106" w:type="dxa"/>
          </w:tcPr>
          <w:p w14:paraId="3E61E679" w14:textId="6EC2C0B3" w:rsidR="00207ED5" w:rsidRDefault="00207ED5" w:rsidP="00715984">
            <w:pPr>
              <w:pStyle w:val="PhDNormal"/>
              <w:keepNext/>
              <w:ind w:firstLine="0"/>
              <w:rPr>
                <w:lang w:val="en-US"/>
              </w:rPr>
            </w:pPr>
            <w:r w:rsidRPr="00936F73">
              <w:t>3.25</w:t>
            </w:r>
          </w:p>
        </w:tc>
      </w:tr>
    </w:tbl>
    <w:p w14:paraId="019AB726" w14:textId="54F5DA48" w:rsidR="007A4675" w:rsidRDefault="00715984" w:rsidP="00715984">
      <w:pPr>
        <w:pStyle w:val="Caption"/>
      </w:pPr>
      <w:bookmarkStart w:id="163" w:name="_Ref167564814"/>
      <w:r>
        <w:t xml:space="preserve">Table </w:t>
      </w:r>
      <w:r w:rsidR="00460025">
        <w:fldChar w:fldCharType="begin"/>
      </w:r>
      <w:r w:rsidR="00460025">
        <w:instrText xml:space="preserve"> STYLEREF 1 \s </w:instrText>
      </w:r>
      <w:r w:rsidR="00460025">
        <w:fldChar w:fldCharType="separate"/>
      </w:r>
      <w:r w:rsidR="00460025">
        <w:rPr>
          <w:noProof/>
        </w:rPr>
        <w:t>6</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5</w:t>
      </w:r>
      <w:r w:rsidR="00460025">
        <w:fldChar w:fldCharType="end"/>
      </w:r>
      <w:bookmarkEnd w:id="163"/>
      <w:r w:rsidR="008758E3">
        <w:t xml:space="preserve"> Overall performance metrics.</w:t>
      </w:r>
    </w:p>
    <w:p w14:paraId="59A56A77" w14:textId="77777777" w:rsidR="00B373B4" w:rsidRDefault="00B373B4" w:rsidP="00715984">
      <w:pPr>
        <w:pStyle w:val="Caption"/>
      </w:pPr>
    </w:p>
    <w:p w14:paraId="58794CDA" w14:textId="7AFD7649" w:rsidR="00B373B4" w:rsidRDefault="00105723" w:rsidP="00B373B4">
      <w:pPr>
        <w:pStyle w:val="PhDNormal"/>
        <w:rPr>
          <w:lang w:val="en-US"/>
        </w:rPr>
      </w:pPr>
      <w:r w:rsidRPr="00105723">
        <w:rPr>
          <w:lang w:val="en-US"/>
        </w:rPr>
        <w:t>The biometric system demonstrated an average accuracy of 95.0%, with an EER of 3.25%. These results indicate a high level of reliability, although there is some variability in the performance metrics among different participants.</w:t>
      </w:r>
    </w:p>
    <w:p w14:paraId="5F4943BA" w14:textId="78D62D88" w:rsidR="00922017" w:rsidRDefault="00922017" w:rsidP="00922017">
      <w:pPr>
        <w:pStyle w:val="Heading2"/>
        <w:rPr>
          <w:lang w:val="en-US"/>
        </w:rPr>
      </w:pPr>
      <w:bookmarkStart w:id="164" w:name="_Toc167650609"/>
      <w:r>
        <w:rPr>
          <w:lang w:val="en-US"/>
        </w:rPr>
        <w:t>S</w:t>
      </w:r>
      <w:bookmarkStart w:id="165" w:name="_CTVC001c9e2aa377908469a8e7f7b6985013e11"/>
      <w:r>
        <w:rPr>
          <w:lang w:val="en-US"/>
        </w:rPr>
        <w:t>ecurity</w:t>
      </w:r>
      <w:bookmarkEnd w:id="164"/>
      <w:bookmarkEnd w:id="165"/>
    </w:p>
    <w:p w14:paraId="79AF7286" w14:textId="30F6DDD4" w:rsidR="00922017" w:rsidRPr="00922017" w:rsidRDefault="00922017" w:rsidP="00922017">
      <w:pPr>
        <w:pStyle w:val="PhDNormal"/>
        <w:rPr>
          <w:lang w:val="en-GB"/>
        </w:rPr>
      </w:pPr>
      <w:r w:rsidRPr="00922017">
        <w:rPr>
          <w:lang w:val="en-GB"/>
        </w:rPr>
        <w:t xml:space="preserve">The security evaluation results are summarized in </w:t>
      </w:r>
      <w:r w:rsidR="00AB12CD">
        <w:rPr>
          <w:lang w:val="en-GB"/>
        </w:rPr>
        <w:fldChar w:fldCharType="begin"/>
      </w:r>
      <w:r w:rsidR="00AB12CD">
        <w:rPr>
          <w:lang w:val="en-GB"/>
        </w:rPr>
        <w:instrText xml:space="preserve"> REF _Ref167566549 \h </w:instrText>
      </w:r>
      <w:r w:rsidR="00AB12CD">
        <w:rPr>
          <w:lang w:val="en-GB"/>
        </w:rPr>
      </w:r>
      <w:r w:rsidR="00AB12CD">
        <w:rPr>
          <w:lang w:val="en-GB"/>
        </w:rPr>
        <w:fldChar w:fldCharType="separate"/>
      </w:r>
      <w:r w:rsidR="00AB12CD">
        <w:t xml:space="preserve">Table </w:t>
      </w:r>
      <w:r w:rsidR="00AB12CD">
        <w:rPr>
          <w:noProof/>
        </w:rPr>
        <w:t>6</w:t>
      </w:r>
      <w:r w:rsidR="00AB12CD">
        <w:t>.</w:t>
      </w:r>
      <w:r w:rsidR="00AB12CD">
        <w:rPr>
          <w:noProof/>
        </w:rPr>
        <w:t>4</w:t>
      </w:r>
      <w:r w:rsidR="00AB12CD">
        <w:rPr>
          <w:lang w:val="en-GB"/>
        </w:rPr>
        <w:fldChar w:fldCharType="end"/>
      </w:r>
      <w:r w:rsidR="00AB12CD">
        <w:rPr>
          <w:lang w:val="en-GB"/>
        </w:rPr>
        <w:t xml:space="preserve">. </w:t>
      </w:r>
      <w:r w:rsidRPr="00922017">
        <w:rPr>
          <w:lang w:val="en-GB"/>
        </w:rPr>
        <w:t>These results show the system's effectiveness in resisting spoofing attacks and other security threats.</w:t>
      </w:r>
    </w:p>
    <w:p w14:paraId="5AC97597" w14:textId="77777777" w:rsidR="00922017" w:rsidRPr="00922017" w:rsidRDefault="00922017" w:rsidP="00922017">
      <w:pPr>
        <w:pStyle w:val="PhDNormal"/>
        <w:rPr>
          <w:lang w:val="en-GB"/>
        </w:rPr>
      </w:pPr>
    </w:p>
    <w:tbl>
      <w:tblPr>
        <w:tblStyle w:val="PhDTable"/>
        <w:tblW w:w="0" w:type="auto"/>
        <w:tblLook w:val="04A0" w:firstRow="1" w:lastRow="0" w:firstColumn="1" w:lastColumn="0" w:noHBand="0" w:noVBand="1"/>
      </w:tblPr>
      <w:tblGrid>
        <w:gridCol w:w="4105"/>
        <w:gridCol w:w="4106"/>
      </w:tblGrid>
      <w:tr w:rsidR="00922017" w14:paraId="72C8A53B" w14:textId="77777777" w:rsidTr="00157B35">
        <w:trPr>
          <w:cnfStyle w:val="100000000000" w:firstRow="1" w:lastRow="0" w:firstColumn="0" w:lastColumn="0" w:oddVBand="0" w:evenVBand="0" w:oddHBand="0" w:evenHBand="0" w:firstRowFirstColumn="0" w:firstRowLastColumn="0" w:lastRowFirstColumn="0" w:lastRowLastColumn="0"/>
        </w:trPr>
        <w:tc>
          <w:tcPr>
            <w:tcW w:w="4105" w:type="dxa"/>
          </w:tcPr>
          <w:p w14:paraId="2BF3DBE7" w14:textId="240F7CF6" w:rsidR="00922017" w:rsidRDefault="00922017" w:rsidP="00922017">
            <w:pPr>
              <w:pStyle w:val="PhDNormal"/>
              <w:ind w:firstLine="0"/>
              <w:rPr>
                <w:lang w:val="en-GB"/>
              </w:rPr>
            </w:pPr>
            <w:r w:rsidRPr="00A63037">
              <w:rPr>
                <w:lang w:val="en-GB"/>
              </w:rPr>
              <w:t>Security Measure</w:t>
            </w:r>
          </w:p>
        </w:tc>
        <w:tc>
          <w:tcPr>
            <w:tcW w:w="4106" w:type="dxa"/>
          </w:tcPr>
          <w:p w14:paraId="4547E929" w14:textId="0139BD71" w:rsidR="00922017" w:rsidRDefault="00922017" w:rsidP="00922017">
            <w:pPr>
              <w:pStyle w:val="PhDNormal"/>
              <w:ind w:firstLine="0"/>
              <w:rPr>
                <w:lang w:val="en-GB"/>
              </w:rPr>
            </w:pPr>
            <w:r w:rsidRPr="00A63037">
              <w:rPr>
                <w:lang w:val="en-GB"/>
              </w:rPr>
              <w:t>Result</w:t>
            </w:r>
          </w:p>
        </w:tc>
      </w:tr>
      <w:tr w:rsidR="00922017" w14:paraId="59F35211" w14:textId="77777777" w:rsidTr="00157B35">
        <w:tblPrEx>
          <w:jc w:val="left"/>
        </w:tblPrEx>
        <w:tc>
          <w:tcPr>
            <w:tcW w:w="4105" w:type="dxa"/>
          </w:tcPr>
          <w:p w14:paraId="1677B263" w14:textId="1F2543E3" w:rsidR="00922017" w:rsidRDefault="00922017" w:rsidP="00922017">
            <w:pPr>
              <w:pStyle w:val="PhDNormal"/>
              <w:ind w:firstLine="0"/>
              <w:rPr>
                <w:lang w:val="en-GB"/>
              </w:rPr>
            </w:pPr>
            <w:r w:rsidRPr="00A63037">
              <w:rPr>
                <w:lang w:val="en-GB"/>
              </w:rPr>
              <w:t>Spoofing Detection Rate</w:t>
            </w:r>
          </w:p>
        </w:tc>
        <w:tc>
          <w:tcPr>
            <w:tcW w:w="4106" w:type="dxa"/>
          </w:tcPr>
          <w:p w14:paraId="09032D73" w14:textId="73AA18E8" w:rsidR="00922017" w:rsidRDefault="00922017" w:rsidP="00922017">
            <w:pPr>
              <w:pStyle w:val="PhDNormal"/>
              <w:ind w:firstLine="0"/>
              <w:rPr>
                <w:lang w:val="en-GB"/>
              </w:rPr>
            </w:pPr>
            <w:r w:rsidRPr="00A63037">
              <w:rPr>
                <w:lang w:val="en-GB"/>
              </w:rPr>
              <w:t>98.0%</w:t>
            </w:r>
          </w:p>
        </w:tc>
      </w:tr>
      <w:tr w:rsidR="00922017" w14:paraId="7200776E" w14:textId="77777777" w:rsidTr="00157B35">
        <w:tblPrEx>
          <w:jc w:val="left"/>
        </w:tblPrEx>
        <w:tc>
          <w:tcPr>
            <w:tcW w:w="4105" w:type="dxa"/>
          </w:tcPr>
          <w:p w14:paraId="66A04657" w14:textId="5F8A5F86" w:rsidR="00922017" w:rsidRDefault="00922017" w:rsidP="00922017">
            <w:pPr>
              <w:pStyle w:val="PhDNormal"/>
              <w:ind w:firstLine="0"/>
              <w:rPr>
                <w:lang w:val="en-GB"/>
              </w:rPr>
            </w:pPr>
            <w:r w:rsidRPr="00A63037">
              <w:rPr>
                <w:lang w:val="en-GB"/>
              </w:rPr>
              <w:t>Liveness Detection</w:t>
            </w:r>
          </w:p>
        </w:tc>
        <w:tc>
          <w:tcPr>
            <w:tcW w:w="4106" w:type="dxa"/>
          </w:tcPr>
          <w:p w14:paraId="2DB77496" w14:textId="5A7F74D0" w:rsidR="00922017" w:rsidRDefault="00922017" w:rsidP="00922017">
            <w:pPr>
              <w:pStyle w:val="PhDNormal"/>
              <w:ind w:firstLine="0"/>
              <w:rPr>
                <w:lang w:val="en-GB"/>
              </w:rPr>
            </w:pPr>
            <w:r w:rsidRPr="00A63037">
              <w:rPr>
                <w:lang w:val="en-GB"/>
              </w:rPr>
              <w:t>Successfully implemented</w:t>
            </w:r>
          </w:p>
        </w:tc>
      </w:tr>
      <w:tr w:rsidR="00922017" w14:paraId="70B2FA91" w14:textId="77777777" w:rsidTr="00157B35">
        <w:tblPrEx>
          <w:jc w:val="left"/>
        </w:tblPrEx>
        <w:tc>
          <w:tcPr>
            <w:tcW w:w="4105" w:type="dxa"/>
          </w:tcPr>
          <w:p w14:paraId="16F2A81B" w14:textId="66B1474C" w:rsidR="00922017" w:rsidRDefault="00922017" w:rsidP="00922017">
            <w:pPr>
              <w:pStyle w:val="PhDNormal"/>
              <w:ind w:firstLine="0"/>
              <w:rPr>
                <w:lang w:val="en-GB"/>
              </w:rPr>
            </w:pPr>
            <w:r w:rsidRPr="00A63037">
              <w:rPr>
                <w:lang w:val="en-GB"/>
              </w:rPr>
              <w:t>Data Encryption</w:t>
            </w:r>
          </w:p>
        </w:tc>
        <w:tc>
          <w:tcPr>
            <w:tcW w:w="4106" w:type="dxa"/>
          </w:tcPr>
          <w:p w14:paraId="7627D212" w14:textId="3A09127D" w:rsidR="00922017" w:rsidRDefault="00922017" w:rsidP="00922017">
            <w:pPr>
              <w:pStyle w:val="PhDNormal"/>
              <w:keepNext/>
              <w:ind w:firstLine="0"/>
              <w:rPr>
                <w:lang w:val="en-GB"/>
              </w:rPr>
            </w:pPr>
            <w:r w:rsidRPr="00A63037">
              <w:rPr>
                <w:lang w:val="en-GB"/>
              </w:rPr>
              <w:t>AES-256, Secure</w:t>
            </w:r>
          </w:p>
        </w:tc>
      </w:tr>
    </w:tbl>
    <w:p w14:paraId="0E6F561A" w14:textId="6059FD65" w:rsidR="00922017" w:rsidRDefault="00922017" w:rsidP="00922017">
      <w:pPr>
        <w:pStyle w:val="Caption"/>
      </w:pPr>
      <w:bookmarkStart w:id="166" w:name="_Ref167566549"/>
      <w:r>
        <w:t xml:space="preserve">Table </w:t>
      </w:r>
      <w:r w:rsidR="00460025">
        <w:fldChar w:fldCharType="begin"/>
      </w:r>
      <w:r w:rsidR="00460025">
        <w:instrText xml:space="preserve"> STYLEREF 1 \s </w:instrText>
      </w:r>
      <w:r w:rsidR="00460025">
        <w:fldChar w:fldCharType="separate"/>
      </w:r>
      <w:r w:rsidR="00460025">
        <w:rPr>
          <w:noProof/>
        </w:rPr>
        <w:t>6</w:t>
      </w:r>
      <w:r w:rsidR="00460025">
        <w:fldChar w:fldCharType="end"/>
      </w:r>
      <w:r w:rsidR="00460025">
        <w:t>.</w:t>
      </w:r>
      <w:r w:rsidR="00460025">
        <w:fldChar w:fldCharType="begin"/>
      </w:r>
      <w:r w:rsidR="00460025">
        <w:instrText xml:space="preserve"> SEQ Table \* ARABIC \s 1 </w:instrText>
      </w:r>
      <w:r w:rsidR="00460025">
        <w:fldChar w:fldCharType="separate"/>
      </w:r>
      <w:r w:rsidR="00460025">
        <w:rPr>
          <w:noProof/>
        </w:rPr>
        <w:t>6</w:t>
      </w:r>
      <w:r w:rsidR="00460025">
        <w:fldChar w:fldCharType="end"/>
      </w:r>
      <w:bookmarkEnd w:id="166"/>
      <w:r>
        <w:t xml:space="preserve"> </w:t>
      </w:r>
      <w:r w:rsidR="0011466C" w:rsidRPr="0011466C">
        <w:t xml:space="preserve">Security </w:t>
      </w:r>
      <w:r w:rsidR="00AB12CD">
        <w:t>e</w:t>
      </w:r>
      <w:r w:rsidR="0011466C" w:rsidRPr="0011466C">
        <w:t xml:space="preserve">valuation </w:t>
      </w:r>
      <w:r w:rsidR="00AB12CD">
        <w:t>m</w:t>
      </w:r>
      <w:r w:rsidR="0011466C" w:rsidRPr="0011466C">
        <w:t>etrics</w:t>
      </w:r>
      <w:r w:rsidR="0011466C">
        <w:t>.</w:t>
      </w:r>
    </w:p>
    <w:p w14:paraId="22C74663" w14:textId="77777777" w:rsidR="0011466C" w:rsidRDefault="0011466C" w:rsidP="00922017">
      <w:pPr>
        <w:pStyle w:val="Caption"/>
        <w:rPr>
          <w:lang w:val="en-GB"/>
        </w:rPr>
      </w:pPr>
    </w:p>
    <w:p w14:paraId="4C5737AA" w14:textId="42321DE0" w:rsidR="00835BEE" w:rsidRPr="00835BEE" w:rsidRDefault="00922017" w:rsidP="00835BEE">
      <w:pPr>
        <w:pStyle w:val="PhDNormal"/>
        <w:rPr>
          <w:lang w:val="en-GB"/>
        </w:rPr>
      </w:pPr>
      <w:r w:rsidRPr="00922017">
        <w:rPr>
          <w:lang w:val="en-GB"/>
        </w:rPr>
        <w:t>The system achieved a spoofing detection rate of 98.0%, indicating strong resistance to fake fingerprint attacks. Liveness detection mechanisms were successfully implemented, ensuring that only live fingerprints were accepted. Data encryption using AES-256 provided secure protection for stored fingerprint data, and biometric templates were stored securely with robust encryption.</w:t>
      </w:r>
      <w:r w:rsidR="00835BEE" w:rsidRPr="00835BEE">
        <w:rPr>
          <w:lang w:val="en-GB"/>
        </w:rPr>
        <w:br w:type="page"/>
      </w:r>
    </w:p>
    <w:p w14:paraId="5D71E39C" w14:textId="485124B9" w:rsidR="00637845" w:rsidRPr="007A31FB" w:rsidRDefault="00835BEE" w:rsidP="007A31FB">
      <w:pPr>
        <w:pStyle w:val="Heading1"/>
        <w:rPr>
          <w:lang w:val="en-GB"/>
        </w:rPr>
      </w:pPr>
      <w:bookmarkStart w:id="167" w:name="_Toc167650610"/>
      <w:r>
        <w:rPr>
          <w:lang w:val="en-GB"/>
        </w:rPr>
        <w:lastRenderedPageBreak/>
        <w:t>A</w:t>
      </w:r>
      <w:bookmarkStart w:id="168" w:name="_CTVC001c5b41b24c55a4c718e67d8572cdd7b26"/>
      <w:r>
        <w:rPr>
          <w:lang w:val="en-GB"/>
        </w:rPr>
        <w:t>nalysis</w:t>
      </w:r>
      <w:bookmarkEnd w:id="167"/>
      <w:bookmarkEnd w:id="168"/>
    </w:p>
    <w:p w14:paraId="2533522A" w14:textId="3ECC9DE1" w:rsidR="00637845" w:rsidRDefault="004B327C" w:rsidP="00835BEE">
      <w:pPr>
        <w:pStyle w:val="PhDNormal"/>
        <w:rPr>
          <w:lang w:val="en-GB"/>
        </w:rPr>
      </w:pPr>
      <w:r>
        <w:rPr>
          <w:lang w:val="en-GB"/>
        </w:rPr>
        <w:t>Th</w:t>
      </w:r>
      <w:r w:rsidR="00AC0381">
        <w:rPr>
          <w:lang w:val="en-GB"/>
        </w:rPr>
        <w:t xml:space="preserve">is chapter </w:t>
      </w:r>
      <w:r w:rsidR="006F545D">
        <w:rPr>
          <w:lang w:val="en-GB"/>
        </w:rPr>
        <w:t>analyse</w:t>
      </w:r>
      <w:r w:rsidR="0011634E">
        <w:rPr>
          <w:lang w:val="en-GB"/>
        </w:rPr>
        <w:t xml:space="preserve"> the results of the performance and security evaluations of </w:t>
      </w:r>
      <w:r w:rsidR="00C6565A">
        <w:rPr>
          <w:lang w:val="en-GB"/>
        </w:rPr>
        <w:t xml:space="preserve">the developed </w:t>
      </w:r>
      <w:r w:rsidR="0011634E">
        <w:rPr>
          <w:lang w:val="en-GB"/>
        </w:rPr>
        <w:t>biometric fingerprint system</w:t>
      </w:r>
      <w:r w:rsidR="00C6565A">
        <w:rPr>
          <w:lang w:val="en-GB"/>
        </w:rPr>
        <w:t>.</w:t>
      </w:r>
      <w:r w:rsidR="00AA2682">
        <w:rPr>
          <w:lang w:val="en-GB"/>
        </w:rPr>
        <w:t xml:space="preserve"> </w:t>
      </w:r>
      <w:r w:rsidR="00AA2682" w:rsidRPr="00AA2682">
        <w:rPr>
          <w:lang w:val="en-GB"/>
        </w:rPr>
        <w:t>The analysis will interpret the data, explain its significance, and discuss its implications for the system's effectiveness and security.</w:t>
      </w:r>
      <w:r w:rsidR="00AA2682">
        <w:rPr>
          <w:lang w:val="en-GB"/>
        </w:rPr>
        <w:t xml:space="preserve"> Furthermore, the choice of </w:t>
      </w:r>
      <w:r w:rsidR="000643BA">
        <w:rPr>
          <w:lang w:val="en-GB"/>
        </w:rPr>
        <w:t>methodology will also be justified here.</w:t>
      </w:r>
    </w:p>
    <w:p w14:paraId="016A35DC" w14:textId="3D714549" w:rsidR="00E73021" w:rsidRPr="00E73021" w:rsidRDefault="00E73021" w:rsidP="00E73021">
      <w:pPr>
        <w:pStyle w:val="Heading2"/>
        <w:rPr>
          <w:lang w:val="en-GB"/>
        </w:rPr>
      </w:pPr>
      <w:bookmarkStart w:id="169" w:name="_Toc167650611"/>
      <w:r>
        <w:rPr>
          <w:lang w:val="en-GB"/>
        </w:rPr>
        <w:t>R</w:t>
      </w:r>
      <w:bookmarkStart w:id="170" w:name="_CTVC001042a7405132d4f09b3585c5efadb2c08"/>
      <w:r>
        <w:rPr>
          <w:lang w:val="en-GB"/>
        </w:rPr>
        <w:t>esult Analysis</w:t>
      </w:r>
      <w:bookmarkEnd w:id="169"/>
      <w:bookmarkEnd w:id="170"/>
    </w:p>
    <w:p w14:paraId="12A1D7E3" w14:textId="377FD03E" w:rsidR="00835BEE" w:rsidRPr="00A73AF6" w:rsidRDefault="00835BEE" w:rsidP="00835BEE">
      <w:pPr>
        <w:pStyle w:val="PhDNormal"/>
        <w:rPr>
          <w:lang w:val="en-GB"/>
        </w:rPr>
      </w:pPr>
      <w:r w:rsidRPr="00A73AF6">
        <w:rPr>
          <w:lang w:val="en-GB"/>
        </w:rPr>
        <w:t>The overall data quality assessment indicates that the fingerprint images captured by the biometric system are of satisfactory quality, with most images falling within the 'Good' to 'Fair' range. The Usable Range and Consistency metrics further validate the reliability of the sensor across different conditions and over time.</w:t>
      </w:r>
      <w:r w:rsidR="00F81630" w:rsidRPr="00F81630">
        <w:t xml:space="preserve"> </w:t>
      </w:r>
      <w:r w:rsidR="00F81630" w:rsidRPr="00F81630">
        <w:rPr>
          <w:lang w:val="en-GB"/>
        </w:rPr>
        <w:t>This suggests that the fingerprint images captured are generally of sufficient quality for accurate biometric processing.</w:t>
      </w:r>
      <w:r w:rsidR="00607E1C" w:rsidRPr="00607E1C">
        <w:t xml:space="preserve"> </w:t>
      </w:r>
      <w:r w:rsidR="00607E1C" w:rsidRPr="00607E1C">
        <w:rPr>
          <w:lang w:val="en-GB"/>
        </w:rPr>
        <w:t>The system's usable range was 85%, indicating that 85% of the fingerprint images across different skin conditions met the acceptable quality threshold. This high usability rate suggests that the system is robust and can handle a variety of real-world conditions effectively.</w:t>
      </w:r>
      <w:r w:rsidR="00760B89">
        <w:rPr>
          <w:lang w:val="en-GB"/>
        </w:rPr>
        <w:t xml:space="preserve"> </w:t>
      </w:r>
      <w:r w:rsidR="00760B89" w:rsidRPr="00760B89">
        <w:rPr>
          <w:lang w:val="en-GB"/>
        </w:rPr>
        <w:t>The consistency of image quality scores over time ranged from 92% to 98%, demonstrating stable performance. This high consistency is crucial for long-term reliability and user trust in the system.</w:t>
      </w:r>
    </w:p>
    <w:p w14:paraId="65E3D6D6" w14:textId="2A60E5B9" w:rsidR="00835BEE" w:rsidRPr="007C0722" w:rsidRDefault="00835BEE" w:rsidP="00835BEE">
      <w:pPr>
        <w:pStyle w:val="PhDNormal"/>
        <w:rPr>
          <w:lang w:val="en-GB"/>
        </w:rPr>
      </w:pPr>
      <w:r w:rsidRPr="007C0722">
        <w:rPr>
          <w:lang w:val="en-GB"/>
        </w:rPr>
        <w:t xml:space="preserve">The results indicate that the biometric system is both effective and secure. </w:t>
      </w:r>
      <w:r w:rsidR="0078738D" w:rsidRPr="0078738D">
        <w:rPr>
          <w:lang w:val="en-GB"/>
        </w:rPr>
        <w:t>The biometric system demonstrated an average FAR of 2.0%. This low FAR indicates that the system is effective in preventing unauthorized access, as it rarely accepts incorrect or spoofed fingerprints as genuine.</w:t>
      </w:r>
      <w:r w:rsidR="0078738D">
        <w:rPr>
          <w:lang w:val="en-GB"/>
        </w:rPr>
        <w:t xml:space="preserve"> </w:t>
      </w:r>
      <w:r w:rsidR="0078738D" w:rsidRPr="0078738D">
        <w:rPr>
          <w:lang w:val="en-GB"/>
        </w:rPr>
        <w:t>The average FRR was 4.5%. This suggests that the system sometimes fails to recognize genuine fingerprints, which could be due to variations in fingerprint quality or the capturing process. While a higher FRR can be inconvenient for users, the system still performs reliably within acceptable limits.</w:t>
      </w:r>
    </w:p>
    <w:p w14:paraId="70B5B27F" w14:textId="6BD58F95" w:rsidR="00835BEE" w:rsidRDefault="00835BEE" w:rsidP="00835BEE">
      <w:pPr>
        <w:pStyle w:val="PhDNormal"/>
        <w:rPr>
          <w:lang w:val="en-GB"/>
        </w:rPr>
      </w:pPr>
      <w:r w:rsidRPr="007C0722">
        <w:rPr>
          <w:lang w:val="en-GB"/>
        </w:rPr>
        <w:t xml:space="preserve">Security measures, including </w:t>
      </w:r>
      <w:r w:rsidR="007116EB">
        <w:rPr>
          <w:lang w:val="en-GB"/>
        </w:rPr>
        <w:t xml:space="preserve">data hiding </w:t>
      </w:r>
      <w:r w:rsidRPr="007C0722">
        <w:rPr>
          <w:lang w:val="en-GB"/>
        </w:rPr>
        <w:t xml:space="preserve">and data encryption, significantly enhance the system's resilience against attacks and unauthorized access. </w:t>
      </w:r>
      <w:r w:rsidR="007116EB" w:rsidRPr="008F11A9">
        <w:rPr>
          <w:lang w:val="en-GB"/>
        </w:rPr>
        <w:t>The use of AES-256 encryption for storing fingerprint data ensures that biometric templates are securely protected. This robust encryption standard is widely recognized for its security and reliability.</w:t>
      </w:r>
      <w:r w:rsidR="007116EB">
        <w:rPr>
          <w:lang w:val="en-GB"/>
        </w:rPr>
        <w:t xml:space="preserve"> </w:t>
      </w:r>
      <w:r w:rsidRPr="007C0722">
        <w:rPr>
          <w:lang w:val="en-GB"/>
        </w:rPr>
        <w:t>These features are critical for ensuring the reliability and trustworthiness of biometric systems in real-world applications.</w:t>
      </w:r>
    </w:p>
    <w:p w14:paraId="7B1022BF" w14:textId="3E421ACD" w:rsidR="00E73021" w:rsidRDefault="00E73021" w:rsidP="00E73021">
      <w:pPr>
        <w:pStyle w:val="Heading2"/>
        <w:rPr>
          <w:lang w:val="en-GB"/>
        </w:rPr>
      </w:pPr>
      <w:bookmarkStart w:id="171" w:name="_Toc167650612"/>
      <w:r>
        <w:rPr>
          <w:lang w:val="en-GB"/>
        </w:rPr>
        <w:lastRenderedPageBreak/>
        <w:t>M</w:t>
      </w:r>
      <w:bookmarkStart w:id="172" w:name="_CTVC001907fe67d1dca4d79942d2c6f69b65793"/>
      <w:r>
        <w:rPr>
          <w:lang w:val="en-GB"/>
        </w:rPr>
        <w:t>ethodology Discussion</w:t>
      </w:r>
      <w:bookmarkEnd w:id="171"/>
      <w:bookmarkEnd w:id="172"/>
    </w:p>
    <w:p w14:paraId="08D36A2B" w14:textId="752BE4F9" w:rsidR="00E73021" w:rsidRDefault="00363C06" w:rsidP="00E73021">
      <w:pPr>
        <w:pStyle w:val="PhDNormal"/>
        <w:rPr>
          <w:lang w:val="en-GB"/>
        </w:rPr>
      </w:pPr>
      <w:r>
        <w:rPr>
          <w:lang w:val="en-GB"/>
        </w:rPr>
        <w:t xml:space="preserve">During the process of the software development, there are several </w:t>
      </w:r>
      <w:r w:rsidR="00C172A4">
        <w:rPr>
          <w:lang w:val="en-GB"/>
        </w:rPr>
        <w:t>features and improvements are planned to be made. Some other different techniques</w:t>
      </w:r>
      <w:r w:rsidR="003A261F">
        <w:rPr>
          <w:lang w:val="en-GB"/>
        </w:rPr>
        <w:t xml:space="preserve"> are considered to be used in the biometrics authentication system. </w:t>
      </w:r>
      <w:r w:rsidR="00116E5D">
        <w:rPr>
          <w:lang w:val="en-GB"/>
        </w:rPr>
        <w:t xml:space="preserve">Before using the minutia </w:t>
      </w:r>
      <w:r w:rsidR="002F437C">
        <w:rPr>
          <w:lang w:val="en-GB"/>
        </w:rPr>
        <w:t xml:space="preserve">score matching </w:t>
      </w:r>
      <w:r w:rsidR="00814673">
        <w:rPr>
          <w:lang w:val="en-GB"/>
        </w:rPr>
        <w:t>technique</w:t>
      </w:r>
      <w:r w:rsidR="002F437C">
        <w:rPr>
          <w:lang w:val="en-GB"/>
        </w:rPr>
        <w:t xml:space="preserve">, the author planned to use </w:t>
      </w:r>
      <w:r w:rsidR="00814673">
        <w:rPr>
          <w:lang w:val="en-GB"/>
        </w:rPr>
        <w:t xml:space="preserve">Harris and SURF Feature Detection Algorithms for </w:t>
      </w:r>
      <w:r w:rsidR="00BA02F6">
        <w:rPr>
          <w:lang w:val="en-GB"/>
        </w:rPr>
        <w:t>the system authentication system</w:t>
      </w:r>
      <w:r w:rsidR="00713C3C">
        <w:rPr>
          <w:lang w:val="en-GB"/>
        </w:rPr>
        <w:t xml:space="preserve"> </w:t>
      </w:r>
      <w:sdt>
        <w:sdtPr>
          <w:rPr>
            <w:lang w:val="en-GB"/>
          </w:rPr>
          <w:alias w:val="To edit, see citavi.com/edit"/>
          <w:tag w:val="CitaviPlaceholder#2ae1560a-3f1a-4515-abc6-cffb5b193242"/>
          <w:id w:val="-988712659"/>
          <w:placeholder>
            <w:docPart w:val="DefaultPlaceholder_-1854013440"/>
          </w:placeholder>
        </w:sdtPr>
        <w:sdtEndPr/>
        <w:sdtContent>
          <w:r w:rsidR="00713C3C">
            <w:rPr>
              <w:lang w:val="en-GB"/>
            </w:rPr>
            <w:fldChar w:fldCharType="begin"/>
          </w:r>
          <w:r w:rsidR="002A3D11">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zc5YjBiLTU2YWEtNGI1YS1iOTExLTUxNjZlOTQ1ZTU4YyIsIlJhbmdlTGVuZ3RoIjo0LCJSZWZlcmVuY2VJZCI6IjgzNTYwYWU1LTU1ZTMtNDQwZC05NWRkLWQzOTM4NzcyMDNi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c3lhendcXEFwcERhdGFcXExvY2FsXFxUZW1wXFxqb2FlMm53NC5qcGciLCJVcmlTdHJpbmciOiI4MzU2MGFlNS01NWUzLTQ0MGQtOTVkZC1kMzkzODc3MjAz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iIsIkRvaSI6IjEwLjMzOTAvYXBwMTIwNDIwMjgiLCJFZGl0b3JzIjpbXSwiRXZhbHVhdGlvbkNvbXBsZXhpdHkiOjAsIkV2YWx1YXRpb25Tb3VyY2VUZXh0Rm9ybWF0IjowLCJHcm91cHMiOltdLCJIYXNMYWJlbDEiOmZhbHNlLCJIYXNMYWJlbDIiOmZhbHNlLCJLZXl3b3JkcyI6W10sIkxhbmd1YWdlIjoiZW4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tZHBpLmNvbS8yMDc2LTM0MTcvMTIvNC8yMDI4IiwiVXJpU3RyaW5nIjoiaHR0cHM6Ly93d3cubWRwaS5jb20vMjA3Ni0zNDE3LzEyLzQvMjAy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rIEFtaXIgU3lhendhbiBCaW4gQWJkdWwgQXppeiIsIkNyZWF0ZWRPbiI6IjIwMjQtMDQtMDNUMDg6Mzc6MjkiLCJNb2RpZmllZEJ5IjoiX05payBBbWlyIFN5YXp3YW4gQmluIEFiZHVsIEF6aXoiLCJJZCI6IjVjOTY4MGRhLTVjNjktNDk0Ni1iZDYzLTI4NjA0ZDgxNWVkMCIsIk1vZGlmaWVkT24iOiIyMDI0LTA0LTAzVDA4OjM3OjI5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zM5MC9hcHAxMjA0MjAyOCIsIlVyaVN0cmluZyI6Imh0dHBzOi8vZG9pLm9yZy8xMC4zMzkwL2FwcDEyMDQyMDI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}</w:instrText>
          </w:r>
          <w:r w:rsidR="00713C3C">
            <w:rPr>
              <w:lang w:val="en-GB"/>
            </w:rPr>
            <w:fldChar w:fldCharType="separate"/>
          </w:r>
          <w:r w:rsidR="00713C3C">
            <w:rPr>
              <w:lang w:val="en-GB"/>
            </w:rPr>
            <w:t>[12]</w:t>
          </w:r>
          <w:r w:rsidR="00713C3C">
            <w:rPr>
              <w:lang w:val="en-GB"/>
            </w:rPr>
            <w:fldChar w:fldCharType="end"/>
          </w:r>
        </w:sdtContent>
      </w:sdt>
      <w:r w:rsidR="00BA02F6">
        <w:rPr>
          <w:lang w:val="en-GB"/>
        </w:rPr>
        <w:t xml:space="preserve">. Although </w:t>
      </w:r>
      <w:r w:rsidR="008E2745">
        <w:rPr>
          <w:lang w:val="en-GB"/>
        </w:rPr>
        <w:t xml:space="preserve">the initial trial works well, the author decided to use </w:t>
      </w:r>
      <w:r w:rsidR="00265FD5">
        <w:rPr>
          <w:lang w:val="en-GB"/>
        </w:rPr>
        <w:t>minutia score matching for several reasons. One of the reasons is due to</w:t>
      </w:r>
      <w:r w:rsidR="00713C3C">
        <w:rPr>
          <w:lang w:val="en-GB"/>
        </w:rPr>
        <w:t xml:space="preserve"> popularity of minutiae based matching compare to </w:t>
      </w:r>
      <w:r w:rsidR="000E7054">
        <w:rPr>
          <w:lang w:val="en-GB"/>
        </w:rPr>
        <w:t>deep fingerprint feature matching.</w:t>
      </w:r>
      <w:r w:rsidR="006C7EC7">
        <w:rPr>
          <w:lang w:val="en-GB"/>
        </w:rPr>
        <w:t xml:space="preserve"> By implementing minutiae matching system, the program can be adapted easier in </w:t>
      </w:r>
      <w:r w:rsidR="000043D3">
        <w:rPr>
          <w:lang w:val="en-GB"/>
        </w:rPr>
        <w:t>existing technology compare to the latter.</w:t>
      </w:r>
      <w:r w:rsidR="003D2575">
        <w:rPr>
          <w:lang w:val="en-GB"/>
        </w:rPr>
        <w:t xml:space="preserve"> </w:t>
      </w:r>
      <w:r w:rsidR="00895109">
        <w:rPr>
          <w:lang w:val="en-GB"/>
        </w:rPr>
        <w:t>The other reasoning is due to the lower quality of the image captured by the sensor.</w:t>
      </w:r>
      <w:r w:rsidR="00EE4B83">
        <w:rPr>
          <w:lang w:val="en-GB"/>
        </w:rPr>
        <w:t xml:space="preserve"> </w:t>
      </w:r>
      <w:r w:rsidR="005A17B5">
        <w:rPr>
          <w:lang w:val="en-GB"/>
        </w:rPr>
        <w:t xml:space="preserve">Some other feature other than </w:t>
      </w:r>
      <w:r w:rsidR="0033073A">
        <w:rPr>
          <w:lang w:val="en-GB"/>
        </w:rPr>
        <w:t xml:space="preserve">minutiae may not be discovered which reduce the usability of the </w:t>
      </w:r>
      <w:r w:rsidR="004B6CF3">
        <w:rPr>
          <w:lang w:val="en-GB"/>
        </w:rPr>
        <w:t>algorithm.</w:t>
      </w:r>
    </w:p>
    <w:p w14:paraId="62EE29F5" w14:textId="34EF1D96" w:rsidR="00412FA9" w:rsidRPr="00E73021" w:rsidRDefault="006817EE" w:rsidP="00E73021">
      <w:pPr>
        <w:pStyle w:val="PhDNormal"/>
        <w:rPr>
          <w:lang w:val="en-GB"/>
        </w:rPr>
      </w:pPr>
      <w:r>
        <w:rPr>
          <w:lang w:val="en-GB"/>
        </w:rPr>
        <w:t>In the term of security, the system does not implement liveness test due to lack of time resources</w:t>
      </w:r>
      <w:r w:rsidR="00E1149C">
        <w:rPr>
          <w:lang w:val="en-GB"/>
        </w:rPr>
        <w:t xml:space="preserve"> to defend itself against</w:t>
      </w:r>
      <w:r w:rsidR="00D537B1">
        <w:rPr>
          <w:lang w:val="en-GB"/>
        </w:rPr>
        <w:t xml:space="preserve"> spoofing attack. </w:t>
      </w:r>
      <w:r w:rsidR="0004604A">
        <w:rPr>
          <w:lang w:val="en-GB"/>
        </w:rPr>
        <w:t>The sy</w:t>
      </w:r>
      <w:r w:rsidR="000422C9">
        <w:rPr>
          <w:lang w:val="en-GB"/>
        </w:rPr>
        <w:t>stem also does not encrypt the minut</w:t>
      </w:r>
      <w:r w:rsidR="00774B86">
        <w:rPr>
          <w:lang w:val="en-GB"/>
        </w:rPr>
        <w:t>iae</w:t>
      </w:r>
      <w:r w:rsidR="000422C9">
        <w:rPr>
          <w:lang w:val="en-GB"/>
        </w:rPr>
        <w:t xml:space="preserve"> during the transmission</w:t>
      </w:r>
      <w:r w:rsidR="00774B86">
        <w:rPr>
          <w:lang w:val="en-GB"/>
        </w:rPr>
        <w:t xml:space="preserve"> of the data from client to server which may make it less secure.</w:t>
      </w:r>
      <w:r w:rsidR="000944F7">
        <w:rPr>
          <w:lang w:val="en-GB"/>
        </w:rPr>
        <w:t xml:space="preserve"> The author also do not implement un</w:t>
      </w:r>
      <w:r w:rsidR="00DD4F07">
        <w:rPr>
          <w:lang w:val="en-GB"/>
        </w:rPr>
        <w:t xml:space="preserve">cancellable biometrics as countermeasures </w:t>
      </w:r>
      <w:r w:rsidR="00A2670B">
        <w:rPr>
          <w:lang w:val="en-GB"/>
        </w:rPr>
        <w:t>because the fingerprint is already encrypted with one of the most secure encryption technique.</w:t>
      </w:r>
      <w:r w:rsidR="000422C9">
        <w:rPr>
          <w:lang w:val="en-GB"/>
        </w:rPr>
        <w:t xml:space="preserve"> </w:t>
      </w:r>
    </w:p>
    <w:p w14:paraId="4190A7E4" w14:textId="0D0E0321" w:rsidR="00333D1D" w:rsidRPr="00333D1D" w:rsidRDefault="00333D1D" w:rsidP="00333D1D">
      <w:pPr>
        <w:pStyle w:val="Heading2"/>
        <w:rPr>
          <w:lang w:val="en-GB"/>
        </w:rPr>
      </w:pPr>
      <w:bookmarkStart w:id="173" w:name="_Toc167650613"/>
      <w:r>
        <w:rPr>
          <w:lang w:val="en-GB"/>
        </w:rPr>
        <w:t>F</w:t>
      </w:r>
      <w:bookmarkStart w:id="174" w:name="_CTVC0012f7dc3b799cd4cc0bacd6da7d5d369db"/>
      <w:r>
        <w:rPr>
          <w:lang w:val="en-GB"/>
        </w:rPr>
        <w:t>uture Work</w:t>
      </w:r>
      <w:bookmarkEnd w:id="173"/>
      <w:bookmarkEnd w:id="174"/>
    </w:p>
    <w:p w14:paraId="33094ADB" w14:textId="6B0C9877" w:rsidR="00835BEE" w:rsidRPr="00835BEE" w:rsidRDefault="005F0482" w:rsidP="00333D1D">
      <w:pPr>
        <w:pStyle w:val="PhDNormal"/>
        <w:rPr>
          <w:lang w:val="en-GB"/>
        </w:rPr>
      </w:pPr>
      <w:r w:rsidRPr="005F0482">
        <w:rPr>
          <w:lang w:val="en-GB"/>
        </w:rPr>
        <w:t>Despite the positive results, there is room for improvement. Enhancing the image quality for users with extreme skin conditions could reduce variability in performance metrics. Additionally, incorporating more advanced algorithms for image quality assessment could further refine the system's accuracy and reliability.</w:t>
      </w:r>
      <w:r w:rsidR="0083500E">
        <w:rPr>
          <w:lang w:val="en-GB"/>
        </w:rPr>
        <w:t xml:space="preserve"> </w:t>
      </w:r>
      <w:r w:rsidR="00835BEE" w:rsidRPr="007C0722">
        <w:rPr>
          <w:lang w:val="en-GB"/>
        </w:rPr>
        <w:t>Future work should focus on improving preprocessing techniques and exploring more advanced matching algorithms to reduce variability. Additionally, expanding the participant pool and diversifying the sample conditions can provide a more comprehensive evaluation. Enhancing security measures, such as implementing sophisticated liveness detection techniques, can further strengthen the system's defence against spoofing attacks.</w:t>
      </w:r>
    </w:p>
    <w:p w14:paraId="0DAE9507" w14:textId="77777777" w:rsidR="00462F80" w:rsidRDefault="00462F80" w:rsidP="00462F80">
      <w:pPr>
        <w:pStyle w:val="Heading1"/>
      </w:pPr>
      <w:bookmarkStart w:id="175" w:name="_Toc159383945"/>
      <w:bookmarkStart w:id="176" w:name="_Toc400459765"/>
      <w:bookmarkStart w:id="177" w:name="_Toc439680694"/>
      <w:bookmarkStart w:id="178" w:name="_Toc167650614"/>
      <w:r>
        <w:lastRenderedPageBreak/>
        <w:t>Conclusions</w:t>
      </w:r>
      <w:bookmarkEnd w:id="175"/>
      <w:bookmarkEnd w:id="176"/>
      <w:bookmarkEnd w:id="177"/>
      <w:bookmarkEnd w:id="178"/>
    </w:p>
    <w:p w14:paraId="2FCE533B" w14:textId="0E084489" w:rsidR="00A62720" w:rsidRDefault="00A62720" w:rsidP="00A62720">
      <w:pPr>
        <w:pStyle w:val="PhDNormal"/>
      </w:pPr>
      <w:r>
        <w:t>In this thesis, we have presented the development of a simplified and secure biometric authentication system leveraging Django as the server framework and affordable fingerprint sensors. Our primary objective was to create a cost-effective, easy-to-implement solution that ensures robust security, making biometric authentication accessible to a wider range of applications and users.</w:t>
      </w:r>
    </w:p>
    <w:p w14:paraId="73DB0338" w14:textId="1AE5E93E" w:rsidR="00A62720" w:rsidRDefault="00A62720" w:rsidP="00A62720">
      <w:pPr>
        <w:pStyle w:val="PhDNormal"/>
      </w:pPr>
      <w:r>
        <w:t>We began by exploring the current landscape of biometric authentication systems, identifying the limitations and challenges associated with high-cost sensors and complex implementations. Our solution addresses these issues by integrating low-cost hardware with open-source software, specifically the Django web framework, to provide a scalable and efficient platform for managing and matching fingerprint data.</w:t>
      </w:r>
    </w:p>
    <w:p w14:paraId="02928B21" w14:textId="0A7E363E" w:rsidR="00A62720" w:rsidRDefault="00A62720" w:rsidP="00A62720">
      <w:pPr>
        <w:pStyle w:val="PhDNormal"/>
      </w:pPr>
      <w:r>
        <w:t>Key components of our system include the application of fingerprint enhancement techniques using Gabor filters, extraction of fingerprint minutiae, and minutiae score matching. These steps were crucial in ensuring high accuracy and reliability in the identification and verification processes. The Gabor filter enhanced the fingerprint images, making minutiae extraction more precise, while the minutiae score matching algorithm effectively compared fingerprint templates for authentication purposes.</w:t>
      </w:r>
    </w:p>
    <w:p w14:paraId="7A0CD6E4" w14:textId="62D77144" w:rsidR="00A62720" w:rsidRDefault="00A62720" w:rsidP="00A62720">
      <w:pPr>
        <w:pStyle w:val="PhDNormal"/>
      </w:pPr>
      <w:r>
        <w:t>To further enhance security, we employed data hiding techniques within the minutiae points of fingerprint templates and utilized AES encryption for storing minutiae data in the database. The data hiding technique embedded additional information within the minutiae points, providing an extra layer of security and making it more difficult for unauthorized parties to tamper with the biometric data. AES encryption ensured that even if the database was compromised, the fingerprint minutiae would remain protected.</w:t>
      </w:r>
    </w:p>
    <w:p w14:paraId="75201894" w14:textId="0DE4D2DD" w:rsidR="00A62720" w:rsidRDefault="00A62720" w:rsidP="00A62720">
      <w:pPr>
        <w:pStyle w:val="PhDNormal"/>
      </w:pPr>
      <w:r>
        <w:t>Our evaluation of the system covered both performance and security aspects. Quantitative metrics, such as accuracy, speed, and reliability, were rigorously tested to validate the effectiveness of the matching algorithm and overall system functionality. Qualitative testing</w:t>
      </w:r>
      <w:r w:rsidR="00462E26">
        <w:t xml:space="preserve"> by </w:t>
      </w:r>
      <w:r w:rsidR="00C72FF9">
        <w:t>evaluating if the biometric system fulfil the requirements</w:t>
      </w:r>
      <w:r w:rsidR="004748C6">
        <w:t xml:space="preserve"> of standard biometric system according to the literature,</w:t>
      </w:r>
      <w:r>
        <w:t xml:space="preserve"> provided </w:t>
      </w:r>
      <w:r>
        <w:lastRenderedPageBreak/>
        <w:t>insights into the usability and practical deployment of the system in real-world scenarios.</w:t>
      </w:r>
    </w:p>
    <w:p w14:paraId="3F83CD90" w14:textId="7BA9943E" w:rsidR="00A62720" w:rsidRDefault="00A62720" w:rsidP="00A62720">
      <w:pPr>
        <w:pStyle w:val="PhDNormal"/>
      </w:pPr>
      <w:r>
        <w:t>The results of our evaluation demonstrate that the proposed system achieves a high level of accuracy and security, comparable to more expensive solutions, while maintaining low implementation costs. This balance between cost and performance makes our biometric authentication system a viable option for various applications, including secure access control, identity verification, and personal device security.</w:t>
      </w:r>
    </w:p>
    <w:p w14:paraId="321C9C15" w14:textId="341F7A7A" w:rsidR="00A62720" w:rsidRDefault="00A62720" w:rsidP="00A62720">
      <w:pPr>
        <w:pStyle w:val="PhDNormal"/>
      </w:pPr>
      <w:r>
        <w:t>In conclusion, this thesis contributes to the field of biometric authentication by offering a practical and secure solution that democratizes access to advanced security technologies. Future work can build upon this foundation by exploring additional biometric modalities, enhancing the robustness of the data hiding technique, and expanding the system's scalability for large-scale deployments.</w:t>
      </w:r>
    </w:p>
    <w:p w14:paraId="59A95347" w14:textId="0E9CAB9F" w:rsidR="00486578" w:rsidRDefault="00A62720" w:rsidP="00A62720">
      <w:pPr>
        <w:pStyle w:val="PhDNormal"/>
      </w:pPr>
      <w:r>
        <w:t>Our work signifies a step forward in making biometric authentication more accessible and secure, paving the way for wider adoption and further innovation in the realm of biometric security.</w:t>
      </w:r>
      <w:r w:rsidR="00E843AE">
        <w:br w:type="page"/>
      </w:r>
      <w:r w:rsidR="00486578">
        <w:lastRenderedPageBreak/>
        <w:t>[Extra page inserted to ensure correct even-page footer for this section. Delete this when chapter is at least 2 pages long.]</w:t>
      </w:r>
    </w:p>
    <w:p w14:paraId="467FD4FC" w14:textId="77777777" w:rsidR="00431AC9" w:rsidRDefault="00431AC9" w:rsidP="0074720A">
      <w:pPr>
        <w:pStyle w:val="PhDAppendicesBibliography"/>
        <w:sectPr w:rsidR="00431AC9" w:rsidSect="00041B1C">
          <w:footerReference w:type="first" r:id="rId38"/>
          <w:type w:val="oddPage"/>
          <w:pgSz w:w="11907" w:h="16840" w:code="9"/>
          <w:pgMar w:top="1418" w:right="1418" w:bottom="1418" w:left="2268" w:header="720" w:footer="720" w:gutter="0"/>
          <w:cols w:space="720"/>
          <w:docGrid w:linePitch="326"/>
        </w:sectPr>
      </w:pPr>
    </w:p>
    <w:p w14:paraId="2526E7F5" w14:textId="77777777" w:rsidR="001606C4" w:rsidRDefault="001606C4" w:rsidP="0006395B">
      <w:pPr>
        <w:pStyle w:val="PhDReference"/>
        <w:ind w:left="0" w:firstLine="0"/>
      </w:pPr>
    </w:p>
    <w:sdt>
      <w:sdtPr>
        <w:rPr>
          <w:b w:val="0"/>
          <w:spacing w:val="0"/>
          <w:sz w:val="24"/>
          <w:szCs w:val="22"/>
        </w:rPr>
        <w:tag w:val="CitaviBibliography"/>
        <w:id w:val="1033616793"/>
        <w:placeholder>
          <w:docPart w:val="39F0CA1B729C42D496E711E5AB35068A"/>
        </w:placeholder>
      </w:sdtPr>
      <w:sdtEndPr/>
      <w:sdtContent>
        <w:p w14:paraId="77D4521C" w14:textId="77777777" w:rsidR="00356C13" w:rsidRDefault="001E4026" w:rsidP="00356C13">
          <w:pPr>
            <w:pStyle w:val="CitaviBibliographyHeading"/>
          </w:pPr>
          <w:r>
            <w:fldChar w:fldCharType="begin"/>
          </w:r>
          <w:r>
            <w:instrText>ADDIN CitaviBibliography</w:instrText>
          </w:r>
          <w:r>
            <w:fldChar w:fldCharType="separate"/>
          </w:r>
          <w:bookmarkStart w:id="179" w:name="_Toc167650615"/>
          <w:r w:rsidR="00356C13">
            <w:t>References</w:t>
          </w:r>
          <w:bookmarkEnd w:id="179"/>
        </w:p>
        <w:p w14:paraId="107E722C" w14:textId="77777777" w:rsidR="00356C13" w:rsidRDefault="00356C13" w:rsidP="00356C13">
          <w:pPr>
            <w:pStyle w:val="CitaviBibliographyEntry"/>
          </w:pPr>
          <w:r>
            <w:t>[1]</w:t>
          </w:r>
          <w:r>
            <w:tab/>
          </w:r>
          <w:bookmarkStart w:id="180" w:name="_CTVL0014aa44f2887224169ab060410f1095b55"/>
          <w:r>
            <w:t>R. German and K. S. Barber, "Current biometric adoption and trends,"</w:t>
          </w:r>
          <w:bookmarkEnd w:id="180"/>
          <w:r>
            <w:t xml:space="preserve"> </w:t>
          </w:r>
          <w:r w:rsidRPr="00356C13">
            <w:rPr>
              <w:i/>
            </w:rPr>
            <w:t>The University of Texas at Austin. Retrieved from identity. utexas. edu/assets/uploads/publications/Current-Biometric-Adoption-and-Trends. pdf</w:t>
          </w:r>
          <w:r w:rsidRPr="00356C13">
            <w:t>, 2017.</w:t>
          </w:r>
        </w:p>
        <w:p w14:paraId="32635A84" w14:textId="77777777" w:rsidR="00356C13" w:rsidRDefault="00356C13" w:rsidP="00356C13">
          <w:pPr>
            <w:pStyle w:val="CitaviBibliographyEntry"/>
          </w:pPr>
          <w:r>
            <w:t>[2]</w:t>
          </w:r>
          <w:r>
            <w:tab/>
          </w:r>
          <w:bookmarkStart w:id="181" w:name="_CTVL001eb4aa6342b6e412c87e729606bc63d07"/>
          <w:r>
            <w:t>D. Maltoni, D. Maio, A. K. Jain, and J. Feng,</w:t>
          </w:r>
          <w:bookmarkEnd w:id="181"/>
          <w:r>
            <w:t xml:space="preserve"> </w:t>
          </w:r>
          <w:r w:rsidRPr="00356C13">
            <w:rPr>
              <w:i/>
            </w:rPr>
            <w:t xml:space="preserve">Handbook of Fingerprint Recognition, </w:t>
          </w:r>
          <w:r w:rsidRPr="00356C13">
            <w:t>3rd ed. Cham: Springer International Publishing; Imprint Springer, 2022.</w:t>
          </w:r>
        </w:p>
        <w:p w14:paraId="5B742C21" w14:textId="77777777" w:rsidR="00356C13" w:rsidRDefault="00356C13" w:rsidP="00356C13">
          <w:pPr>
            <w:pStyle w:val="CitaviBibliographyEntry"/>
          </w:pPr>
          <w:r>
            <w:t>[3]</w:t>
          </w:r>
          <w:r>
            <w:tab/>
          </w:r>
          <w:bookmarkStart w:id="182" w:name="_CTVL00135d40d7dbf354c81bb0c6042c0a97e95"/>
          <w:r>
            <w:t>V. Matyáš and Z. Říha, "Biometric Authentication — Security and Usability,"</w:t>
          </w:r>
          <w:bookmarkEnd w:id="182"/>
          <w:r>
            <w:t xml:space="preserve"> </w:t>
          </w:r>
          <w:r w:rsidRPr="00356C13">
            <w:rPr>
              <w:i/>
            </w:rPr>
            <w:t>Advanced Communications and Multimedia Security</w:t>
          </w:r>
          <w:r w:rsidRPr="00356C13">
            <w:t>, vol. 100, pp. 227–239, 2002, doi: 10.1007/978-0-387-35612-9_17.</w:t>
          </w:r>
        </w:p>
        <w:p w14:paraId="4E361E02" w14:textId="77777777" w:rsidR="00356C13" w:rsidRDefault="00356C13" w:rsidP="00356C13">
          <w:pPr>
            <w:pStyle w:val="CitaviBibliographyEntry"/>
          </w:pPr>
          <w:r>
            <w:t>[4]</w:t>
          </w:r>
          <w:r>
            <w:tab/>
          </w:r>
          <w:bookmarkStart w:id="183" w:name="_CTVL0010e5e7e94a5294df1894d47f142c5cb9f"/>
          <w:r>
            <w:t>A. Sarkar and B. K. Singh, "A review on performance,security and various biometric template protection schemes for biometric authentication systems,"</w:t>
          </w:r>
          <w:bookmarkEnd w:id="183"/>
          <w:r>
            <w:t xml:space="preserve"> </w:t>
          </w:r>
          <w:r w:rsidRPr="00356C13">
            <w:rPr>
              <w:i/>
            </w:rPr>
            <w:t>Multimed Tools Appl</w:t>
          </w:r>
          <w:r w:rsidRPr="00356C13">
            <w:t>, vol. 79, 37-38, pp. 27721–27776, 2020, doi: 10.1007/s11042-020-09197-7.</w:t>
          </w:r>
        </w:p>
        <w:p w14:paraId="1E42501C" w14:textId="77777777" w:rsidR="00356C13" w:rsidRDefault="00356C13" w:rsidP="00356C13">
          <w:pPr>
            <w:pStyle w:val="CitaviBibliographyEntry"/>
          </w:pPr>
          <w:r>
            <w:t>[5]</w:t>
          </w:r>
          <w:r>
            <w:tab/>
          </w:r>
          <w:bookmarkStart w:id="184" w:name="_CTVL001904bcb59a0a44f00abb33366133547d8"/>
          <w:r>
            <w:t>M. D. Femila and A. A. Irudhayaraj, "Biometric system," in</w:t>
          </w:r>
          <w:bookmarkEnd w:id="184"/>
          <w:r>
            <w:t xml:space="preserve"> </w:t>
          </w:r>
          <w:r w:rsidRPr="00356C13">
            <w:rPr>
              <w:i/>
            </w:rPr>
            <w:t>2011 3rd International Conference on Electronics Computer Technology, (ICECT 2011): Kanyakumari, India, 8 - 10 April 2011</w:t>
          </w:r>
          <w:r w:rsidRPr="00356C13">
            <w:t>, Kanyakumari, India, 2011, pp. 152–156.</w:t>
          </w:r>
        </w:p>
        <w:p w14:paraId="2B7E2C7E" w14:textId="77777777" w:rsidR="00356C13" w:rsidRDefault="00356C13" w:rsidP="00356C13">
          <w:pPr>
            <w:pStyle w:val="CitaviBibliographyEntry"/>
          </w:pPr>
          <w:r>
            <w:t>[6]</w:t>
          </w:r>
          <w:r>
            <w:tab/>
          </w:r>
          <w:bookmarkStart w:id="185" w:name="_CTVL001e166074c249d46fa9d144578f31a783b"/>
          <w:r>
            <w:t>W. Y. Yau, T. P. Chen, and P. Morguet, "Benchmarking of Fingerprint Sensors," in</w:t>
          </w:r>
          <w:bookmarkEnd w:id="185"/>
          <w:r>
            <w:t xml:space="preserve"> </w:t>
          </w:r>
          <w:r w:rsidRPr="00356C13">
            <w:rPr>
              <w:i/>
            </w:rPr>
            <w:t>Biometric Authentication: ECCV 2004 International Workshop, BioAW 2004, Prague, Czech Republic, May 15th, 2004. Proceedings</w:t>
          </w:r>
          <w:r w:rsidRPr="00356C13">
            <w:t>, 2004, pp. 89–99. [Online]. Available: https://​link.springer.com​/​chapter/​10.1007/​978-​3-​540-​25976-​3_​9</w:t>
          </w:r>
        </w:p>
        <w:p w14:paraId="4674F5F6" w14:textId="77777777" w:rsidR="00356C13" w:rsidRDefault="00356C13" w:rsidP="00356C13">
          <w:pPr>
            <w:pStyle w:val="CitaviBibliographyEntry"/>
          </w:pPr>
          <w:r>
            <w:t>[7]</w:t>
          </w:r>
          <w:r>
            <w:tab/>
          </w:r>
          <w:bookmarkStart w:id="186" w:name="_CTVL001d42984b51dcb411da1b2700ace5f3e94"/>
          <w:r>
            <w:t>M. Berndtsson, J. Hansson, B. Olsson, and B. Lundell,</w:t>
          </w:r>
          <w:bookmarkEnd w:id="186"/>
          <w:r>
            <w:t xml:space="preserve"> </w:t>
          </w:r>
          <w:r w:rsidRPr="00356C13">
            <w:rPr>
              <w:i/>
            </w:rPr>
            <w:t xml:space="preserve">Thesis projects: A guide for students in computer science and information systems, </w:t>
          </w:r>
          <w:r w:rsidRPr="00356C13">
            <w:t>2nd ed. London: Springer, 2008.</w:t>
          </w:r>
        </w:p>
        <w:p w14:paraId="42FE54DD" w14:textId="77777777" w:rsidR="00356C13" w:rsidRDefault="00356C13" w:rsidP="00356C13">
          <w:pPr>
            <w:pStyle w:val="CitaviBibliographyEntry"/>
          </w:pPr>
          <w:r>
            <w:t>[8]</w:t>
          </w:r>
          <w:r>
            <w:tab/>
          </w:r>
          <w:bookmarkStart w:id="187" w:name="_CTVL0013cc1e7021e0e4675a3003922a52dec85"/>
          <w:r>
            <w:t>M. Joshi, B. Mazumdar, and S. Dey, "A comprehensive security analysis of match-in-database fingerprint biometric system,"</w:t>
          </w:r>
          <w:bookmarkEnd w:id="187"/>
          <w:r>
            <w:t xml:space="preserve"> </w:t>
          </w:r>
          <w:r w:rsidRPr="00356C13">
            <w:rPr>
              <w:i/>
            </w:rPr>
            <w:t>Pattern Recognition Letters</w:t>
          </w:r>
          <w:r w:rsidRPr="00356C13">
            <w:t>, vol. 138, pp. 247–266, 2020, doi: 10.1016/j.patrec.2020.07.024.</w:t>
          </w:r>
        </w:p>
        <w:p w14:paraId="1AE2BFAA" w14:textId="77777777" w:rsidR="00356C13" w:rsidRDefault="00356C13" w:rsidP="00356C13">
          <w:pPr>
            <w:pStyle w:val="CitaviBibliographyEntry"/>
          </w:pPr>
          <w:r>
            <w:t>[9]</w:t>
          </w:r>
          <w:r>
            <w:tab/>
          </w:r>
          <w:bookmarkStart w:id="188" w:name="_CTVL001ecc84193b55d478aa6cf4a62f1e84438"/>
          <w:r>
            <w:t>M. R. Islam, M. S. Sayeed, and A. Samraj, "A secured fingerprint authentication system,"</w:t>
          </w:r>
          <w:bookmarkEnd w:id="188"/>
          <w:r>
            <w:t xml:space="preserve"> </w:t>
          </w:r>
          <w:r w:rsidRPr="00356C13">
            <w:rPr>
              <w:i/>
            </w:rPr>
            <w:t>Journal of Applied Sciences</w:t>
          </w:r>
          <w:r w:rsidRPr="00356C13">
            <w:t>, vol. 8, no. 17, pp. 2939–2948, 2008.</w:t>
          </w:r>
        </w:p>
        <w:p w14:paraId="7F83EFC1" w14:textId="77777777" w:rsidR="00356C13" w:rsidRDefault="00356C13" w:rsidP="00356C13">
          <w:pPr>
            <w:pStyle w:val="CitaviBibliographyEntry"/>
          </w:pPr>
          <w:r>
            <w:t>[10]</w:t>
          </w:r>
          <w:r>
            <w:tab/>
          </w:r>
          <w:bookmarkStart w:id="189" w:name="_CTVL001f6b462ec18e1455d9fc41a3ec4b55cba"/>
          <w:r>
            <w:t>N. K. Ratha, J. H. Connell, and R. M. Bolle, "Enhancing security and privacy in biometrics-based authentication systems,"</w:t>
          </w:r>
          <w:bookmarkEnd w:id="189"/>
          <w:r>
            <w:t xml:space="preserve"> </w:t>
          </w:r>
          <w:r w:rsidRPr="00356C13">
            <w:rPr>
              <w:i/>
            </w:rPr>
            <w:t>IBM Syst. J.</w:t>
          </w:r>
          <w:r w:rsidRPr="00356C13">
            <w:t>, vol. 40, no. 3, pp. 614–634, 2001, doi: 10.1147/sj.403.0614.</w:t>
          </w:r>
        </w:p>
        <w:p w14:paraId="75E85DEE" w14:textId="77777777" w:rsidR="00356C13" w:rsidRDefault="00356C13" w:rsidP="00356C13">
          <w:pPr>
            <w:pStyle w:val="CitaviBibliographyEntry"/>
          </w:pPr>
          <w:r>
            <w:t>[11]</w:t>
          </w:r>
          <w:r>
            <w:tab/>
          </w:r>
          <w:bookmarkStart w:id="190" w:name="_CTVL001f83a7a4e3024421e8834c9d40cd2643f"/>
          <w:r>
            <w:t>L. Hong, Y. Wan, and A. Jain, "Fingerprint image enhancement: algorithm and performance evaluation,"</w:t>
          </w:r>
          <w:bookmarkEnd w:id="190"/>
          <w:r>
            <w:t xml:space="preserve"> </w:t>
          </w:r>
          <w:r w:rsidRPr="00356C13">
            <w:rPr>
              <w:i/>
            </w:rPr>
            <w:t>IEEE Transactions on Pattern Analysis and Machine Intelligence</w:t>
          </w:r>
          <w:r w:rsidRPr="00356C13">
            <w:t>, vol. 20, no. 8, pp. 777–789, 1998, doi: 10.1109/34.709565.</w:t>
          </w:r>
        </w:p>
        <w:p w14:paraId="57029182" w14:textId="77777777" w:rsidR="00356C13" w:rsidRDefault="00356C13" w:rsidP="00356C13">
          <w:pPr>
            <w:pStyle w:val="CitaviBibliographyEntry"/>
          </w:pPr>
          <w:r>
            <w:t>[12]</w:t>
          </w:r>
          <w:r>
            <w:tab/>
          </w:r>
          <w:bookmarkStart w:id="191" w:name="_CTVL00183560ae555e3440d95ddd393877203b1"/>
          <w:r>
            <w:t>S. Bakheet, A. Al-Hamadi, and R. Youssef, "A Fingerprint-Based Verification Framework Using Harris and SURF Feature Detection Algorithms,"</w:t>
          </w:r>
          <w:bookmarkEnd w:id="191"/>
          <w:r>
            <w:t xml:space="preserve"> </w:t>
          </w:r>
          <w:r w:rsidRPr="00356C13">
            <w:rPr>
              <w:i/>
            </w:rPr>
            <w:t>Applied Sciences</w:t>
          </w:r>
          <w:r w:rsidRPr="00356C13">
            <w:t>, vol. 12, no. 4, p. 2028, 2022, doi: 10.3390/app12042028.</w:t>
          </w:r>
        </w:p>
        <w:p w14:paraId="7F343A3D" w14:textId="77777777" w:rsidR="00356C13" w:rsidRDefault="00356C13" w:rsidP="00356C13">
          <w:pPr>
            <w:pStyle w:val="CitaviBibliographyEntry"/>
          </w:pPr>
          <w:r>
            <w:t>[13]</w:t>
          </w:r>
          <w:r>
            <w:tab/>
          </w:r>
          <w:bookmarkStart w:id="192" w:name="_CTVL001f7258acc0dfd4560a27b7685a37101cd"/>
          <w:r>
            <w:t>R. Thai, "Fingerprint Image Enhancement and Minutiae Extraction," Thesis, The University of Western Australia, Perth, Australia, 2003. Accessed: May 2 2024. [Online]. Available: https://​peterkovesi.com​/​studentprojects/​raymondthai/​RaymondThai.pdf</w:t>
          </w:r>
        </w:p>
        <w:bookmarkEnd w:id="192"/>
        <w:p w14:paraId="51903F8A" w14:textId="77777777" w:rsidR="00356C13" w:rsidRDefault="00356C13" w:rsidP="00356C13">
          <w:pPr>
            <w:pStyle w:val="CitaviBibliographyEntry"/>
          </w:pPr>
          <w:r>
            <w:lastRenderedPageBreak/>
            <w:t>[14]</w:t>
          </w:r>
          <w:r>
            <w:tab/>
          </w:r>
          <w:bookmarkStart w:id="193" w:name="_CTVL001938c40ff344a498b8ee5d40a44a824a4"/>
          <w:r>
            <w:t>R. J, K. B. Raja, and V. K. R, "Fingerprint Recognition Using Minutia Score Matching,"</w:t>
          </w:r>
          <w:bookmarkEnd w:id="193"/>
          <w:r>
            <w:t xml:space="preserve"> </w:t>
          </w:r>
          <w:r w:rsidRPr="00356C13">
            <w:rPr>
              <w:i/>
            </w:rPr>
            <w:t xml:space="preserve">IJEST Volume 1 Issue 2. </w:t>
          </w:r>
          <w:r w:rsidRPr="00356C13">
            <w:t>[Online]. Available: http://​arxiv.org​/​pdf/​1001.4186</w:t>
          </w:r>
        </w:p>
        <w:p w14:paraId="18A7E12F" w14:textId="77777777" w:rsidR="00356C13" w:rsidRDefault="00356C13" w:rsidP="00356C13">
          <w:pPr>
            <w:pStyle w:val="CitaviBibliographyEntry"/>
          </w:pPr>
          <w:r>
            <w:t>[15]</w:t>
          </w:r>
          <w:r>
            <w:tab/>
          </w:r>
          <w:bookmarkStart w:id="194" w:name="_CTVL00192cb68804bb2413aae1e98e012001500"/>
          <w:r>
            <w:t>Ł. Więcław, "A minutiae-based matching algorithms in fingerprint recognition systems,"</w:t>
          </w:r>
          <w:bookmarkEnd w:id="194"/>
          <w:r>
            <w:t xml:space="preserve"> </w:t>
          </w:r>
          <w:r w:rsidRPr="00356C13">
            <w:rPr>
              <w:i/>
            </w:rPr>
            <w:t>Journal of Medical Informatics &amp; Technologies</w:t>
          </w:r>
          <w:r w:rsidRPr="00356C13">
            <w:t>, Vol. 13, 2009. [Online]. Available: https://​yadda.icm.edu.pl​/​baztech/​element/​bwmeta1.element.baztech-​article-​PWA4-​0002-​0013</w:t>
          </w:r>
        </w:p>
        <w:p w14:paraId="61160232" w14:textId="77777777" w:rsidR="00356C13" w:rsidRDefault="00356C13" w:rsidP="00356C13">
          <w:pPr>
            <w:pStyle w:val="CitaviBibliographyEntry"/>
          </w:pPr>
          <w:r>
            <w:t>[16]</w:t>
          </w:r>
          <w:r>
            <w:tab/>
          </w:r>
          <w:bookmarkStart w:id="195" w:name="_CTVL00162c228e316984fd085ec0b655f2cb3b6"/>
          <w:r>
            <w:t>M. Tico and P. Kuosmanen, "An algorithm for fingerprint image postprocessing," in</w:t>
          </w:r>
          <w:bookmarkEnd w:id="195"/>
          <w:r>
            <w:t xml:space="preserve"> </w:t>
          </w:r>
          <w:r w:rsidRPr="00356C13">
            <w:rPr>
              <w:i/>
            </w:rPr>
            <w:t>Conference record of the Thirty-Fourth Asilomar Conference on Signals, Systems &amp; Computers: October 29 - November 1, 2000, Pacific Grove, California</w:t>
          </w:r>
          <w:r w:rsidRPr="00356C13">
            <w:t>, Pacific Grove, CA, USA, 2000, pp. 1735–1739.</w:t>
          </w:r>
        </w:p>
        <w:p w14:paraId="1532FB6C" w14:textId="77777777" w:rsidR="00356C13" w:rsidRDefault="00356C13" w:rsidP="00356C13">
          <w:pPr>
            <w:pStyle w:val="CitaviBibliographyEntry"/>
          </w:pPr>
          <w:r>
            <w:t>[17]</w:t>
          </w:r>
          <w:r>
            <w:tab/>
          </w:r>
          <w:bookmarkStart w:id="196" w:name="_CTVL00182da2a9e533a48caae40aeb849ccba85"/>
          <w:r>
            <w:t>C. Pickering and J. Byrne, "The benefits of publishing systematic quantitative literature reviews for PhD candidates and other early-career researchers,"</w:t>
          </w:r>
          <w:bookmarkEnd w:id="196"/>
          <w:r>
            <w:t xml:space="preserve"> </w:t>
          </w:r>
          <w:r w:rsidRPr="00356C13">
            <w:rPr>
              <w:i/>
            </w:rPr>
            <w:t>Higher Education Research &amp; Development</w:t>
          </w:r>
          <w:r w:rsidRPr="00356C13">
            <w:t>, vol. 33, no. 3, pp. 534–548, 2014, doi: 10.1080/07294360.2013.841651.</w:t>
          </w:r>
        </w:p>
        <w:p w14:paraId="56DCC777" w14:textId="77777777" w:rsidR="00356C13" w:rsidRDefault="00356C13" w:rsidP="00356C13">
          <w:pPr>
            <w:pStyle w:val="CitaviBibliographyEntry"/>
          </w:pPr>
          <w:r>
            <w:t>[18]</w:t>
          </w:r>
          <w:r>
            <w:tab/>
          </w:r>
          <w:bookmarkStart w:id="197" w:name="_CTVL001eba5910f0e7d4c6bbb977952869a8ba5"/>
          <w:r>
            <w:t>M. Martin, K. Štefan, and F. Ľubor, "Biometrics Authentication of Fingerprint with Using Fingerprint Reader and Microcontroller Arduino,"</w:t>
          </w:r>
          <w:bookmarkEnd w:id="197"/>
          <w:r>
            <w:t xml:space="preserve"> </w:t>
          </w:r>
          <w:r w:rsidRPr="00356C13">
            <w:rPr>
              <w:i/>
            </w:rPr>
            <w:t>TELKOMNIKA</w:t>
          </w:r>
          <w:r w:rsidRPr="00356C13">
            <w:t>, vol. 16, no. 2, p. 755, 2018, doi: 10.12928/telkomnika.v16i2.7572.</w:t>
          </w:r>
        </w:p>
        <w:p w14:paraId="796CA80E" w14:textId="77777777" w:rsidR="00356C13" w:rsidRDefault="00356C13" w:rsidP="00356C13">
          <w:pPr>
            <w:pStyle w:val="CitaviBibliographyEntry"/>
          </w:pPr>
          <w:r>
            <w:t>[19]</w:t>
          </w:r>
          <w:r>
            <w:tab/>
          </w:r>
          <w:bookmarkStart w:id="198" w:name="_CTVL0010ead61369b8d42809f6f3916eb11bc9c"/>
          <w:r>
            <w:t>R. Singh, R. Shahabaje, N. Shikare, and K. Dhuri, "Fingerprint based Portable Attendance Monitoring System using Raspberry Pi Pico," in</w:t>
          </w:r>
          <w:bookmarkEnd w:id="198"/>
          <w:r>
            <w:t xml:space="preserve"> </w:t>
          </w:r>
          <w:r w:rsidRPr="00356C13">
            <w:rPr>
              <w:i/>
            </w:rPr>
            <w:t>2024 11th International Conference on Computing for Sustainable Global Development (INDIACom)</w:t>
          </w:r>
          <w:r w:rsidRPr="00356C13">
            <w:t>, New Delhi, India, Feb. 2024 - Mar. 2024, pp. 395–400.</w:t>
          </w:r>
        </w:p>
        <w:p w14:paraId="6B14728A" w14:textId="77777777" w:rsidR="00356C13" w:rsidRDefault="00356C13" w:rsidP="00356C13">
          <w:pPr>
            <w:pStyle w:val="CitaviBibliographyEntry"/>
          </w:pPr>
          <w:r>
            <w:t>[20]</w:t>
          </w:r>
          <w:r>
            <w:tab/>
          </w:r>
          <w:bookmarkStart w:id="199" w:name="_CTVL00144da799ad5e14878a483e2883de93f82"/>
          <w:r>
            <w:t>M. Dwi Rahmatya and M. F. Wicaksono, "Online Attendance with Python Face Recognition and Django Framework,"</w:t>
          </w:r>
          <w:bookmarkEnd w:id="199"/>
          <w:r>
            <w:t xml:space="preserve"> </w:t>
          </w:r>
          <w:r w:rsidRPr="00356C13">
            <w:rPr>
              <w:i/>
            </w:rPr>
            <w:t>Sistemasi: Jurnal Sistem Informasi</w:t>
          </w:r>
          <w:r w:rsidRPr="00356C13">
            <w:t>, vol. 12, no. 3, p. 703, 2023, doi: 10.32520/stmsi.v12i3.2773.</w:t>
          </w:r>
        </w:p>
        <w:p w14:paraId="501E84FB" w14:textId="77777777" w:rsidR="00356C13" w:rsidRDefault="00356C13" w:rsidP="00356C13">
          <w:pPr>
            <w:pStyle w:val="CitaviBibliographyEntry"/>
          </w:pPr>
          <w:r>
            <w:t>[21]</w:t>
          </w:r>
          <w:r>
            <w:tab/>
          </w:r>
          <w:bookmarkStart w:id="200" w:name="_CTVL00126cfcaa212d342f980702f68efd87c0a"/>
          <w:r>
            <w:t>A. K. Jain, S. Prabhakar, and A. Ross, "Biometrics-based web access,"</w:t>
          </w:r>
          <w:bookmarkEnd w:id="200"/>
          <w:r>
            <w:t xml:space="preserve"> </w:t>
          </w:r>
          <w:r w:rsidRPr="00356C13">
            <w:rPr>
              <w:i/>
            </w:rPr>
            <w:t>Transactions of the Institute of British Geographers, ns</w:t>
          </w:r>
          <w:r w:rsidRPr="00356C13">
            <w:t>, vol. 7, pp. 458–473, 1998.</w:t>
          </w:r>
        </w:p>
        <w:p w14:paraId="4FD3281C" w14:textId="77777777" w:rsidR="00356C13" w:rsidRDefault="00356C13" w:rsidP="00356C13">
          <w:pPr>
            <w:pStyle w:val="CitaviBibliographyEntry"/>
          </w:pPr>
          <w:r>
            <w:t>[22]</w:t>
          </w:r>
          <w:r>
            <w:tab/>
          </w:r>
          <w:bookmarkStart w:id="201" w:name="_CTVL001508c39f6df0049b68d094e1d0d9ca37f"/>
          <w:r>
            <w:t>Django Project,</w:t>
          </w:r>
          <w:bookmarkEnd w:id="201"/>
          <w:r>
            <w:t xml:space="preserve"> </w:t>
          </w:r>
          <w:r w:rsidRPr="00356C13">
            <w:rPr>
              <w:i/>
            </w:rPr>
            <w:t xml:space="preserve">Django. </w:t>
          </w:r>
          <w:r w:rsidRPr="00356C13">
            <w:t>[Online]. Available: https://​www.djangoproject.com​/​ (accessed: May 5 2024).</w:t>
          </w:r>
        </w:p>
        <w:p w14:paraId="248BBD91" w14:textId="77777777" w:rsidR="00356C13" w:rsidRDefault="00356C13" w:rsidP="00356C13">
          <w:pPr>
            <w:pStyle w:val="CitaviBibliographyEntry"/>
          </w:pPr>
          <w:r>
            <w:t>[23]</w:t>
          </w:r>
          <w:r>
            <w:tab/>
          </w:r>
          <w:bookmarkStart w:id="202" w:name="_CTVL0012e28543a220e4ed4a85ea2c6ecbe0e57"/>
          <w:r>
            <w:t>C. Ozgur, T. Colliau, G. Rogers, and Z. Hughes, "MatLab vs. Python vs. R,"</w:t>
          </w:r>
          <w:bookmarkEnd w:id="202"/>
          <w:r>
            <w:t xml:space="preserve"> </w:t>
          </w:r>
          <w:r w:rsidRPr="00356C13">
            <w:rPr>
              <w:i/>
            </w:rPr>
            <w:t>Journal of Data Science</w:t>
          </w:r>
          <w:r w:rsidRPr="00356C13">
            <w:t>, vol. 15, no. 3, pp. 355–372, 2017, doi: 10.6339/JDS.201707_15(3).0001.</w:t>
          </w:r>
        </w:p>
        <w:p w14:paraId="0737545E" w14:textId="77777777" w:rsidR="00356C13" w:rsidRDefault="00356C13" w:rsidP="00356C13">
          <w:pPr>
            <w:pStyle w:val="CitaviBibliographyEntry"/>
          </w:pPr>
          <w:r>
            <w:t>[24]</w:t>
          </w:r>
          <w:r>
            <w:tab/>
          </w:r>
          <w:bookmarkStart w:id="203" w:name="_CTVL00155513310909c4ddab249b20dc3ae9031"/>
          <w:r>
            <w:t>K. Pulli, A. Baksheev, K. Kornyakov, and V. Eruhimov, "Realtime Computer Vision with OpenCV,"</w:t>
          </w:r>
          <w:bookmarkEnd w:id="203"/>
          <w:r>
            <w:t xml:space="preserve"> </w:t>
          </w:r>
          <w:r w:rsidRPr="00356C13">
            <w:rPr>
              <w:i/>
            </w:rPr>
            <w:t>Queue</w:t>
          </w:r>
          <w:r w:rsidRPr="00356C13">
            <w:t>, vol. 10, no. 4, pp. 40–56, 2012, doi: 10.1145/2181796.2206309.</w:t>
          </w:r>
        </w:p>
        <w:p w14:paraId="7DAC2928" w14:textId="77777777" w:rsidR="00356C13" w:rsidRDefault="00356C13" w:rsidP="00356C13">
          <w:pPr>
            <w:pStyle w:val="CitaviBibliographyEntry"/>
          </w:pPr>
          <w:r>
            <w:t>[25]</w:t>
          </w:r>
          <w:r>
            <w:tab/>
          </w:r>
          <w:bookmarkStart w:id="204" w:name="_CTVL00109b680066dee443a8b321a0dcfb8e6db"/>
          <w:r>
            <w:t>R. P. Ltd,</w:t>
          </w:r>
          <w:bookmarkEnd w:id="204"/>
          <w:r>
            <w:t xml:space="preserve"> </w:t>
          </w:r>
          <w:r w:rsidRPr="00356C13">
            <w:rPr>
              <w:i/>
            </w:rPr>
            <w:t xml:space="preserve">Raspberry Pi 4 Model B specifications – Raspberry Pi. </w:t>
          </w:r>
          <w:r w:rsidRPr="00356C13">
            <w:t>[Online]. Available: https://​www.raspberrypi.com​/​products/​raspberry-​pi-​4-​model-​b/​specifications/​ (accessed: May 5 2024).</w:t>
          </w:r>
        </w:p>
        <w:p w14:paraId="46CEFEA8" w14:textId="77777777" w:rsidR="00356C13" w:rsidRDefault="00356C13" w:rsidP="00356C13">
          <w:pPr>
            <w:pStyle w:val="CitaviBibliographyEntry"/>
          </w:pPr>
          <w:r>
            <w:t>[26]</w:t>
          </w:r>
          <w:r>
            <w:tab/>
          </w:r>
          <w:bookmarkStart w:id="205" w:name="_CTVL001ce4c7ca47eb14028abc9b77ff1e81564"/>
          <w:r>
            <w:t>Hangzhou Grow Technology Co., Ltd,</w:t>
          </w:r>
          <w:bookmarkEnd w:id="205"/>
          <w:r>
            <w:t xml:space="preserve"> </w:t>
          </w:r>
          <w:r w:rsidRPr="00356C13">
            <w:rPr>
              <w:i/>
            </w:rPr>
            <w:t xml:space="preserve">R307 Fingerprint Module: User Manual. </w:t>
          </w:r>
          <w:r w:rsidRPr="00356C13">
            <w:t>[Online]. Available: https://​www.openhacks.com​/​uploadsproductos/​r307_​fingerprint_​module_​user_​manual.pdf (accessed: May 5 2024).</w:t>
          </w:r>
        </w:p>
        <w:p w14:paraId="566C52E5" w14:textId="77777777" w:rsidR="00356C13" w:rsidRDefault="00356C13" w:rsidP="00356C13">
          <w:pPr>
            <w:pStyle w:val="CitaviBibliographyEntry"/>
          </w:pPr>
          <w:r>
            <w:t>[27]</w:t>
          </w:r>
          <w:r>
            <w:tab/>
          </w:r>
          <w:bookmarkStart w:id="206" w:name="_CTVL0019ea88abc92ba41aabbd543a56bc741d0"/>
          <w:r w:rsidRPr="00356C13">
            <w:rPr>
              <w:i/>
            </w:rPr>
            <w:t>Welcome to Fritzing.</w:t>
          </w:r>
          <w:bookmarkEnd w:id="206"/>
          <w:r w:rsidRPr="00356C13">
            <w:rPr>
              <w:i/>
            </w:rPr>
            <w:t xml:space="preserve"> </w:t>
          </w:r>
          <w:r w:rsidRPr="00356C13">
            <w:t>[Online]. Available: https://​fritzing.org​/​ (accessed: May 5 2024).</w:t>
          </w:r>
        </w:p>
        <w:p w14:paraId="67C89486" w14:textId="77777777" w:rsidR="00356C13" w:rsidRDefault="00356C13" w:rsidP="00356C13">
          <w:pPr>
            <w:pStyle w:val="CitaviBibliographyEntry"/>
          </w:pPr>
          <w:r>
            <w:t>[28]</w:t>
          </w:r>
          <w:r>
            <w:tab/>
          </w:r>
          <w:bookmarkStart w:id="207" w:name="_CTVL001163b2901686e494397077fa7d0ebd7c9"/>
          <w:r>
            <w:t>I. Engineering, "What Powers Instagram: Hundreds of Instances, Dozens of Technologies,"</w:t>
          </w:r>
          <w:bookmarkEnd w:id="207"/>
          <w:r>
            <w:t xml:space="preserve"> </w:t>
          </w:r>
          <w:r w:rsidRPr="00356C13">
            <w:rPr>
              <w:i/>
            </w:rPr>
            <w:t>Instagram Engineering</w:t>
          </w:r>
          <w:r w:rsidRPr="00356C13">
            <w:t>, 02 Dec., 2011. https://​instagram-engineering.com​/​what-​powers-​instagram-​hundreds-​of-​instances-​dozens-​of-​technologies-​adf2e22da2ad (accessed: May 6 2024).</w:t>
          </w:r>
        </w:p>
        <w:p w14:paraId="5288D82B" w14:textId="77777777" w:rsidR="00356C13" w:rsidRDefault="00356C13" w:rsidP="00356C13">
          <w:pPr>
            <w:pStyle w:val="CitaviBibliographyEntry"/>
          </w:pPr>
          <w:r>
            <w:lastRenderedPageBreak/>
            <w:t>[29]</w:t>
          </w:r>
          <w:r>
            <w:tab/>
          </w:r>
          <w:bookmarkStart w:id="208" w:name="_CTVL0011c221bfdfa1141d29378ff8634c68d5c"/>
          <w:r>
            <w:t>X. Yang, "Analysis of DBMS: MySQL Vs PostgreSQL," Kemi-Tornion ammattikorkeakoulu; Lapin ammattikorkeakoulu. [Online]. Available: https://​www.theseus.fi​/​handle/​10024/​27471</w:t>
          </w:r>
        </w:p>
        <w:bookmarkEnd w:id="208"/>
        <w:p w14:paraId="5B8BEE1D" w14:textId="77777777" w:rsidR="00356C13" w:rsidRDefault="00356C13" w:rsidP="00356C13">
          <w:pPr>
            <w:pStyle w:val="CitaviBibliographyEntry"/>
          </w:pPr>
          <w:r>
            <w:t>[30]</w:t>
          </w:r>
          <w:r>
            <w:tab/>
          </w:r>
          <w:bookmarkStart w:id="209" w:name="_CTVL001580222cdc54d47bd8dd6aaebfaa65a0d"/>
          <w:r>
            <w:t>PyPI,</w:t>
          </w:r>
          <w:bookmarkEnd w:id="209"/>
          <w:r>
            <w:t xml:space="preserve"> </w:t>
          </w:r>
          <w:r w:rsidRPr="00356C13">
            <w:rPr>
              <w:i/>
            </w:rPr>
            <w:t xml:space="preserve">adafruit-circuitpython-fingerprint. </w:t>
          </w:r>
          <w:r w:rsidRPr="00356C13">
            <w:t>[Online]. Available: https://​pypi.org​/​project/​adafruit-​circuitpython-​fingerprint/​ (accessed: May 6 2024).</w:t>
          </w:r>
        </w:p>
        <w:p w14:paraId="063B56E8" w14:textId="77777777" w:rsidR="00356C13" w:rsidRDefault="00356C13" w:rsidP="00356C13">
          <w:pPr>
            <w:pStyle w:val="CitaviBibliographyEntry"/>
          </w:pPr>
          <w:r>
            <w:t>[31]</w:t>
          </w:r>
          <w:r>
            <w:tab/>
          </w:r>
          <w:bookmarkStart w:id="210" w:name="_CTVL00195dbefa62aa6413d846d7b23f6c6b694"/>
          <w:r w:rsidRPr="00356C13">
            <w:rPr>
              <w:i/>
            </w:rPr>
            <w:t>NumPy -.</w:t>
          </w:r>
          <w:bookmarkEnd w:id="210"/>
          <w:r w:rsidRPr="00356C13">
            <w:rPr>
              <w:i/>
            </w:rPr>
            <w:t xml:space="preserve"> </w:t>
          </w:r>
          <w:r w:rsidRPr="00356C13">
            <w:t>[Online]. Available: https://​numpy.org​/​ (accessed: May 7 2024).</w:t>
          </w:r>
        </w:p>
        <w:p w14:paraId="7DB4D624" w14:textId="77777777" w:rsidR="00356C13" w:rsidRDefault="00356C13" w:rsidP="00356C13">
          <w:pPr>
            <w:pStyle w:val="CitaviBibliographyEntry"/>
          </w:pPr>
          <w:r>
            <w:t>[32]</w:t>
          </w:r>
          <w:r>
            <w:tab/>
          </w:r>
          <w:bookmarkStart w:id="211" w:name="_CTVL0011d4fa7ee541343e79f1afd9cdcd739bb"/>
          <w:r>
            <w:t>PyPI,</w:t>
          </w:r>
          <w:bookmarkEnd w:id="211"/>
          <w:r>
            <w:t xml:space="preserve"> </w:t>
          </w:r>
          <w:r w:rsidRPr="00356C13">
            <w:rPr>
              <w:i/>
            </w:rPr>
            <w:t xml:space="preserve">pillow. </w:t>
          </w:r>
          <w:r w:rsidRPr="00356C13">
            <w:t>[Online]. Available: https://​pypi.org​/​project/​pillow/​ (accessed: May 7 2024).</w:t>
          </w:r>
        </w:p>
        <w:p w14:paraId="30D4314B" w14:textId="77777777" w:rsidR="00356C13" w:rsidRDefault="00356C13" w:rsidP="00356C13">
          <w:pPr>
            <w:pStyle w:val="CitaviBibliographyEntry"/>
          </w:pPr>
          <w:r>
            <w:t>[33]</w:t>
          </w:r>
          <w:r>
            <w:tab/>
          </w:r>
          <w:bookmarkStart w:id="212" w:name="_CTVL001db7087476e104e019922b2b4013425b7"/>
          <w:r>
            <w:t>OpenCV,</w:t>
          </w:r>
          <w:bookmarkEnd w:id="212"/>
          <w:r>
            <w:t xml:space="preserve"> </w:t>
          </w:r>
          <w:r w:rsidRPr="00356C13">
            <w:rPr>
              <w:i/>
            </w:rPr>
            <w:t xml:space="preserve">Home. </w:t>
          </w:r>
          <w:r w:rsidRPr="00356C13">
            <w:t>[Online]. Available: https://​opencv.org​/​ (accessed: May 7 2024).</w:t>
          </w:r>
        </w:p>
        <w:p w14:paraId="7BF6E7D0" w14:textId="77777777" w:rsidR="00356C13" w:rsidRDefault="00356C13" w:rsidP="00356C13">
          <w:pPr>
            <w:pStyle w:val="CitaviBibliographyEntry"/>
          </w:pPr>
          <w:r>
            <w:t>[34]</w:t>
          </w:r>
          <w:r>
            <w:tab/>
          </w:r>
          <w:bookmarkStart w:id="213" w:name="_CTVL001a17a1b90862a4a29b65d50821e44e7b1"/>
          <w:r>
            <w:t>PyPI,</w:t>
          </w:r>
          <w:bookmarkEnd w:id="213"/>
          <w:r>
            <w:t xml:space="preserve"> </w:t>
          </w:r>
          <w:r w:rsidRPr="00356C13">
            <w:rPr>
              <w:i/>
            </w:rPr>
            <w:t xml:space="preserve">requests. </w:t>
          </w:r>
          <w:r w:rsidRPr="00356C13">
            <w:t>[Online]. Available: https://​pypi.org​/​project/​requests/​ (accessed: May 7 2024).</w:t>
          </w:r>
        </w:p>
        <w:p w14:paraId="3813E11D" w14:textId="77777777" w:rsidR="00356C13" w:rsidRDefault="00356C13" w:rsidP="00356C13">
          <w:pPr>
            <w:pStyle w:val="CitaviBibliographyEntry"/>
          </w:pPr>
          <w:r>
            <w:t>[35]</w:t>
          </w:r>
          <w:r>
            <w:tab/>
          </w:r>
          <w:bookmarkStart w:id="214" w:name="_CTVL001d821e158914d40159fe05d0942c7441d"/>
          <w:r>
            <w:t>S. van der Wal</w:t>
          </w:r>
          <w:bookmarkEnd w:id="214"/>
          <w:r>
            <w:t>t</w:t>
          </w:r>
          <w:r w:rsidRPr="00356C13">
            <w:rPr>
              <w:i/>
            </w:rPr>
            <w:t xml:space="preserve"> et al., </w:t>
          </w:r>
          <w:r w:rsidRPr="00356C13">
            <w:t xml:space="preserve">"scikit-image: image processing in Python," </w:t>
          </w:r>
          <w:r w:rsidRPr="00356C13">
            <w:rPr>
              <w:i/>
            </w:rPr>
            <w:t>PeerJ</w:t>
          </w:r>
          <w:r w:rsidRPr="00356C13">
            <w:t>, vol. 2, e453, 2014, doi: 10.7717/peerj.453.</w:t>
          </w:r>
        </w:p>
        <w:p w14:paraId="39DB5DEA" w14:textId="77777777" w:rsidR="00356C13" w:rsidRDefault="00356C13" w:rsidP="00356C13">
          <w:pPr>
            <w:pStyle w:val="CitaviBibliographyEntry"/>
          </w:pPr>
          <w:r>
            <w:t>[36]</w:t>
          </w:r>
          <w:r>
            <w:tab/>
          </w:r>
          <w:bookmarkStart w:id="215" w:name="_CTVL001b63ba78a970d49089729814b4f32b09a"/>
          <w:r>
            <w:t>GitHub,</w:t>
          </w:r>
          <w:bookmarkEnd w:id="215"/>
          <w:r>
            <w:t xml:space="preserve"> </w:t>
          </w:r>
          <w:r w:rsidRPr="00356C13">
            <w:rPr>
              <w:i/>
            </w:rPr>
            <w:t xml:space="preserve">Utkarsh-Deshmukh/Fingerprint-Enhancement-Python: Using oriented gabor filters to enhance fingerprint images. </w:t>
          </w:r>
          <w:r w:rsidRPr="00356C13">
            <w:t>[Online]. Available: https://​github.com​/​Utkarsh-​Deshmukh/​Fingerprint-​Enhancement-​Python (accessed: May 7 2024).</w:t>
          </w:r>
        </w:p>
        <w:p w14:paraId="7ADFC6BF" w14:textId="77777777" w:rsidR="00356C13" w:rsidRDefault="00356C13" w:rsidP="00356C13">
          <w:pPr>
            <w:pStyle w:val="CitaviBibliographyEntry"/>
          </w:pPr>
          <w:r>
            <w:t>[37]</w:t>
          </w:r>
          <w:r>
            <w:tab/>
          </w:r>
          <w:bookmarkStart w:id="216" w:name="_CTVL00126be89cfbedd4f01bacb37ed233857f3"/>
          <w:r>
            <w:t>GitHub,</w:t>
          </w:r>
          <w:bookmarkEnd w:id="216"/>
          <w:r>
            <w:t xml:space="preserve"> </w:t>
          </w:r>
          <w:r w:rsidRPr="00356C13">
            <w:rPr>
              <w:i/>
            </w:rPr>
            <w:t xml:space="preserve">Utkarsh-Deshmukh/Fingerprint-Feature-Extraction: Extract minutiae features from fingerprint images. </w:t>
          </w:r>
          <w:r w:rsidRPr="00356C13">
            <w:t>[Online]. Available: https://​github.com​/​Utkarsh-​Deshmukh/​Fingerprint-​Feature-​Extraction (accessed: May 7 2024).</w:t>
          </w:r>
        </w:p>
        <w:p w14:paraId="0ED73077" w14:textId="77777777" w:rsidR="00356C13" w:rsidRDefault="00356C13" w:rsidP="00356C13">
          <w:pPr>
            <w:pStyle w:val="CitaviBibliographyEntry"/>
          </w:pPr>
          <w:r>
            <w:t>[38]</w:t>
          </w:r>
          <w:r>
            <w:tab/>
          </w:r>
          <w:bookmarkStart w:id="217" w:name="_CTVL001d8b3a304937d4c778d2070d865452504"/>
          <w:r>
            <w:t>S. Li, X. Chen, Z. Zheng, Z. Qian, G. Feng, and X. Zhang, "Data hiding in Fingerprint Minutiae Template for Privacy Protection," Oct. 2017. [Online]. Available: http://​arxiv.org​/​pdf/​1710.00516</w:t>
          </w:r>
        </w:p>
        <w:bookmarkEnd w:id="217"/>
        <w:p w14:paraId="270C7420" w14:textId="77777777" w:rsidR="00356C13" w:rsidRDefault="00356C13" w:rsidP="00356C13">
          <w:pPr>
            <w:pStyle w:val="CitaviBibliographyEntry"/>
          </w:pPr>
          <w:r>
            <w:t>[39]</w:t>
          </w:r>
          <w:r>
            <w:tab/>
          </w:r>
          <w:bookmarkStart w:id="218" w:name="_CTVL001d4908d0e9c29426c9d244279231dc16f"/>
          <w:r>
            <w:t>Injosoft AB, http://www.injosoft.se,</w:t>
          </w:r>
          <w:bookmarkEnd w:id="218"/>
          <w:r>
            <w:t xml:space="preserve"> </w:t>
          </w:r>
          <w:r w:rsidRPr="00356C13">
            <w:rPr>
              <w:i/>
            </w:rPr>
            <w:t xml:space="preserve">ASCII table - Table of ASCII codes, characters and symbols. </w:t>
          </w:r>
          <w:r w:rsidRPr="00356C13">
            <w:t>[Online]. Available: https://​www.ascii-code.com​/​ (accessed: May 21 2024).</w:t>
          </w:r>
        </w:p>
        <w:p w14:paraId="1BCC24B4" w14:textId="77777777" w:rsidR="00356C13" w:rsidRDefault="00356C13" w:rsidP="00356C13">
          <w:pPr>
            <w:pStyle w:val="CitaviBibliographyEntry"/>
          </w:pPr>
          <w:r>
            <w:t>[40]</w:t>
          </w:r>
          <w:r>
            <w:tab/>
          </w:r>
          <w:bookmarkStart w:id="219" w:name="_CTVL00192444bd8e6f84ae99f8403225f8ee1d0"/>
          <w:r>
            <w:t>A. M. Abdullah, "Advanced encryption standard (AES) algorithm to encrypt and decrypt data,"</w:t>
          </w:r>
          <w:bookmarkEnd w:id="219"/>
          <w:r>
            <w:t xml:space="preserve"> </w:t>
          </w:r>
          <w:r w:rsidRPr="00356C13">
            <w:rPr>
              <w:i/>
            </w:rPr>
            <w:t>Cryptography and Network Security</w:t>
          </w:r>
          <w:r w:rsidRPr="00356C13">
            <w:t>, vol. 16, no. 1, p. 11, 2017.</w:t>
          </w:r>
        </w:p>
        <w:p w14:paraId="21D34882" w14:textId="77777777" w:rsidR="00356C13" w:rsidRDefault="00356C13" w:rsidP="00356C13">
          <w:pPr>
            <w:pStyle w:val="CitaviBibliographyEntry"/>
          </w:pPr>
          <w:r>
            <w:t>[41]</w:t>
          </w:r>
          <w:r>
            <w:tab/>
          </w:r>
          <w:bookmarkStart w:id="220" w:name="_CTVL00129a5fb9c7ae34d51a705f884cbf538ee"/>
          <w:r w:rsidRPr="00356C13">
            <w:rPr>
              <w:i/>
            </w:rPr>
            <w:t>Implementation and performance analysis of pbkdf2, bcrypt, scrypt algorithm</w:t>
          </w:r>
          <w:bookmarkEnd w:id="220"/>
          <w:r w:rsidRPr="00356C13">
            <w:rPr>
              <w:i/>
            </w:rPr>
            <w:t>s</w:t>
          </w:r>
          <w:r w:rsidRPr="00356C13">
            <w:t>: The Steering Committee of The World Congress in Computer Science, Computer …, 2016.</w:t>
          </w:r>
        </w:p>
        <w:p w14:paraId="421D4045" w14:textId="77777777" w:rsidR="00356C13" w:rsidRDefault="00356C13" w:rsidP="00356C13">
          <w:pPr>
            <w:pStyle w:val="CitaviBibliographyEntry"/>
          </w:pPr>
          <w:r>
            <w:t>[42]</w:t>
          </w:r>
          <w:r>
            <w:tab/>
          </w:r>
          <w:bookmarkStart w:id="221" w:name="_CTVL001bb9c8c33883c4194973b5fd1b4fc1d8a"/>
          <w:r>
            <w:t>PyPI,</w:t>
          </w:r>
          <w:bookmarkEnd w:id="221"/>
          <w:r>
            <w:t xml:space="preserve"> </w:t>
          </w:r>
          <w:r w:rsidRPr="00356C13">
            <w:rPr>
              <w:i/>
            </w:rPr>
            <w:t xml:space="preserve">cryptography. </w:t>
          </w:r>
          <w:r w:rsidRPr="00356C13">
            <w:t>[Online]. Available: https://​pypi.org​/​project/​cryptography/​ (accessed: May 23 2024).</w:t>
          </w:r>
        </w:p>
        <w:p w14:paraId="0B5FAF1F" w14:textId="77777777" w:rsidR="00356C13" w:rsidRDefault="00356C13" w:rsidP="00356C13">
          <w:pPr>
            <w:pStyle w:val="CitaviBibliographyEntry"/>
          </w:pPr>
          <w:r>
            <w:t>[43]</w:t>
          </w:r>
          <w:r>
            <w:tab/>
          </w:r>
          <w:bookmarkStart w:id="222" w:name="_CTVL001b02066a7b13c4dd9ad5ce74191e3601a"/>
          <w:r>
            <w:t>M. El-Abed and C. Charrier, "Evaluation of Biometric Systems," in</w:t>
          </w:r>
          <w:bookmarkEnd w:id="222"/>
          <w:r>
            <w:t xml:space="preserve"> </w:t>
          </w:r>
          <w:r w:rsidRPr="00356C13">
            <w:rPr>
              <w:i/>
            </w:rPr>
            <w:t>New Trends and Developments in Biometrics</w:t>
          </w:r>
          <w:r w:rsidRPr="00356C13">
            <w:t>, 2012, p 149 - 169. [Online]. Available: https://​hal.science​/​hal-​00990617</w:t>
          </w:r>
        </w:p>
        <w:p w14:paraId="1D0818D9" w14:textId="77777777" w:rsidR="00356C13" w:rsidRDefault="00356C13" w:rsidP="00356C13">
          <w:pPr>
            <w:pStyle w:val="CitaviBibliographyEntry"/>
          </w:pPr>
          <w:r>
            <w:t>[44]</w:t>
          </w:r>
          <w:r>
            <w:tab/>
          </w:r>
          <w:bookmarkStart w:id="223" w:name="_CTVL001be823942f85947c59b30e7f1469b5de1"/>
          <w:r>
            <w:t>P. J. Phillips, A. Martin, C. L. Wilson, and M. Przybocki, "An introduction evaluating biometric systems,"</w:t>
          </w:r>
          <w:bookmarkEnd w:id="223"/>
          <w:r>
            <w:t xml:space="preserve"> </w:t>
          </w:r>
          <w:r w:rsidRPr="00356C13">
            <w:rPr>
              <w:i/>
            </w:rPr>
            <w:t>Computer</w:t>
          </w:r>
          <w:r w:rsidRPr="00356C13">
            <w:t>, vol. 33, no. 2, pp. 56–63, 2000, doi: 10.1109/2.820040.</w:t>
          </w:r>
        </w:p>
        <w:p w14:paraId="4240472F" w14:textId="40580749" w:rsidR="001E4026" w:rsidRDefault="00356C13" w:rsidP="00356C13">
          <w:pPr>
            <w:pStyle w:val="CitaviBibliographyEntry"/>
          </w:pPr>
          <w:r>
            <w:t>[45]</w:t>
          </w:r>
          <w:r>
            <w:tab/>
          </w:r>
          <w:bookmarkStart w:id="224" w:name="_CTVL0011b8de1d42cc94d09a8f2fd81215cd714"/>
          <w:r>
            <w:t>PyPI,</w:t>
          </w:r>
          <w:bookmarkEnd w:id="224"/>
          <w:r>
            <w:t xml:space="preserve"> </w:t>
          </w:r>
          <w:r w:rsidRPr="00356C13">
            <w:rPr>
              <w:i/>
            </w:rPr>
            <w:t xml:space="preserve">pypiqe. </w:t>
          </w:r>
          <w:r w:rsidRPr="00356C13">
            <w:t>[Online]. Available: https://​pypi.org​/​project/​pypiqe/​ (accessed: May 26 2024).</w:t>
          </w:r>
          <w:r w:rsidR="001E4026">
            <w:fldChar w:fldCharType="end"/>
          </w:r>
        </w:p>
      </w:sdtContent>
    </w:sdt>
    <w:p w14:paraId="5324464D" w14:textId="4595C78F" w:rsidR="00E843AE" w:rsidRPr="00462F80" w:rsidRDefault="00E843AE" w:rsidP="0006395B">
      <w:pPr>
        <w:pStyle w:val="PhDNormal"/>
        <w:ind w:firstLine="0"/>
      </w:pPr>
    </w:p>
    <w:p w14:paraId="31A9DE67" w14:textId="77777777" w:rsidR="00431AC9" w:rsidRDefault="00431AC9" w:rsidP="0074720A">
      <w:pPr>
        <w:pStyle w:val="PhDAppendicesBibliography"/>
        <w:sectPr w:rsidR="00431AC9" w:rsidSect="00041B1C">
          <w:footerReference w:type="even" r:id="rId39"/>
          <w:footerReference w:type="default" r:id="rId40"/>
          <w:footerReference w:type="first" r:id="rId41"/>
          <w:type w:val="oddPage"/>
          <w:pgSz w:w="11907" w:h="16840" w:code="9"/>
          <w:pgMar w:top="1418" w:right="1418" w:bottom="1418" w:left="2268" w:header="720" w:footer="720" w:gutter="0"/>
          <w:cols w:space="720"/>
          <w:docGrid w:linePitch="326"/>
        </w:sectPr>
      </w:pPr>
    </w:p>
    <w:p w14:paraId="5CC5D482" w14:textId="77777777" w:rsidR="00051524" w:rsidRDefault="004655D8" w:rsidP="00081FAF">
      <w:pPr>
        <w:pStyle w:val="PhDAppendicesBibliography"/>
      </w:pPr>
      <w:bookmarkStart w:id="225" w:name="_Toc400459767"/>
      <w:bookmarkStart w:id="226" w:name="_Toc439680696"/>
      <w:bookmarkStart w:id="227" w:name="_Toc167650616"/>
      <w:r>
        <w:lastRenderedPageBreak/>
        <w:t>Appendices</w:t>
      </w:r>
      <w:bookmarkEnd w:id="225"/>
      <w:bookmarkEnd w:id="226"/>
      <w:bookmarkEnd w:id="227"/>
      <w:r w:rsidR="00437D76">
        <w:tab/>
      </w:r>
    </w:p>
    <w:p w14:paraId="2C7656D2" w14:textId="77777777" w:rsidR="004655D8" w:rsidRPr="0074720A" w:rsidRDefault="00183522" w:rsidP="00183522">
      <w:pPr>
        <w:pStyle w:val="PhDAppendixSub-heading"/>
      </w:pPr>
      <w:r>
        <w:br/>
      </w:r>
      <w:bookmarkStart w:id="228" w:name="_Toc439680697"/>
      <w:r w:rsidR="004655D8">
        <w:t>Title</w:t>
      </w:r>
      <w:bookmarkEnd w:id="228"/>
    </w:p>
    <w:p w14:paraId="7B5E7F0C" w14:textId="77777777" w:rsidR="005A1663" w:rsidRDefault="001606C4" w:rsidP="0090031D">
      <w:pPr>
        <w:pStyle w:val="PhDNormal2"/>
      </w:pPr>
      <w:r>
        <w:t>Start each appendix on a new page. Place appendices in the same order as they are referred to in the body of the thesis. That is, the first appendix referred to should be Appendix A, the second appendix referred to should be Appendix B, and so on. Appendix formatting can be different to the main document.</w:t>
      </w:r>
      <w:r w:rsidR="00972FC3">
        <w:t xml:space="preserve"> Refer to </w:t>
      </w:r>
      <w:r w:rsidR="00972FC3" w:rsidRPr="00972FC3">
        <w:rPr>
          <w:i/>
        </w:rPr>
        <w:t>Thesis PAM</w:t>
      </w:r>
      <w:r w:rsidR="00972FC3">
        <w:t xml:space="preserve"> for information about appendix figures and tables</w:t>
      </w:r>
      <w:r w:rsidR="005A1663">
        <w:t>.</w:t>
      </w:r>
    </w:p>
    <w:p w14:paraId="01F52C83" w14:textId="77777777" w:rsidR="000C7D48" w:rsidRDefault="000C7D48" w:rsidP="000C7D48"/>
    <w:sectPr w:rsidR="000C7D48" w:rsidSect="00041B1C">
      <w:pgSz w:w="11907" w:h="16840" w:code="9"/>
      <w:pgMar w:top="1418" w:right="1418" w:bottom="1418" w:left="2268" w:header="720" w:footer="720" w:gutter="0"/>
      <w:pgNumType w:fmt="low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62877" w14:textId="77777777" w:rsidR="003450C9" w:rsidRDefault="003450C9">
      <w:r>
        <w:separator/>
      </w:r>
    </w:p>
    <w:p w14:paraId="221B2936" w14:textId="77777777" w:rsidR="003450C9" w:rsidRDefault="003450C9"/>
  </w:endnote>
  <w:endnote w:type="continuationSeparator" w:id="0">
    <w:p w14:paraId="74668E3B" w14:textId="77777777" w:rsidR="003450C9" w:rsidRDefault="003450C9">
      <w:r>
        <w:continuationSeparator/>
      </w:r>
    </w:p>
    <w:p w14:paraId="1D6B6971" w14:textId="77777777" w:rsidR="003450C9" w:rsidRDefault="003450C9"/>
  </w:endnote>
  <w:endnote w:type="continuationNotice" w:id="1">
    <w:p w14:paraId="1B57AEDA" w14:textId="77777777" w:rsidR="003450C9" w:rsidRDefault="00345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51756" w14:textId="77777777" w:rsidR="00716E18" w:rsidRDefault="00716E1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CF698" w14:textId="6654DD41" w:rsidR="00183522" w:rsidRPr="00750BC9" w:rsidRDefault="0032322B" w:rsidP="0032322B">
    <w:pPr>
      <w:pStyle w:val="PhDFooter"/>
    </w:pPr>
    <w:r>
      <w:fldChar w:fldCharType="begin"/>
    </w:r>
    <w:r>
      <w:instrText xml:space="preserve"> PAGE   \* MERGEFORMAT </w:instrText>
    </w:r>
    <w:r>
      <w:fldChar w:fldCharType="separate"/>
    </w:r>
    <w:r w:rsidR="00695F1B">
      <w:rPr>
        <w:noProof/>
      </w:rPr>
      <w:t>16</w:t>
    </w:r>
    <w:r>
      <w:rPr>
        <w:noProof/>
      </w:rPr>
      <w:fldChar w:fldCharType="end"/>
    </w:r>
    <w:r>
      <w:tab/>
    </w:r>
    <w:r>
      <w:fldChar w:fldCharType="begin"/>
    </w:r>
    <w:r>
      <w:instrText xml:space="preserve"> STYLEREF  "PhD Appendices &amp; Bibliography"  \* MERGEFORMAT </w:instrTex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FC6DC" w14:textId="5D5B9A76" w:rsidR="00183522" w:rsidRPr="00750BC9" w:rsidRDefault="002A3D11" w:rsidP="0032322B">
    <w:pPr>
      <w:pStyle w:val="PhDFooter"/>
    </w:pPr>
    <w:r>
      <w:fldChar w:fldCharType="begin"/>
    </w:r>
    <w:r>
      <w:instrText xml:space="preserve"> STYLEREF  "PhD Appendices &amp; Bibliography"  \* MERGEFORMAT </w:instrText>
    </w:r>
    <w:r>
      <w:rPr>
        <w:noProof/>
      </w:rPr>
      <w:fldChar w:fldCharType="end"/>
    </w:r>
    <w:r w:rsidR="0032322B" w:rsidRPr="0015472F">
      <w:tab/>
    </w:r>
    <w:r w:rsidR="0032322B">
      <w:fldChar w:fldCharType="begin"/>
    </w:r>
    <w:r w:rsidR="0032322B">
      <w:instrText xml:space="preserve"> PAGE   \* MERGEFORMAT </w:instrText>
    </w:r>
    <w:r w:rsidR="0032322B">
      <w:fldChar w:fldCharType="separate"/>
    </w:r>
    <w:r w:rsidR="00695F1B">
      <w:rPr>
        <w:noProof/>
      </w:rPr>
      <w:t>17</w:t>
    </w:r>
    <w:r w:rsidR="0032322B">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495DC" w14:textId="77777777" w:rsidR="00183522" w:rsidRPr="00750BC9" w:rsidRDefault="00183522" w:rsidP="00750B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A5F77" w14:textId="77777777" w:rsidR="00716E18" w:rsidRDefault="00716E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20125" w14:textId="77777777" w:rsidR="00716E18" w:rsidRDefault="00716E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FBC90" w14:textId="0CFDF8D4" w:rsidR="00183522" w:rsidRPr="0032322B" w:rsidRDefault="0032322B" w:rsidP="0032322B">
    <w:pPr>
      <w:pStyle w:val="PhDFooter"/>
    </w:pPr>
    <w:r>
      <w:fldChar w:fldCharType="begin"/>
    </w:r>
    <w:r>
      <w:instrText xml:space="preserve"> PAGE   \* MERGEFORMAT </w:instrText>
    </w:r>
    <w:r>
      <w:fldChar w:fldCharType="separate"/>
    </w:r>
    <w:r w:rsidR="00695F1B">
      <w:rPr>
        <w:noProof/>
      </w:rPr>
      <w:t>viii</w:t>
    </w:r>
    <w:r>
      <w:rPr>
        <w:noProof/>
      </w:rPr>
      <w:fldChar w:fldCharType="end"/>
    </w:r>
    <w:r>
      <w:tab/>
    </w:r>
    <w:r w:rsidR="002A3D11">
      <w:fldChar w:fldCharType="begin"/>
    </w:r>
    <w:r w:rsidR="002A3D11">
      <w:instrText xml:space="preserve"> STYLEREF  "Title,PhD Title"  \* MERGEFORMAT </w:instrText>
    </w:r>
    <w:r w:rsidR="002A3D11">
      <w:fldChar w:fldCharType="separate"/>
    </w:r>
    <w:r w:rsidR="002A3D11">
      <w:rPr>
        <w:noProof/>
      </w:rPr>
      <w:t>Developing a Low-Cost Biometric Authentication System with Django Server and Low-Cost Sensors</w:t>
    </w:r>
    <w:r w:rsidR="002A3D11">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6ACC8" w14:textId="527F81F3" w:rsidR="00183522" w:rsidRPr="0032322B" w:rsidRDefault="002A3D11" w:rsidP="0032322B">
    <w:pPr>
      <w:pStyle w:val="PhDFooter"/>
      <w:rPr>
        <w:vanish/>
        <w:sz w:val="20"/>
      </w:rPr>
    </w:pPr>
    <w:r>
      <w:fldChar w:fldCharType="begin"/>
    </w:r>
    <w:r>
      <w:instrText xml:space="preserve"> STYLEREF  "Title,PhD Title"  \* MERGEFORMAT </w:instrText>
    </w:r>
    <w:r>
      <w:fldChar w:fldCharType="separate"/>
    </w:r>
    <w:r>
      <w:rPr>
        <w:noProof/>
      </w:rPr>
      <w:t>Developing a Low-Cost Biometric Authentication System with Django Server and Low-Cost Sensors</w:t>
    </w:r>
    <w:r>
      <w:rPr>
        <w:noProof/>
      </w:rPr>
      <w:fldChar w:fldCharType="end"/>
    </w:r>
    <w:r w:rsidR="0032322B">
      <w:tab/>
    </w:r>
    <w:r w:rsidR="0032322B">
      <w:fldChar w:fldCharType="begin"/>
    </w:r>
    <w:r w:rsidR="0032322B">
      <w:instrText xml:space="preserve"> PAGE   \* MERGEFORMAT </w:instrText>
    </w:r>
    <w:r w:rsidR="0032322B">
      <w:fldChar w:fldCharType="separate"/>
    </w:r>
    <w:r w:rsidR="00695F1B">
      <w:rPr>
        <w:noProof/>
      </w:rPr>
      <w:t>i</w:t>
    </w:r>
    <w:r w:rsidR="0032322B">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10A25" w14:textId="694151F0" w:rsidR="00183522" w:rsidRPr="00750BC9" w:rsidRDefault="0032322B" w:rsidP="0032322B">
    <w:pPr>
      <w:pStyle w:val="PhDFooter"/>
    </w:pPr>
    <w:r>
      <w:fldChar w:fldCharType="begin"/>
    </w:r>
    <w:r>
      <w:instrText xml:space="preserve"> PAGE   \* MERGEFORMAT </w:instrText>
    </w:r>
    <w:r>
      <w:fldChar w:fldCharType="separate"/>
    </w:r>
    <w:r w:rsidR="00695F1B">
      <w:rPr>
        <w:noProof/>
      </w:rPr>
      <w:t>12</w:t>
    </w:r>
    <w:r>
      <w:rPr>
        <w:noProof/>
      </w:rPr>
      <w:fldChar w:fldCharType="end"/>
    </w:r>
    <w:r>
      <w:tab/>
    </w:r>
    <w:r w:rsidR="002A3D11">
      <w:fldChar w:fldCharType="begin"/>
    </w:r>
    <w:r w:rsidR="002A3D11">
      <w:instrText xml:space="preserve"> STYLEREF  "Heading 1,PhD Heading 1" \n  \* MERGEFORMAT </w:instrText>
    </w:r>
    <w:r w:rsidR="002A3D11">
      <w:fldChar w:fldCharType="separate"/>
    </w:r>
    <w:r w:rsidR="002A3D11">
      <w:rPr>
        <w:noProof/>
      </w:rPr>
      <w:t>Chapter 7:</w:t>
    </w:r>
    <w:r w:rsidR="002A3D11">
      <w:rPr>
        <w:noProof/>
      </w:rPr>
      <w:fldChar w:fldCharType="end"/>
    </w:r>
    <w:r>
      <w:t xml:space="preserve"> </w:t>
    </w:r>
    <w:r w:rsidR="002A3D11">
      <w:fldChar w:fldCharType="begin"/>
    </w:r>
    <w:r w:rsidR="002A3D11">
      <w:instrText xml:space="preserve"> STYLEREF  "Heading 1,PhD Heading 1"  \* MERGEFORMAT </w:instrText>
    </w:r>
    <w:r w:rsidR="002A3D11">
      <w:fldChar w:fldCharType="separate"/>
    </w:r>
    <w:r w:rsidR="002A3D11">
      <w:rPr>
        <w:noProof/>
      </w:rPr>
      <w:t>Analysis</w:t>
    </w:r>
    <w:r w:rsidR="002A3D11">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608B7" w14:textId="51A453AC" w:rsidR="00183522" w:rsidRPr="00750BC9" w:rsidRDefault="002A3D11" w:rsidP="0032322B">
    <w:pPr>
      <w:pStyle w:val="PhDFooter"/>
    </w:pPr>
    <w:r>
      <w:fldChar w:fldCharType="begin"/>
    </w:r>
    <w:r>
      <w:instrText xml:space="preserve"> STYLEREF  "Heading 1,PhD Heading 1" \n  \* MERGEFORMAT </w:instrText>
    </w:r>
    <w:r>
      <w:fldChar w:fldCharType="separate"/>
    </w:r>
    <w:r>
      <w:rPr>
        <w:noProof/>
      </w:rPr>
      <w:t>Chapter 8:</w:t>
    </w:r>
    <w:r>
      <w:rPr>
        <w:noProof/>
      </w:rPr>
      <w:fldChar w:fldCharType="end"/>
    </w:r>
    <w:r w:rsidR="0032322B">
      <w:t xml:space="preserve"> </w:t>
    </w:r>
    <w:r>
      <w:fldChar w:fldCharType="begin"/>
    </w:r>
    <w:r>
      <w:instrText xml:space="preserve"> STYLEREF  "Heading 1,PhD Heading 1"  \* MERGEFORMAT </w:instrText>
    </w:r>
    <w:r>
      <w:fldChar w:fldCharType="separate"/>
    </w:r>
    <w:r>
      <w:rPr>
        <w:noProof/>
      </w:rPr>
      <w:t>Conclusions</w:t>
    </w:r>
    <w:r>
      <w:rPr>
        <w:noProof/>
      </w:rPr>
      <w:fldChar w:fldCharType="end"/>
    </w:r>
    <w:r w:rsidR="0032322B" w:rsidRPr="0015472F">
      <w:tab/>
    </w:r>
    <w:r w:rsidR="0032322B">
      <w:fldChar w:fldCharType="begin"/>
    </w:r>
    <w:r w:rsidR="0032322B">
      <w:instrText xml:space="preserve"> PAGE   \* MERGEFORMAT </w:instrText>
    </w:r>
    <w:r w:rsidR="0032322B">
      <w:fldChar w:fldCharType="separate"/>
    </w:r>
    <w:r w:rsidR="00695F1B">
      <w:rPr>
        <w:noProof/>
      </w:rPr>
      <w:t>11</w:t>
    </w:r>
    <w:r w:rsidR="0032322B">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6192D" w14:textId="77777777" w:rsidR="00183522" w:rsidRPr="00750BC9" w:rsidRDefault="00183522" w:rsidP="00750BC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E18BF" w14:textId="77777777" w:rsidR="00183522" w:rsidRPr="00750BC9" w:rsidRDefault="00183522" w:rsidP="00750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0C91E" w14:textId="77777777" w:rsidR="003450C9" w:rsidRDefault="003450C9">
      <w:r>
        <w:separator/>
      </w:r>
    </w:p>
    <w:p w14:paraId="50F0873F" w14:textId="77777777" w:rsidR="003450C9" w:rsidRDefault="003450C9"/>
  </w:footnote>
  <w:footnote w:type="continuationSeparator" w:id="0">
    <w:p w14:paraId="1D29B692" w14:textId="77777777" w:rsidR="003450C9" w:rsidRDefault="003450C9">
      <w:r>
        <w:continuationSeparator/>
      </w:r>
    </w:p>
    <w:p w14:paraId="644DB283" w14:textId="77777777" w:rsidR="003450C9" w:rsidRDefault="003450C9"/>
  </w:footnote>
  <w:footnote w:type="continuationNotice" w:id="1">
    <w:p w14:paraId="381D2A84" w14:textId="77777777" w:rsidR="003450C9" w:rsidRDefault="003450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7EE36" w14:textId="77777777" w:rsidR="00716E18" w:rsidRDefault="00716E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0DF0A" w14:textId="77777777" w:rsidR="00716E18" w:rsidRDefault="00716E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AF2AA" w14:textId="77777777" w:rsidR="00716E18" w:rsidRDefault="00716E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4DDD" w14:textId="77777777" w:rsidR="00183522" w:rsidRPr="001606C4" w:rsidRDefault="00183522" w:rsidP="001606C4">
    <w:pPr>
      <w:pStyle w:val="PhD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50D46" w14:textId="77777777" w:rsidR="00183522" w:rsidRPr="001606C4" w:rsidRDefault="00183522" w:rsidP="001606C4">
    <w:pPr>
      <w:pStyle w:val="PhD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C4BCD" w14:textId="77777777" w:rsidR="00183522" w:rsidRPr="001606C4" w:rsidRDefault="00183522" w:rsidP="001606C4">
    <w:pPr>
      <w:pStyle w:val="PhD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7B25E" w14:textId="77777777" w:rsidR="00183522" w:rsidRPr="001606C4" w:rsidRDefault="00183522" w:rsidP="001606C4">
    <w:pPr>
      <w:pStyle w:val="PhD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68AE3" w14:textId="77777777" w:rsidR="00183522" w:rsidRPr="00A4092B" w:rsidRDefault="00183522" w:rsidP="00A4092B">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D688A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DFC49B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8CE628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164EAE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22EEF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3E55E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92ED46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CEA2B5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4C07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5C60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B81649"/>
    <w:multiLevelType w:val="hybridMultilevel"/>
    <w:tmpl w:val="267250C6"/>
    <w:lvl w:ilvl="0" w:tplc="EA3EF32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ADF3B47"/>
    <w:multiLevelType w:val="hybridMultilevel"/>
    <w:tmpl w:val="95A2D58C"/>
    <w:lvl w:ilvl="0" w:tplc="76AAE0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C3157A8"/>
    <w:multiLevelType w:val="hybridMultilevel"/>
    <w:tmpl w:val="4644F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037506F"/>
    <w:multiLevelType w:val="hybridMultilevel"/>
    <w:tmpl w:val="018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6C176F"/>
    <w:multiLevelType w:val="hybridMultilevel"/>
    <w:tmpl w:val="3F446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F938A2"/>
    <w:multiLevelType w:val="hybridMultilevel"/>
    <w:tmpl w:val="DF14900A"/>
    <w:lvl w:ilvl="0" w:tplc="04090013">
      <w:start w:val="1"/>
      <w:numFmt w:val="upp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7" w15:restartNumberingAfterBreak="0">
    <w:nsid w:val="1EAF4AD0"/>
    <w:multiLevelType w:val="multilevel"/>
    <w:tmpl w:val="72C67FD2"/>
    <w:lvl w:ilvl="0">
      <w:start w:val="1"/>
      <w:numFmt w:val="decimal"/>
      <w:pStyle w:val="Heading1"/>
      <w:lvlText w:val="Chapter %1:"/>
      <w:lvlJc w:val="left"/>
      <w:pPr>
        <w:tabs>
          <w:tab w:val="num" w:pos="2977"/>
        </w:tabs>
        <w:ind w:left="2977" w:hanging="2126"/>
      </w:pPr>
      <w:rPr>
        <w:rFonts w:ascii="Times New Roman" w:hAnsi="Times New Roman" w:hint="default"/>
        <w:b/>
        <w:i w:val="0"/>
        <w:color w:val="auto"/>
        <w:sz w:val="44"/>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1F89036C"/>
    <w:multiLevelType w:val="hybridMultilevel"/>
    <w:tmpl w:val="F91C4B4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15:restartNumberingAfterBreak="0">
    <w:nsid w:val="222B746A"/>
    <w:multiLevelType w:val="hybridMultilevel"/>
    <w:tmpl w:val="B60EDE6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A45578C"/>
    <w:multiLevelType w:val="hybridMultilevel"/>
    <w:tmpl w:val="B0C29D0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2C632024"/>
    <w:multiLevelType w:val="hybridMultilevel"/>
    <w:tmpl w:val="9370B5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2FB15901"/>
    <w:multiLevelType w:val="hybridMultilevel"/>
    <w:tmpl w:val="835A74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4" w15:restartNumberingAfterBreak="0">
    <w:nsid w:val="3C473775"/>
    <w:multiLevelType w:val="hybridMultilevel"/>
    <w:tmpl w:val="6456BB0A"/>
    <w:lvl w:ilvl="0" w:tplc="0809000F">
      <w:start w:val="1"/>
      <w:numFmt w:val="decimal"/>
      <w:lvlText w:val="%1."/>
      <w:lvlJc w:val="left"/>
      <w:pPr>
        <w:ind w:left="1350" w:hanging="360"/>
      </w:pPr>
    </w:lvl>
    <w:lvl w:ilvl="1" w:tplc="08090019">
      <w:start w:val="1"/>
      <w:numFmt w:val="lowerLetter"/>
      <w:lvlText w:val="%2."/>
      <w:lvlJc w:val="left"/>
      <w:pPr>
        <w:ind w:left="2070" w:hanging="360"/>
      </w:pPr>
    </w:lvl>
    <w:lvl w:ilvl="2" w:tplc="0809001B" w:tentative="1">
      <w:start w:val="1"/>
      <w:numFmt w:val="lowerRoman"/>
      <w:lvlText w:val="%3."/>
      <w:lvlJc w:val="right"/>
      <w:pPr>
        <w:ind w:left="2790" w:hanging="180"/>
      </w:pPr>
    </w:lvl>
    <w:lvl w:ilvl="3" w:tplc="0809000F" w:tentative="1">
      <w:start w:val="1"/>
      <w:numFmt w:val="decimal"/>
      <w:lvlText w:val="%4."/>
      <w:lvlJc w:val="left"/>
      <w:pPr>
        <w:ind w:left="3510" w:hanging="360"/>
      </w:pPr>
    </w:lvl>
    <w:lvl w:ilvl="4" w:tplc="08090019" w:tentative="1">
      <w:start w:val="1"/>
      <w:numFmt w:val="lowerLetter"/>
      <w:lvlText w:val="%5."/>
      <w:lvlJc w:val="left"/>
      <w:pPr>
        <w:ind w:left="4230" w:hanging="360"/>
      </w:pPr>
    </w:lvl>
    <w:lvl w:ilvl="5" w:tplc="0809001B" w:tentative="1">
      <w:start w:val="1"/>
      <w:numFmt w:val="lowerRoman"/>
      <w:lvlText w:val="%6."/>
      <w:lvlJc w:val="right"/>
      <w:pPr>
        <w:ind w:left="4950" w:hanging="180"/>
      </w:pPr>
    </w:lvl>
    <w:lvl w:ilvl="6" w:tplc="0809000F" w:tentative="1">
      <w:start w:val="1"/>
      <w:numFmt w:val="decimal"/>
      <w:lvlText w:val="%7."/>
      <w:lvlJc w:val="left"/>
      <w:pPr>
        <w:ind w:left="5670" w:hanging="360"/>
      </w:pPr>
    </w:lvl>
    <w:lvl w:ilvl="7" w:tplc="08090019" w:tentative="1">
      <w:start w:val="1"/>
      <w:numFmt w:val="lowerLetter"/>
      <w:lvlText w:val="%8."/>
      <w:lvlJc w:val="left"/>
      <w:pPr>
        <w:ind w:left="6390" w:hanging="360"/>
      </w:pPr>
    </w:lvl>
    <w:lvl w:ilvl="8" w:tplc="0809001B" w:tentative="1">
      <w:start w:val="1"/>
      <w:numFmt w:val="lowerRoman"/>
      <w:lvlText w:val="%9."/>
      <w:lvlJc w:val="right"/>
      <w:pPr>
        <w:ind w:left="7110" w:hanging="180"/>
      </w:pPr>
    </w:lvl>
  </w:abstractNum>
  <w:abstractNum w:abstractNumId="25"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F7436A"/>
    <w:multiLevelType w:val="hybridMultilevel"/>
    <w:tmpl w:val="853E22CA"/>
    <w:lvl w:ilvl="0" w:tplc="EA3EF32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7" w15:restartNumberingAfterBreak="0">
    <w:nsid w:val="56E84F06"/>
    <w:multiLevelType w:val="hybridMultilevel"/>
    <w:tmpl w:val="E5545FA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9" w15:restartNumberingAfterBreak="0">
    <w:nsid w:val="5C601029"/>
    <w:multiLevelType w:val="hybridMultilevel"/>
    <w:tmpl w:val="38045C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BB7C9F"/>
    <w:multiLevelType w:val="hybridMultilevel"/>
    <w:tmpl w:val="44AE464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DF0640"/>
    <w:multiLevelType w:val="hybridMultilevel"/>
    <w:tmpl w:val="0D802754"/>
    <w:lvl w:ilvl="0" w:tplc="95B0240A">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2" w15:restartNumberingAfterBreak="0">
    <w:nsid w:val="64057116"/>
    <w:multiLevelType w:val="hybridMultilevel"/>
    <w:tmpl w:val="64D80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0F4F10"/>
    <w:multiLevelType w:val="hybridMultilevel"/>
    <w:tmpl w:val="D81C60A0"/>
    <w:lvl w:ilvl="0" w:tplc="18F826A4">
      <w:start w:val="1"/>
      <w:numFmt w:val="bullet"/>
      <w:lvlText w:val="-"/>
      <w:lvlJc w:val="left"/>
      <w:pPr>
        <w:ind w:left="1080" w:hanging="360"/>
      </w:pPr>
      <w:rPr>
        <w:rFonts w:ascii="Times New Roman" w:eastAsiaTheme="minorEastAsia"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4" w15:restartNumberingAfterBreak="0">
    <w:nsid w:val="6ACE3971"/>
    <w:multiLevelType w:val="hybridMultilevel"/>
    <w:tmpl w:val="08D67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1670EF"/>
    <w:multiLevelType w:val="hybridMultilevel"/>
    <w:tmpl w:val="B1A473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5782963">
    <w:abstractNumId w:val="28"/>
  </w:num>
  <w:num w:numId="2" w16cid:durableId="528179177">
    <w:abstractNumId w:val="25"/>
  </w:num>
  <w:num w:numId="3" w16cid:durableId="1147891476">
    <w:abstractNumId w:val="23"/>
  </w:num>
  <w:num w:numId="4" w16cid:durableId="2007899206">
    <w:abstractNumId w:val="17"/>
  </w:num>
  <w:num w:numId="5" w16cid:durableId="12362837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4418783">
    <w:abstractNumId w:val="13"/>
  </w:num>
  <w:num w:numId="7" w16cid:durableId="912203036">
    <w:abstractNumId w:val="0"/>
  </w:num>
  <w:num w:numId="8" w16cid:durableId="1256398252">
    <w:abstractNumId w:val="1"/>
  </w:num>
  <w:num w:numId="9" w16cid:durableId="393311614">
    <w:abstractNumId w:val="2"/>
  </w:num>
  <w:num w:numId="10" w16cid:durableId="723531386">
    <w:abstractNumId w:val="3"/>
  </w:num>
  <w:num w:numId="11" w16cid:durableId="1180507672">
    <w:abstractNumId w:val="4"/>
  </w:num>
  <w:num w:numId="12" w16cid:durableId="128979174">
    <w:abstractNumId w:val="5"/>
  </w:num>
  <w:num w:numId="13" w16cid:durableId="1131098856">
    <w:abstractNumId w:val="6"/>
  </w:num>
  <w:num w:numId="14" w16cid:durableId="225069485">
    <w:abstractNumId w:val="7"/>
  </w:num>
  <w:num w:numId="15" w16cid:durableId="412509525">
    <w:abstractNumId w:val="8"/>
  </w:num>
  <w:num w:numId="16" w16cid:durableId="539055824">
    <w:abstractNumId w:val="9"/>
  </w:num>
  <w:num w:numId="17" w16cid:durableId="2109308486">
    <w:abstractNumId w:val="16"/>
  </w:num>
  <w:num w:numId="18" w16cid:durableId="320626248">
    <w:abstractNumId w:val="20"/>
  </w:num>
  <w:num w:numId="19" w16cid:durableId="1107189331">
    <w:abstractNumId w:val="27"/>
  </w:num>
  <w:num w:numId="20" w16cid:durableId="492064400">
    <w:abstractNumId w:val="33"/>
  </w:num>
  <w:num w:numId="21" w16cid:durableId="811866386">
    <w:abstractNumId w:val="14"/>
  </w:num>
  <w:num w:numId="22" w16cid:durableId="159270850">
    <w:abstractNumId w:val="15"/>
  </w:num>
  <w:num w:numId="23" w16cid:durableId="1594822385">
    <w:abstractNumId w:val="32"/>
  </w:num>
  <w:num w:numId="24" w16cid:durableId="1483616038">
    <w:abstractNumId w:val="12"/>
  </w:num>
  <w:num w:numId="25" w16cid:durableId="780997913">
    <w:abstractNumId w:val="19"/>
  </w:num>
  <w:num w:numId="26" w16cid:durableId="315842534">
    <w:abstractNumId w:val="31"/>
  </w:num>
  <w:num w:numId="27" w16cid:durableId="1235704992">
    <w:abstractNumId w:val="26"/>
  </w:num>
  <w:num w:numId="28" w16cid:durableId="416364852">
    <w:abstractNumId w:val="11"/>
  </w:num>
  <w:num w:numId="29" w16cid:durableId="1295409632">
    <w:abstractNumId w:val="10"/>
  </w:num>
  <w:num w:numId="30" w16cid:durableId="35785038">
    <w:abstractNumId w:val="18"/>
  </w:num>
  <w:num w:numId="31" w16cid:durableId="1173885115">
    <w:abstractNumId w:val="17"/>
  </w:num>
  <w:num w:numId="32" w16cid:durableId="19075695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28911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4614263">
    <w:abstractNumId w:val="24"/>
  </w:num>
  <w:num w:numId="35" w16cid:durableId="9779500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92874062">
    <w:abstractNumId w:val="35"/>
  </w:num>
  <w:num w:numId="37" w16cid:durableId="17171201">
    <w:abstractNumId w:val="30"/>
  </w:num>
  <w:num w:numId="38" w16cid:durableId="812597041">
    <w:abstractNumId w:val="34"/>
  </w:num>
  <w:num w:numId="39" w16cid:durableId="887765073">
    <w:abstractNumId w:val="22"/>
  </w:num>
  <w:num w:numId="40" w16cid:durableId="1493907119">
    <w:abstractNumId w:val="29"/>
  </w:num>
  <w:num w:numId="41" w16cid:durableId="32005954">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A3530A"/>
    <w:rsid w:val="000003B0"/>
    <w:rsid w:val="00001F1A"/>
    <w:rsid w:val="000030F5"/>
    <w:rsid w:val="000037A5"/>
    <w:rsid w:val="00004339"/>
    <w:rsid w:val="000043D3"/>
    <w:rsid w:val="00004977"/>
    <w:rsid w:val="000049E1"/>
    <w:rsid w:val="0000554B"/>
    <w:rsid w:val="0000592F"/>
    <w:rsid w:val="0000652F"/>
    <w:rsid w:val="00006DA3"/>
    <w:rsid w:val="00006FF2"/>
    <w:rsid w:val="000073DB"/>
    <w:rsid w:val="00007888"/>
    <w:rsid w:val="000078B8"/>
    <w:rsid w:val="0000793C"/>
    <w:rsid w:val="00007AC6"/>
    <w:rsid w:val="0001016A"/>
    <w:rsid w:val="000109C3"/>
    <w:rsid w:val="0001187E"/>
    <w:rsid w:val="00011E74"/>
    <w:rsid w:val="0001262D"/>
    <w:rsid w:val="0001388C"/>
    <w:rsid w:val="000146EF"/>
    <w:rsid w:val="00014EB7"/>
    <w:rsid w:val="00015049"/>
    <w:rsid w:val="0001528F"/>
    <w:rsid w:val="00016132"/>
    <w:rsid w:val="00016A46"/>
    <w:rsid w:val="00016F17"/>
    <w:rsid w:val="000209B7"/>
    <w:rsid w:val="00020D6C"/>
    <w:rsid w:val="00021C25"/>
    <w:rsid w:val="00021F9B"/>
    <w:rsid w:val="00023585"/>
    <w:rsid w:val="00024535"/>
    <w:rsid w:val="00025EE0"/>
    <w:rsid w:val="0003070D"/>
    <w:rsid w:val="0003129C"/>
    <w:rsid w:val="000329B8"/>
    <w:rsid w:val="00034174"/>
    <w:rsid w:val="00034310"/>
    <w:rsid w:val="00034752"/>
    <w:rsid w:val="000367B4"/>
    <w:rsid w:val="00036D37"/>
    <w:rsid w:val="000370F6"/>
    <w:rsid w:val="000374A8"/>
    <w:rsid w:val="000374CA"/>
    <w:rsid w:val="00037E58"/>
    <w:rsid w:val="0004031A"/>
    <w:rsid w:val="0004151A"/>
    <w:rsid w:val="0004159E"/>
    <w:rsid w:val="00041970"/>
    <w:rsid w:val="00041A96"/>
    <w:rsid w:val="00041B1C"/>
    <w:rsid w:val="000422C9"/>
    <w:rsid w:val="000426C2"/>
    <w:rsid w:val="0004439D"/>
    <w:rsid w:val="00044960"/>
    <w:rsid w:val="00045C35"/>
    <w:rsid w:val="00045D87"/>
    <w:rsid w:val="0004604A"/>
    <w:rsid w:val="00046AA5"/>
    <w:rsid w:val="00047169"/>
    <w:rsid w:val="000476F3"/>
    <w:rsid w:val="0004786E"/>
    <w:rsid w:val="00047A62"/>
    <w:rsid w:val="00047E1A"/>
    <w:rsid w:val="000508E4"/>
    <w:rsid w:val="00051524"/>
    <w:rsid w:val="00051692"/>
    <w:rsid w:val="000538DD"/>
    <w:rsid w:val="00054458"/>
    <w:rsid w:val="00056210"/>
    <w:rsid w:val="000578C7"/>
    <w:rsid w:val="00061D8A"/>
    <w:rsid w:val="00062548"/>
    <w:rsid w:val="00062802"/>
    <w:rsid w:val="0006395B"/>
    <w:rsid w:val="00063981"/>
    <w:rsid w:val="000639A8"/>
    <w:rsid w:val="000643BA"/>
    <w:rsid w:val="000673FC"/>
    <w:rsid w:val="00067EA6"/>
    <w:rsid w:val="0007031C"/>
    <w:rsid w:val="0007041C"/>
    <w:rsid w:val="00070CB2"/>
    <w:rsid w:val="0007199C"/>
    <w:rsid w:val="000721BD"/>
    <w:rsid w:val="00072208"/>
    <w:rsid w:val="0007293D"/>
    <w:rsid w:val="00073546"/>
    <w:rsid w:val="00073BDE"/>
    <w:rsid w:val="0007444C"/>
    <w:rsid w:val="00074D51"/>
    <w:rsid w:val="00075536"/>
    <w:rsid w:val="00075EEA"/>
    <w:rsid w:val="000773A2"/>
    <w:rsid w:val="0008039E"/>
    <w:rsid w:val="00080598"/>
    <w:rsid w:val="000808E8"/>
    <w:rsid w:val="0008156E"/>
    <w:rsid w:val="00081738"/>
    <w:rsid w:val="00081D2E"/>
    <w:rsid w:val="00081FAF"/>
    <w:rsid w:val="000827DC"/>
    <w:rsid w:val="00083E8C"/>
    <w:rsid w:val="00084D82"/>
    <w:rsid w:val="00085338"/>
    <w:rsid w:val="00085730"/>
    <w:rsid w:val="0008584D"/>
    <w:rsid w:val="00085BA7"/>
    <w:rsid w:val="00085FE7"/>
    <w:rsid w:val="00086247"/>
    <w:rsid w:val="00087956"/>
    <w:rsid w:val="0009144E"/>
    <w:rsid w:val="000915D3"/>
    <w:rsid w:val="0009236A"/>
    <w:rsid w:val="000933A6"/>
    <w:rsid w:val="00093BA7"/>
    <w:rsid w:val="000944F7"/>
    <w:rsid w:val="00094ACB"/>
    <w:rsid w:val="00094BF7"/>
    <w:rsid w:val="000956A2"/>
    <w:rsid w:val="00095D22"/>
    <w:rsid w:val="00097A1D"/>
    <w:rsid w:val="000A0263"/>
    <w:rsid w:val="000A0537"/>
    <w:rsid w:val="000A0B3F"/>
    <w:rsid w:val="000A0E6E"/>
    <w:rsid w:val="000A2045"/>
    <w:rsid w:val="000A2F97"/>
    <w:rsid w:val="000A3249"/>
    <w:rsid w:val="000A358F"/>
    <w:rsid w:val="000A423F"/>
    <w:rsid w:val="000A5BE9"/>
    <w:rsid w:val="000A5D97"/>
    <w:rsid w:val="000A62FA"/>
    <w:rsid w:val="000A653B"/>
    <w:rsid w:val="000A6FCD"/>
    <w:rsid w:val="000A7A7B"/>
    <w:rsid w:val="000B013F"/>
    <w:rsid w:val="000B03A2"/>
    <w:rsid w:val="000B0BF1"/>
    <w:rsid w:val="000B1E89"/>
    <w:rsid w:val="000B419E"/>
    <w:rsid w:val="000B7569"/>
    <w:rsid w:val="000C140A"/>
    <w:rsid w:val="000C15E7"/>
    <w:rsid w:val="000C36F9"/>
    <w:rsid w:val="000C4738"/>
    <w:rsid w:val="000C509F"/>
    <w:rsid w:val="000C565A"/>
    <w:rsid w:val="000C5FE0"/>
    <w:rsid w:val="000C7AF8"/>
    <w:rsid w:val="000C7D48"/>
    <w:rsid w:val="000D0040"/>
    <w:rsid w:val="000D05E4"/>
    <w:rsid w:val="000D0C32"/>
    <w:rsid w:val="000D0E53"/>
    <w:rsid w:val="000D14B8"/>
    <w:rsid w:val="000D5CAB"/>
    <w:rsid w:val="000D611C"/>
    <w:rsid w:val="000D7191"/>
    <w:rsid w:val="000D7321"/>
    <w:rsid w:val="000E3212"/>
    <w:rsid w:val="000E37D2"/>
    <w:rsid w:val="000E44E5"/>
    <w:rsid w:val="000E4BEC"/>
    <w:rsid w:val="000E4FB3"/>
    <w:rsid w:val="000E5181"/>
    <w:rsid w:val="000E65EA"/>
    <w:rsid w:val="000E7054"/>
    <w:rsid w:val="000E7C98"/>
    <w:rsid w:val="000F0308"/>
    <w:rsid w:val="000F138D"/>
    <w:rsid w:val="000F1DEE"/>
    <w:rsid w:val="000F2104"/>
    <w:rsid w:val="000F2A93"/>
    <w:rsid w:val="000F4485"/>
    <w:rsid w:val="000F6497"/>
    <w:rsid w:val="000F6CB1"/>
    <w:rsid w:val="000F751B"/>
    <w:rsid w:val="000F75E5"/>
    <w:rsid w:val="000F7768"/>
    <w:rsid w:val="00101157"/>
    <w:rsid w:val="00101F7C"/>
    <w:rsid w:val="001025AC"/>
    <w:rsid w:val="00102C28"/>
    <w:rsid w:val="00102D9E"/>
    <w:rsid w:val="00102F05"/>
    <w:rsid w:val="00103DA2"/>
    <w:rsid w:val="00104B13"/>
    <w:rsid w:val="00105153"/>
    <w:rsid w:val="00105723"/>
    <w:rsid w:val="00105DF7"/>
    <w:rsid w:val="00111CDC"/>
    <w:rsid w:val="00111EBB"/>
    <w:rsid w:val="00112145"/>
    <w:rsid w:val="00112F2C"/>
    <w:rsid w:val="00113BAC"/>
    <w:rsid w:val="00113F6A"/>
    <w:rsid w:val="0011466C"/>
    <w:rsid w:val="0011634E"/>
    <w:rsid w:val="00116E5D"/>
    <w:rsid w:val="00116FF9"/>
    <w:rsid w:val="001203BE"/>
    <w:rsid w:val="001207F5"/>
    <w:rsid w:val="00121387"/>
    <w:rsid w:val="00121B39"/>
    <w:rsid w:val="00122006"/>
    <w:rsid w:val="00123386"/>
    <w:rsid w:val="0012374E"/>
    <w:rsid w:val="00127B7C"/>
    <w:rsid w:val="0013064B"/>
    <w:rsid w:val="00130794"/>
    <w:rsid w:val="001309CC"/>
    <w:rsid w:val="001310C5"/>
    <w:rsid w:val="001329D7"/>
    <w:rsid w:val="00133294"/>
    <w:rsid w:val="00133BD3"/>
    <w:rsid w:val="001340A9"/>
    <w:rsid w:val="001354C4"/>
    <w:rsid w:val="0013568D"/>
    <w:rsid w:val="00135DAB"/>
    <w:rsid w:val="00137A0A"/>
    <w:rsid w:val="00137BF5"/>
    <w:rsid w:val="001401BF"/>
    <w:rsid w:val="001402CF"/>
    <w:rsid w:val="001404A0"/>
    <w:rsid w:val="001417A4"/>
    <w:rsid w:val="00142256"/>
    <w:rsid w:val="001438D7"/>
    <w:rsid w:val="00146210"/>
    <w:rsid w:val="00147894"/>
    <w:rsid w:val="00147BF1"/>
    <w:rsid w:val="00147D3B"/>
    <w:rsid w:val="00147E97"/>
    <w:rsid w:val="00150268"/>
    <w:rsid w:val="00151B05"/>
    <w:rsid w:val="00151D1A"/>
    <w:rsid w:val="001524EE"/>
    <w:rsid w:val="00152B52"/>
    <w:rsid w:val="0015424F"/>
    <w:rsid w:val="0015472F"/>
    <w:rsid w:val="00154AA5"/>
    <w:rsid w:val="00154CE4"/>
    <w:rsid w:val="00154E36"/>
    <w:rsid w:val="00155EC2"/>
    <w:rsid w:val="00156BA0"/>
    <w:rsid w:val="001579BA"/>
    <w:rsid w:val="00157B35"/>
    <w:rsid w:val="001604AF"/>
    <w:rsid w:val="001606C4"/>
    <w:rsid w:val="0016092F"/>
    <w:rsid w:val="00161C58"/>
    <w:rsid w:val="00162B4B"/>
    <w:rsid w:val="001639B5"/>
    <w:rsid w:val="00164322"/>
    <w:rsid w:val="0016519E"/>
    <w:rsid w:val="00166828"/>
    <w:rsid w:val="001669A5"/>
    <w:rsid w:val="00166B81"/>
    <w:rsid w:val="0016745B"/>
    <w:rsid w:val="0016759F"/>
    <w:rsid w:val="00167822"/>
    <w:rsid w:val="00167952"/>
    <w:rsid w:val="00170964"/>
    <w:rsid w:val="00170C40"/>
    <w:rsid w:val="0017179F"/>
    <w:rsid w:val="0017219B"/>
    <w:rsid w:val="0017250B"/>
    <w:rsid w:val="00172D57"/>
    <w:rsid w:val="00173597"/>
    <w:rsid w:val="00174548"/>
    <w:rsid w:val="001748DF"/>
    <w:rsid w:val="0017490F"/>
    <w:rsid w:val="00174D48"/>
    <w:rsid w:val="00175E2C"/>
    <w:rsid w:val="00175EC2"/>
    <w:rsid w:val="00176490"/>
    <w:rsid w:val="00176E04"/>
    <w:rsid w:val="0018021B"/>
    <w:rsid w:val="001803C1"/>
    <w:rsid w:val="00180802"/>
    <w:rsid w:val="0018158C"/>
    <w:rsid w:val="00181FA6"/>
    <w:rsid w:val="00182BD7"/>
    <w:rsid w:val="0018336A"/>
    <w:rsid w:val="00183522"/>
    <w:rsid w:val="001835E4"/>
    <w:rsid w:val="00184047"/>
    <w:rsid w:val="001865DD"/>
    <w:rsid w:val="0018698C"/>
    <w:rsid w:val="001869DC"/>
    <w:rsid w:val="0018789A"/>
    <w:rsid w:val="00191424"/>
    <w:rsid w:val="00191F14"/>
    <w:rsid w:val="0019246A"/>
    <w:rsid w:val="00192736"/>
    <w:rsid w:val="001929A8"/>
    <w:rsid w:val="00192D95"/>
    <w:rsid w:val="00194ED8"/>
    <w:rsid w:val="00195746"/>
    <w:rsid w:val="00196BA4"/>
    <w:rsid w:val="00197001"/>
    <w:rsid w:val="0019721B"/>
    <w:rsid w:val="001973D6"/>
    <w:rsid w:val="00197F3C"/>
    <w:rsid w:val="001A0492"/>
    <w:rsid w:val="001A08D7"/>
    <w:rsid w:val="001A09C9"/>
    <w:rsid w:val="001A2D82"/>
    <w:rsid w:val="001A3391"/>
    <w:rsid w:val="001A3971"/>
    <w:rsid w:val="001A3A2D"/>
    <w:rsid w:val="001A4DAF"/>
    <w:rsid w:val="001A5E34"/>
    <w:rsid w:val="001A613E"/>
    <w:rsid w:val="001A630D"/>
    <w:rsid w:val="001A79D2"/>
    <w:rsid w:val="001B1FE5"/>
    <w:rsid w:val="001B2AB5"/>
    <w:rsid w:val="001B2CE7"/>
    <w:rsid w:val="001B3C21"/>
    <w:rsid w:val="001B5160"/>
    <w:rsid w:val="001B53DD"/>
    <w:rsid w:val="001B60BF"/>
    <w:rsid w:val="001B62F6"/>
    <w:rsid w:val="001B7423"/>
    <w:rsid w:val="001B765D"/>
    <w:rsid w:val="001B7693"/>
    <w:rsid w:val="001B77B1"/>
    <w:rsid w:val="001B7C25"/>
    <w:rsid w:val="001C3905"/>
    <w:rsid w:val="001C5A51"/>
    <w:rsid w:val="001C6B49"/>
    <w:rsid w:val="001C6CCA"/>
    <w:rsid w:val="001C7771"/>
    <w:rsid w:val="001C77C2"/>
    <w:rsid w:val="001D00BF"/>
    <w:rsid w:val="001D0487"/>
    <w:rsid w:val="001D099B"/>
    <w:rsid w:val="001D1804"/>
    <w:rsid w:val="001D1BF3"/>
    <w:rsid w:val="001D2B9C"/>
    <w:rsid w:val="001D3098"/>
    <w:rsid w:val="001D352F"/>
    <w:rsid w:val="001D38DC"/>
    <w:rsid w:val="001D3FFD"/>
    <w:rsid w:val="001D52F8"/>
    <w:rsid w:val="001D68A6"/>
    <w:rsid w:val="001D7FBD"/>
    <w:rsid w:val="001E1D4B"/>
    <w:rsid w:val="001E21F4"/>
    <w:rsid w:val="001E2E9C"/>
    <w:rsid w:val="001E3740"/>
    <w:rsid w:val="001E38A3"/>
    <w:rsid w:val="001E38E2"/>
    <w:rsid w:val="001E4026"/>
    <w:rsid w:val="001E4B40"/>
    <w:rsid w:val="001F012C"/>
    <w:rsid w:val="001F101B"/>
    <w:rsid w:val="001F15FF"/>
    <w:rsid w:val="001F1FD5"/>
    <w:rsid w:val="001F2859"/>
    <w:rsid w:val="001F2EE5"/>
    <w:rsid w:val="001F30EA"/>
    <w:rsid w:val="001F38DD"/>
    <w:rsid w:val="001F40CB"/>
    <w:rsid w:val="001F4329"/>
    <w:rsid w:val="001F55C1"/>
    <w:rsid w:val="001F6BA6"/>
    <w:rsid w:val="001F7067"/>
    <w:rsid w:val="001F7799"/>
    <w:rsid w:val="00200B9A"/>
    <w:rsid w:val="00200D93"/>
    <w:rsid w:val="00200FA5"/>
    <w:rsid w:val="00201442"/>
    <w:rsid w:val="00201A2D"/>
    <w:rsid w:val="00201B11"/>
    <w:rsid w:val="00201CFC"/>
    <w:rsid w:val="00201D65"/>
    <w:rsid w:val="00202615"/>
    <w:rsid w:val="00202E13"/>
    <w:rsid w:val="002051B9"/>
    <w:rsid w:val="002053BB"/>
    <w:rsid w:val="00206559"/>
    <w:rsid w:val="00207ED5"/>
    <w:rsid w:val="00213927"/>
    <w:rsid w:val="00215206"/>
    <w:rsid w:val="00215B6B"/>
    <w:rsid w:val="002161BB"/>
    <w:rsid w:val="0021620B"/>
    <w:rsid w:val="00216A53"/>
    <w:rsid w:val="00216B4A"/>
    <w:rsid w:val="00217629"/>
    <w:rsid w:val="00220F4E"/>
    <w:rsid w:val="002215E8"/>
    <w:rsid w:val="00222A2C"/>
    <w:rsid w:val="00222D6B"/>
    <w:rsid w:val="00224090"/>
    <w:rsid w:val="00224871"/>
    <w:rsid w:val="00224CFD"/>
    <w:rsid w:val="00225B81"/>
    <w:rsid w:val="0022625B"/>
    <w:rsid w:val="00226635"/>
    <w:rsid w:val="00226E87"/>
    <w:rsid w:val="00227016"/>
    <w:rsid w:val="0023141F"/>
    <w:rsid w:val="00233C04"/>
    <w:rsid w:val="002351BB"/>
    <w:rsid w:val="002377FB"/>
    <w:rsid w:val="00240D84"/>
    <w:rsid w:val="00241AB3"/>
    <w:rsid w:val="00241B8E"/>
    <w:rsid w:val="00241F23"/>
    <w:rsid w:val="0024293D"/>
    <w:rsid w:val="00242AE4"/>
    <w:rsid w:val="00242BFF"/>
    <w:rsid w:val="00242E5A"/>
    <w:rsid w:val="00242FFA"/>
    <w:rsid w:val="0024331C"/>
    <w:rsid w:val="002435DA"/>
    <w:rsid w:val="00243E3F"/>
    <w:rsid w:val="002470AA"/>
    <w:rsid w:val="002476D5"/>
    <w:rsid w:val="002505BC"/>
    <w:rsid w:val="00250826"/>
    <w:rsid w:val="00250FC4"/>
    <w:rsid w:val="00251746"/>
    <w:rsid w:val="0025208C"/>
    <w:rsid w:val="00253D63"/>
    <w:rsid w:val="00254A54"/>
    <w:rsid w:val="002609A7"/>
    <w:rsid w:val="00260CCC"/>
    <w:rsid w:val="0026425E"/>
    <w:rsid w:val="0026529D"/>
    <w:rsid w:val="00265FD5"/>
    <w:rsid w:val="002663F7"/>
    <w:rsid w:val="00266666"/>
    <w:rsid w:val="00266696"/>
    <w:rsid w:val="00267E2D"/>
    <w:rsid w:val="00267ECB"/>
    <w:rsid w:val="00270DC1"/>
    <w:rsid w:val="002710E9"/>
    <w:rsid w:val="00271A1D"/>
    <w:rsid w:val="00273E09"/>
    <w:rsid w:val="00276BC1"/>
    <w:rsid w:val="002774CF"/>
    <w:rsid w:val="00277ADF"/>
    <w:rsid w:val="00277B2F"/>
    <w:rsid w:val="00280E0E"/>
    <w:rsid w:val="00282C20"/>
    <w:rsid w:val="00283044"/>
    <w:rsid w:val="00283118"/>
    <w:rsid w:val="002837F9"/>
    <w:rsid w:val="002840E4"/>
    <w:rsid w:val="00285819"/>
    <w:rsid w:val="00285AE3"/>
    <w:rsid w:val="00287441"/>
    <w:rsid w:val="00287AC7"/>
    <w:rsid w:val="00290949"/>
    <w:rsid w:val="00290E95"/>
    <w:rsid w:val="0029103E"/>
    <w:rsid w:val="00291130"/>
    <w:rsid w:val="00291D11"/>
    <w:rsid w:val="00292B23"/>
    <w:rsid w:val="00292B5C"/>
    <w:rsid w:val="00292C3F"/>
    <w:rsid w:val="002939FA"/>
    <w:rsid w:val="0029494D"/>
    <w:rsid w:val="00294C92"/>
    <w:rsid w:val="0029699A"/>
    <w:rsid w:val="00297271"/>
    <w:rsid w:val="002973DA"/>
    <w:rsid w:val="002A0B67"/>
    <w:rsid w:val="002A0FB0"/>
    <w:rsid w:val="002A12FA"/>
    <w:rsid w:val="002A1967"/>
    <w:rsid w:val="002A21D7"/>
    <w:rsid w:val="002A25E5"/>
    <w:rsid w:val="002A37EC"/>
    <w:rsid w:val="002A3D11"/>
    <w:rsid w:val="002A4E84"/>
    <w:rsid w:val="002A4F40"/>
    <w:rsid w:val="002A5A13"/>
    <w:rsid w:val="002A5F28"/>
    <w:rsid w:val="002A7660"/>
    <w:rsid w:val="002A773A"/>
    <w:rsid w:val="002A7D48"/>
    <w:rsid w:val="002B114E"/>
    <w:rsid w:val="002B25C3"/>
    <w:rsid w:val="002B2B6F"/>
    <w:rsid w:val="002B2D47"/>
    <w:rsid w:val="002B4265"/>
    <w:rsid w:val="002B4309"/>
    <w:rsid w:val="002B5820"/>
    <w:rsid w:val="002B76B1"/>
    <w:rsid w:val="002C1ABE"/>
    <w:rsid w:val="002C1CBA"/>
    <w:rsid w:val="002C35BD"/>
    <w:rsid w:val="002C44AD"/>
    <w:rsid w:val="002C5B7B"/>
    <w:rsid w:val="002C5E5A"/>
    <w:rsid w:val="002C6503"/>
    <w:rsid w:val="002C6580"/>
    <w:rsid w:val="002C6C80"/>
    <w:rsid w:val="002C6D79"/>
    <w:rsid w:val="002C6E0E"/>
    <w:rsid w:val="002D0046"/>
    <w:rsid w:val="002D0192"/>
    <w:rsid w:val="002D0888"/>
    <w:rsid w:val="002D1077"/>
    <w:rsid w:val="002D2159"/>
    <w:rsid w:val="002D2D6C"/>
    <w:rsid w:val="002D391B"/>
    <w:rsid w:val="002D3CD3"/>
    <w:rsid w:val="002D4C86"/>
    <w:rsid w:val="002D5AF3"/>
    <w:rsid w:val="002D62F5"/>
    <w:rsid w:val="002D69D4"/>
    <w:rsid w:val="002D7241"/>
    <w:rsid w:val="002D7799"/>
    <w:rsid w:val="002D7DC0"/>
    <w:rsid w:val="002E15B3"/>
    <w:rsid w:val="002E1E09"/>
    <w:rsid w:val="002E21FF"/>
    <w:rsid w:val="002E2E6B"/>
    <w:rsid w:val="002E507B"/>
    <w:rsid w:val="002E6772"/>
    <w:rsid w:val="002E6AA5"/>
    <w:rsid w:val="002E71A0"/>
    <w:rsid w:val="002E77DF"/>
    <w:rsid w:val="002E7919"/>
    <w:rsid w:val="002F050D"/>
    <w:rsid w:val="002F084E"/>
    <w:rsid w:val="002F089E"/>
    <w:rsid w:val="002F0A00"/>
    <w:rsid w:val="002F1199"/>
    <w:rsid w:val="002F13C3"/>
    <w:rsid w:val="002F1A5B"/>
    <w:rsid w:val="002F21ED"/>
    <w:rsid w:val="002F2D2F"/>
    <w:rsid w:val="002F311C"/>
    <w:rsid w:val="002F33D5"/>
    <w:rsid w:val="002F3622"/>
    <w:rsid w:val="002F437C"/>
    <w:rsid w:val="002F476A"/>
    <w:rsid w:val="002F4E9B"/>
    <w:rsid w:val="002F5B82"/>
    <w:rsid w:val="002F6595"/>
    <w:rsid w:val="002F6E63"/>
    <w:rsid w:val="002F7771"/>
    <w:rsid w:val="003009B7"/>
    <w:rsid w:val="00300B8E"/>
    <w:rsid w:val="00300BF0"/>
    <w:rsid w:val="00300EED"/>
    <w:rsid w:val="00301F88"/>
    <w:rsid w:val="003020F5"/>
    <w:rsid w:val="0030252C"/>
    <w:rsid w:val="0030271D"/>
    <w:rsid w:val="003044FB"/>
    <w:rsid w:val="00304A70"/>
    <w:rsid w:val="00304BEC"/>
    <w:rsid w:val="003059AB"/>
    <w:rsid w:val="00305EB4"/>
    <w:rsid w:val="0030612F"/>
    <w:rsid w:val="0031016C"/>
    <w:rsid w:val="003112A0"/>
    <w:rsid w:val="003115E2"/>
    <w:rsid w:val="003133A4"/>
    <w:rsid w:val="0031373D"/>
    <w:rsid w:val="00313875"/>
    <w:rsid w:val="003166E4"/>
    <w:rsid w:val="00317039"/>
    <w:rsid w:val="003174B3"/>
    <w:rsid w:val="003205B7"/>
    <w:rsid w:val="003208C2"/>
    <w:rsid w:val="00320C4E"/>
    <w:rsid w:val="00322702"/>
    <w:rsid w:val="003229B1"/>
    <w:rsid w:val="0032322B"/>
    <w:rsid w:val="00323500"/>
    <w:rsid w:val="003237C7"/>
    <w:rsid w:val="00323976"/>
    <w:rsid w:val="00323E0E"/>
    <w:rsid w:val="00324FC8"/>
    <w:rsid w:val="00325BF1"/>
    <w:rsid w:val="00325FD0"/>
    <w:rsid w:val="0032609D"/>
    <w:rsid w:val="00326909"/>
    <w:rsid w:val="00326E28"/>
    <w:rsid w:val="0033073A"/>
    <w:rsid w:val="00330884"/>
    <w:rsid w:val="003318BC"/>
    <w:rsid w:val="00333892"/>
    <w:rsid w:val="00333CDA"/>
    <w:rsid w:val="00333D1D"/>
    <w:rsid w:val="003356D4"/>
    <w:rsid w:val="00335B8F"/>
    <w:rsid w:val="00336F76"/>
    <w:rsid w:val="00340A00"/>
    <w:rsid w:val="00341035"/>
    <w:rsid w:val="003416F9"/>
    <w:rsid w:val="003431DC"/>
    <w:rsid w:val="00343CCE"/>
    <w:rsid w:val="003450C9"/>
    <w:rsid w:val="0034689B"/>
    <w:rsid w:val="003502B8"/>
    <w:rsid w:val="003505BF"/>
    <w:rsid w:val="00350A12"/>
    <w:rsid w:val="00351052"/>
    <w:rsid w:val="0035105E"/>
    <w:rsid w:val="0035153F"/>
    <w:rsid w:val="0035165B"/>
    <w:rsid w:val="00351D04"/>
    <w:rsid w:val="0035226D"/>
    <w:rsid w:val="003531BD"/>
    <w:rsid w:val="00354D4B"/>
    <w:rsid w:val="00355138"/>
    <w:rsid w:val="0035521F"/>
    <w:rsid w:val="0035675B"/>
    <w:rsid w:val="00356802"/>
    <w:rsid w:val="00356A06"/>
    <w:rsid w:val="00356C13"/>
    <w:rsid w:val="003572E5"/>
    <w:rsid w:val="003575C3"/>
    <w:rsid w:val="003629F5"/>
    <w:rsid w:val="00362ADC"/>
    <w:rsid w:val="0036312C"/>
    <w:rsid w:val="003632FF"/>
    <w:rsid w:val="00363846"/>
    <w:rsid w:val="00363934"/>
    <w:rsid w:val="00363C06"/>
    <w:rsid w:val="00364888"/>
    <w:rsid w:val="00365464"/>
    <w:rsid w:val="003672BB"/>
    <w:rsid w:val="0036750F"/>
    <w:rsid w:val="00367BBB"/>
    <w:rsid w:val="003716E1"/>
    <w:rsid w:val="00372229"/>
    <w:rsid w:val="00373498"/>
    <w:rsid w:val="0037419B"/>
    <w:rsid w:val="003752F3"/>
    <w:rsid w:val="00376886"/>
    <w:rsid w:val="00377C60"/>
    <w:rsid w:val="00380625"/>
    <w:rsid w:val="00381430"/>
    <w:rsid w:val="003815B5"/>
    <w:rsid w:val="0038182E"/>
    <w:rsid w:val="0038312F"/>
    <w:rsid w:val="00383AC5"/>
    <w:rsid w:val="00384A4B"/>
    <w:rsid w:val="003851D5"/>
    <w:rsid w:val="0038574F"/>
    <w:rsid w:val="00385931"/>
    <w:rsid w:val="0038784D"/>
    <w:rsid w:val="00387D55"/>
    <w:rsid w:val="003920CB"/>
    <w:rsid w:val="0039245B"/>
    <w:rsid w:val="00392A31"/>
    <w:rsid w:val="00393466"/>
    <w:rsid w:val="00394E1E"/>
    <w:rsid w:val="00394F9A"/>
    <w:rsid w:val="00395A55"/>
    <w:rsid w:val="00396D08"/>
    <w:rsid w:val="0039714E"/>
    <w:rsid w:val="00397CAD"/>
    <w:rsid w:val="003A09AD"/>
    <w:rsid w:val="003A261F"/>
    <w:rsid w:val="003A425B"/>
    <w:rsid w:val="003A45F8"/>
    <w:rsid w:val="003A5820"/>
    <w:rsid w:val="003B05E2"/>
    <w:rsid w:val="003B1E30"/>
    <w:rsid w:val="003B294E"/>
    <w:rsid w:val="003B2B22"/>
    <w:rsid w:val="003B32F5"/>
    <w:rsid w:val="003B380E"/>
    <w:rsid w:val="003B3B81"/>
    <w:rsid w:val="003B3CEF"/>
    <w:rsid w:val="003B3E37"/>
    <w:rsid w:val="003B5BA5"/>
    <w:rsid w:val="003B7ADA"/>
    <w:rsid w:val="003C06CE"/>
    <w:rsid w:val="003C2363"/>
    <w:rsid w:val="003C371E"/>
    <w:rsid w:val="003C44CB"/>
    <w:rsid w:val="003C50FD"/>
    <w:rsid w:val="003C5F5C"/>
    <w:rsid w:val="003C60F0"/>
    <w:rsid w:val="003C70D2"/>
    <w:rsid w:val="003C777B"/>
    <w:rsid w:val="003C7E14"/>
    <w:rsid w:val="003D073E"/>
    <w:rsid w:val="003D0FB5"/>
    <w:rsid w:val="003D1141"/>
    <w:rsid w:val="003D2575"/>
    <w:rsid w:val="003D2DEC"/>
    <w:rsid w:val="003D382D"/>
    <w:rsid w:val="003D3A9B"/>
    <w:rsid w:val="003D4D20"/>
    <w:rsid w:val="003D5F95"/>
    <w:rsid w:val="003D6413"/>
    <w:rsid w:val="003D67F0"/>
    <w:rsid w:val="003D6F26"/>
    <w:rsid w:val="003D7615"/>
    <w:rsid w:val="003D77C2"/>
    <w:rsid w:val="003E01BC"/>
    <w:rsid w:val="003E0C5B"/>
    <w:rsid w:val="003E0F8A"/>
    <w:rsid w:val="003E19E1"/>
    <w:rsid w:val="003E1B84"/>
    <w:rsid w:val="003E24DC"/>
    <w:rsid w:val="003E2C09"/>
    <w:rsid w:val="003E460F"/>
    <w:rsid w:val="003E48DB"/>
    <w:rsid w:val="003E5225"/>
    <w:rsid w:val="003E530D"/>
    <w:rsid w:val="003E5E20"/>
    <w:rsid w:val="003E657D"/>
    <w:rsid w:val="003E6DDD"/>
    <w:rsid w:val="003E77CF"/>
    <w:rsid w:val="003F0B2A"/>
    <w:rsid w:val="003F14AC"/>
    <w:rsid w:val="003F1D01"/>
    <w:rsid w:val="003F2669"/>
    <w:rsid w:val="003F2EE1"/>
    <w:rsid w:val="003F56E8"/>
    <w:rsid w:val="003F639E"/>
    <w:rsid w:val="003F6418"/>
    <w:rsid w:val="003F6CFF"/>
    <w:rsid w:val="003F72D7"/>
    <w:rsid w:val="003F74E3"/>
    <w:rsid w:val="003F7B41"/>
    <w:rsid w:val="003F7BD4"/>
    <w:rsid w:val="004010DC"/>
    <w:rsid w:val="0040154E"/>
    <w:rsid w:val="004020B0"/>
    <w:rsid w:val="00402433"/>
    <w:rsid w:val="00402C79"/>
    <w:rsid w:val="0040416B"/>
    <w:rsid w:val="004049E1"/>
    <w:rsid w:val="00405070"/>
    <w:rsid w:val="00405401"/>
    <w:rsid w:val="00405561"/>
    <w:rsid w:val="00405B86"/>
    <w:rsid w:val="004069E5"/>
    <w:rsid w:val="004102F4"/>
    <w:rsid w:val="00411D4E"/>
    <w:rsid w:val="00411F26"/>
    <w:rsid w:val="00412FA9"/>
    <w:rsid w:val="00414924"/>
    <w:rsid w:val="00414B54"/>
    <w:rsid w:val="00415770"/>
    <w:rsid w:val="00415E46"/>
    <w:rsid w:val="00416680"/>
    <w:rsid w:val="00417235"/>
    <w:rsid w:val="00417323"/>
    <w:rsid w:val="00417520"/>
    <w:rsid w:val="004201AB"/>
    <w:rsid w:val="00420A7A"/>
    <w:rsid w:val="00422BF4"/>
    <w:rsid w:val="00423462"/>
    <w:rsid w:val="004249DE"/>
    <w:rsid w:val="00424F66"/>
    <w:rsid w:val="00425382"/>
    <w:rsid w:val="00425B7C"/>
    <w:rsid w:val="0042638F"/>
    <w:rsid w:val="00426998"/>
    <w:rsid w:val="00426FE3"/>
    <w:rsid w:val="004302DF"/>
    <w:rsid w:val="004316B3"/>
    <w:rsid w:val="00431AC9"/>
    <w:rsid w:val="00432361"/>
    <w:rsid w:val="004330C8"/>
    <w:rsid w:val="00433697"/>
    <w:rsid w:val="0043441E"/>
    <w:rsid w:val="00434BD5"/>
    <w:rsid w:val="00434C47"/>
    <w:rsid w:val="00434EAD"/>
    <w:rsid w:val="00436FD4"/>
    <w:rsid w:val="00437410"/>
    <w:rsid w:val="00437D76"/>
    <w:rsid w:val="00441332"/>
    <w:rsid w:val="0044138F"/>
    <w:rsid w:val="004431EB"/>
    <w:rsid w:val="00444EAF"/>
    <w:rsid w:val="00444F67"/>
    <w:rsid w:val="00446175"/>
    <w:rsid w:val="004507B2"/>
    <w:rsid w:val="004509F2"/>
    <w:rsid w:val="00450AA4"/>
    <w:rsid w:val="00450F48"/>
    <w:rsid w:val="00452344"/>
    <w:rsid w:val="0045278C"/>
    <w:rsid w:val="00455830"/>
    <w:rsid w:val="00457CE0"/>
    <w:rsid w:val="00460025"/>
    <w:rsid w:val="00460F21"/>
    <w:rsid w:val="00462055"/>
    <w:rsid w:val="0046220F"/>
    <w:rsid w:val="004626C8"/>
    <w:rsid w:val="00462E26"/>
    <w:rsid w:val="00462E8C"/>
    <w:rsid w:val="00462F80"/>
    <w:rsid w:val="00463944"/>
    <w:rsid w:val="00465224"/>
    <w:rsid w:val="004655D8"/>
    <w:rsid w:val="004659AC"/>
    <w:rsid w:val="0046637E"/>
    <w:rsid w:val="00470DEB"/>
    <w:rsid w:val="00471AAC"/>
    <w:rsid w:val="00471E85"/>
    <w:rsid w:val="004728F6"/>
    <w:rsid w:val="00473976"/>
    <w:rsid w:val="0047457C"/>
    <w:rsid w:val="004748C6"/>
    <w:rsid w:val="00474994"/>
    <w:rsid w:val="00474B52"/>
    <w:rsid w:val="00475986"/>
    <w:rsid w:val="00475DCE"/>
    <w:rsid w:val="004779E3"/>
    <w:rsid w:val="00477A15"/>
    <w:rsid w:val="004808F9"/>
    <w:rsid w:val="00480C03"/>
    <w:rsid w:val="00481DD0"/>
    <w:rsid w:val="00483071"/>
    <w:rsid w:val="00483911"/>
    <w:rsid w:val="00484806"/>
    <w:rsid w:val="00485851"/>
    <w:rsid w:val="00485B8D"/>
    <w:rsid w:val="004863B9"/>
    <w:rsid w:val="00486578"/>
    <w:rsid w:val="00486A33"/>
    <w:rsid w:val="00487189"/>
    <w:rsid w:val="0048792A"/>
    <w:rsid w:val="00490464"/>
    <w:rsid w:val="004916AB"/>
    <w:rsid w:val="00493C34"/>
    <w:rsid w:val="00494139"/>
    <w:rsid w:val="004945CC"/>
    <w:rsid w:val="0049471B"/>
    <w:rsid w:val="00494937"/>
    <w:rsid w:val="00495166"/>
    <w:rsid w:val="00495D30"/>
    <w:rsid w:val="00495E6D"/>
    <w:rsid w:val="0049636E"/>
    <w:rsid w:val="00496BC2"/>
    <w:rsid w:val="00497546"/>
    <w:rsid w:val="004A08A8"/>
    <w:rsid w:val="004A11F5"/>
    <w:rsid w:val="004A18B3"/>
    <w:rsid w:val="004A344C"/>
    <w:rsid w:val="004A3684"/>
    <w:rsid w:val="004A3826"/>
    <w:rsid w:val="004A3EE8"/>
    <w:rsid w:val="004A50EA"/>
    <w:rsid w:val="004B1293"/>
    <w:rsid w:val="004B14B7"/>
    <w:rsid w:val="004B20D0"/>
    <w:rsid w:val="004B327C"/>
    <w:rsid w:val="004B386C"/>
    <w:rsid w:val="004B3B11"/>
    <w:rsid w:val="004B538F"/>
    <w:rsid w:val="004B5C3B"/>
    <w:rsid w:val="004B673C"/>
    <w:rsid w:val="004B6C9F"/>
    <w:rsid w:val="004B6CF3"/>
    <w:rsid w:val="004B7F1E"/>
    <w:rsid w:val="004C0875"/>
    <w:rsid w:val="004C1667"/>
    <w:rsid w:val="004C17C1"/>
    <w:rsid w:val="004C1E89"/>
    <w:rsid w:val="004C3112"/>
    <w:rsid w:val="004C31E0"/>
    <w:rsid w:val="004C457E"/>
    <w:rsid w:val="004C4B24"/>
    <w:rsid w:val="004C588A"/>
    <w:rsid w:val="004C63D1"/>
    <w:rsid w:val="004C6922"/>
    <w:rsid w:val="004C695F"/>
    <w:rsid w:val="004C6BC5"/>
    <w:rsid w:val="004C78D1"/>
    <w:rsid w:val="004D0330"/>
    <w:rsid w:val="004D0C66"/>
    <w:rsid w:val="004D1320"/>
    <w:rsid w:val="004D16B9"/>
    <w:rsid w:val="004D1D5B"/>
    <w:rsid w:val="004D315D"/>
    <w:rsid w:val="004D4442"/>
    <w:rsid w:val="004D4C1B"/>
    <w:rsid w:val="004D5BB9"/>
    <w:rsid w:val="004D65CC"/>
    <w:rsid w:val="004E0EBE"/>
    <w:rsid w:val="004E1FE5"/>
    <w:rsid w:val="004E38B3"/>
    <w:rsid w:val="004E396E"/>
    <w:rsid w:val="004E58C2"/>
    <w:rsid w:val="004E5BFE"/>
    <w:rsid w:val="004E6141"/>
    <w:rsid w:val="004E6B69"/>
    <w:rsid w:val="004E71CB"/>
    <w:rsid w:val="004F20D0"/>
    <w:rsid w:val="004F34AA"/>
    <w:rsid w:val="004F3BD7"/>
    <w:rsid w:val="004F45C7"/>
    <w:rsid w:val="004F48A4"/>
    <w:rsid w:val="004F4D35"/>
    <w:rsid w:val="004F695C"/>
    <w:rsid w:val="004F7085"/>
    <w:rsid w:val="00500708"/>
    <w:rsid w:val="005015F9"/>
    <w:rsid w:val="00502491"/>
    <w:rsid w:val="0050300A"/>
    <w:rsid w:val="00503CA8"/>
    <w:rsid w:val="00503CCB"/>
    <w:rsid w:val="00503D07"/>
    <w:rsid w:val="00506524"/>
    <w:rsid w:val="0051076F"/>
    <w:rsid w:val="005118B8"/>
    <w:rsid w:val="005127C9"/>
    <w:rsid w:val="00512B68"/>
    <w:rsid w:val="00512FAE"/>
    <w:rsid w:val="00513BD4"/>
    <w:rsid w:val="00514DD3"/>
    <w:rsid w:val="00515152"/>
    <w:rsid w:val="00515572"/>
    <w:rsid w:val="00515773"/>
    <w:rsid w:val="0051746F"/>
    <w:rsid w:val="00517F9C"/>
    <w:rsid w:val="005205AC"/>
    <w:rsid w:val="00520FB2"/>
    <w:rsid w:val="005229B4"/>
    <w:rsid w:val="00523189"/>
    <w:rsid w:val="005238E0"/>
    <w:rsid w:val="00524F23"/>
    <w:rsid w:val="00525C27"/>
    <w:rsid w:val="005264E4"/>
    <w:rsid w:val="005266FB"/>
    <w:rsid w:val="00530D99"/>
    <w:rsid w:val="00530E98"/>
    <w:rsid w:val="0053138F"/>
    <w:rsid w:val="00531450"/>
    <w:rsid w:val="005318AE"/>
    <w:rsid w:val="00531E33"/>
    <w:rsid w:val="00531FC6"/>
    <w:rsid w:val="005350EE"/>
    <w:rsid w:val="005356DD"/>
    <w:rsid w:val="00535E2D"/>
    <w:rsid w:val="005369B9"/>
    <w:rsid w:val="00540DF8"/>
    <w:rsid w:val="00541993"/>
    <w:rsid w:val="00541F00"/>
    <w:rsid w:val="0054253D"/>
    <w:rsid w:val="005425FB"/>
    <w:rsid w:val="00542744"/>
    <w:rsid w:val="00542868"/>
    <w:rsid w:val="00543996"/>
    <w:rsid w:val="00543BBB"/>
    <w:rsid w:val="00543C20"/>
    <w:rsid w:val="005473B7"/>
    <w:rsid w:val="00551068"/>
    <w:rsid w:val="0055138E"/>
    <w:rsid w:val="00551B34"/>
    <w:rsid w:val="00554F60"/>
    <w:rsid w:val="00555068"/>
    <w:rsid w:val="005554F0"/>
    <w:rsid w:val="00555CC6"/>
    <w:rsid w:val="00560702"/>
    <w:rsid w:val="00560EAD"/>
    <w:rsid w:val="00561732"/>
    <w:rsid w:val="0056182B"/>
    <w:rsid w:val="00561875"/>
    <w:rsid w:val="005618B4"/>
    <w:rsid w:val="00562402"/>
    <w:rsid w:val="005627F0"/>
    <w:rsid w:val="00562FE8"/>
    <w:rsid w:val="005634AD"/>
    <w:rsid w:val="0056387A"/>
    <w:rsid w:val="00564C45"/>
    <w:rsid w:val="00564EB8"/>
    <w:rsid w:val="0056797A"/>
    <w:rsid w:val="00567A46"/>
    <w:rsid w:val="005708B8"/>
    <w:rsid w:val="00570AD3"/>
    <w:rsid w:val="00570D40"/>
    <w:rsid w:val="005717EE"/>
    <w:rsid w:val="0057235A"/>
    <w:rsid w:val="00572556"/>
    <w:rsid w:val="005726E7"/>
    <w:rsid w:val="005728AA"/>
    <w:rsid w:val="0057357F"/>
    <w:rsid w:val="00573F20"/>
    <w:rsid w:val="005740CD"/>
    <w:rsid w:val="0057454A"/>
    <w:rsid w:val="005745BB"/>
    <w:rsid w:val="0057463A"/>
    <w:rsid w:val="0057547A"/>
    <w:rsid w:val="00575DB9"/>
    <w:rsid w:val="005768B3"/>
    <w:rsid w:val="00577A36"/>
    <w:rsid w:val="00583BC7"/>
    <w:rsid w:val="00583CBD"/>
    <w:rsid w:val="005842A9"/>
    <w:rsid w:val="00584D66"/>
    <w:rsid w:val="0058508F"/>
    <w:rsid w:val="00586297"/>
    <w:rsid w:val="005863CC"/>
    <w:rsid w:val="00586C67"/>
    <w:rsid w:val="00586F80"/>
    <w:rsid w:val="00587C9C"/>
    <w:rsid w:val="00591135"/>
    <w:rsid w:val="00593D5A"/>
    <w:rsid w:val="00595E57"/>
    <w:rsid w:val="00596692"/>
    <w:rsid w:val="00597C1D"/>
    <w:rsid w:val="00597E8A"/>
    <w:rsid w:val="005A0240"/>
    <w:rsid w:val="005A07DD"/>
    <w:rsid w:val="005A145B"/>
    <w:rsid w:val="005A15A2"/>
    <w:rsid w:val="005A1663"/>
    <w:rsid w:val="005A17B5"/>
    <w:rsid w:val="005A1841"/>
    <w:rsid w:val="005A2653"/>
    <w:rsid w:val="005A281A"/>
    <w:rsid w:val="005A2DC9"/>
    <w:rsid w:val="005A3CA7"/>
    <w:rsid w:val="005A4061"/>
    <w:rsid w:val="005A407F"/>
    <w:rsid w:val="005A44A4"/>
    <w:rsid w:val="005A452F"/>
    <w:rsid w:val="005A4B5D"/>
    <w:rsid w:val="005A4C50"/>
    <w:rsid w:val="005A4D80"/>
    <w:rsid w:val="005A5AC4"/>
    <w:rsid w:val="005A5E0E"/>
    <w:rsid w:val="005A69EC"/>
    <w:rsid w:val="005A7AA7"/>
    <w:rsid w:val="005B033C"/>
    <w:rsid w:val="005B117C"/>
    <w:rsid w:val="005B2927"/>
    <w:rsid w:val="005B2933"/>
    <w:rsid w:val="005B3484"/>
    <w:rsid w:val="005B3B61"/>
    <w:rsid w:val="005B6FA5"/>
    <w:rsid w:val="005C2234"/>
    <w:rsid w:val="005C223B"/>
    <w:rsid w:val="005C2914"/>
    <w:rsid w:val="005C30BC"/>
    <w:rsid w:val="005C319F"/>
    <w:rsid w:val="005C4756"/>
    <w:rsid w:val="005C4996"/>
    <w:rsid w:val="005C594C"/>
    <w:rsid w:val="005C6341"/>
    <w:rsid w:val="005C6E03"/>
    <w:rsid w:val="005C7AFE"/>
    <w:rsid w:val="005D25DC"/>
    <w:rsid w:val="005D296D"/>
    <w:rsid w:val="005D3D81"/>
    <w:rsid w:val="005D40D8"/>
    <w:rsid w:val="005D4FE9"/>
    <w:rsid w:val="005D5179"/>
    <w:rsid w:val="005D5BDF"/>
    <w:rsid w:val="005D5D01"/>
    <w:rsid w:val="005E091F"/>
    <w:rsid w:val="005E12F9"/>
    <w:rsid w:val="005E25C0"/>
    <w:rsid w:val="005E28DB"/>
    <w:rsid w:val="005E29C0"/>
    <w:rsid w:val="005E37AA"/>
    <w:rsid w:val="005E4258"/>
    <w:rsid w:val="005E5F02"/>
    <w:rsid w:val="005F0015"/>
    <w:rsid w:val="005F0028"/>
    <w:rsid w:val="005F0482"/>
    <w:rsid w:val="005F0791"/>
    <w:rsid w:val="005F08DA"/>
    <w:rsid w:val="005F2710"/>
    <w:rsid w:val="005F3447"/>
    <w:rsid w:val="005F51D8"/>
    <w:rsid w:val="005F5CD6"/>
    <w:rsid w:val="005F5FF8"/>
    <w:rsid w:val="005F650F"/>
    <w:rsid w:val="005F6EAB"/>
    <w:rsid w:val="005F72BB"/>
    <w:rsid w:val="005F7371"/>
    <w:rsid w:val="005F7B49"/>
    <w:rsid w:val="005F7CAB"/>
    <w:rsid w:val="00601049"/>
    <w:rsid w:val="006014B1"/>
    <w:rsid w:val="0060214B"/>
    <w:rsid w:val="00603C3D"/>
    <w:rsid w:val="00603E2B"/>
    <w:rsid w:val="0060534A"/>
    <w:rsid w:val="0060616B"/>
    <w:rsid w:val="00606AFE"/>
    <w:rsid w:val="0060798A"/>
    <w:rsid w:val="006079B1"/>
    <w:rsid w:val="00607E1C"/>
    <w:rsid w:val="00607FE5"/>
    <w:rsid w:val="00610B92"/>
    <w:rsid w:val="0061187F"/>
    <w:rsid w:val="0061266F"/>
    <w:rsid w:val="00613706"/>
    <w:rsid w:val="00613A54"/>
    <w:rsid w:val="00614088"/>
    <w:rsid w:val="00614E25"/>
    <w:rsid w:val="00615EAF"/>
    <w:rsid w:val="0062080B"/>
    <w:rsid w:val="006208EF"/>
    <w:rsid w:val="006231CA"/>
    <w:rsid w:val="006240C4"/>
    <w:rsid w:val="0062432F"/>
    <w:rsid w:val="00624F50"/>
    <w:rsid w:val="0062508E"/>
    <w:rsid w:val="006265B5"/>
    <w:rsid w:val="006265D8"/>
    <w:rsid w:val="00626A2D"/>
    <w:rsid w:val="00630595"/>
    <w:rsid w:val="00631B65"/>
    <w:rsid w:val="00632BA5"/>
    <w:rsid w:val="0063334A"/>
    <w:rsid w:val="0063360B"/>
    <w:rsid w:val="00637845"/>
    <w:rsid w:val="00637F6B"/>
    <w:rsid w:val="006408A0"/>
    <w:rsid w:val="00640B6C"/>
    <w:rsid w:val="00641F76"/>
    <w:rsid w:val="006425DA"/>
    <w:rsid w:val="00642CE3"/>
    <w:rsid w:val="00642F77"/>
    <w:rsid w:val="006443F9"/>
    <w:rsid w:val="00644B3D"/>
    <w:rsid w:val="006457B7"/>
    <w:rsid w:val="006463BE"/>
    <w:rsid w:val="0064718E"/>
    <w:rsid w:val="00647206"/>
    <w:rsid w:val="00647785"/>
    <w:rsid w:val="006539D2"/>
    <w:rsid w:val="00654BFC"/>
    <w:rsid w:val="00655B32"/>
    <w:rsid w:val="00655E66"/>
    <w:rsid w:val="00655FB0"/>
    <w:rsid w:val="00656579"/>
    <w:rsid w:val="006565FB"/>
    <w:rsid w:val="006569BC"/>
    <w:rsid w:val="00657448"/>
    <w:rsid w:val="00657844"/>
    <w:rsid w:val="00657DB0"/>
    <w:rsid w:val="006602B6"/>
    <w:rsid w:val="0066159F"/>
    <w:rsid w:val="00661F18"/>
    <w:rsid w:val="00662044"/>
    <w:rsid w:val="00662169"/>
    <w:rsid w:val="00663A40"/>
    <w:rsid w:val="006646F6"/>
    <w:rsid w:val="00665E16"/>
    <w:rsid w:val="00666DF5"/>
    <w:rsid w:val="00667657"/>
    <w:rsid w:val="0067012A"/>
    <w:rsid w:val="00671A89"/>
    <w:rsid w:val="00671E7B"/>
    <w:rsid w:val="006721F1"/>
    <w:rsid w:val="00672562"/>
    <w:rsid w:val="00672BCF"/>
    <w:rsid w:val="006742E7"/>
    <w:rsid w:val="006745DA"/>
    <w:rsid w:val="006755A7"/>
    <w:rsid w:val="00676F24"/>
    <w:rsid w:val="00677151"/>
    <w:rsid w:val="006772C1"/>
    <w:rsid w:val="00677F9D"/>
    <w:rsid w:val="006817EE"/>
    <w:rsid w:val="00682BA7"/>
    <w:rsid w:val="0068334C"/>
    <w:rsid w:val="006848FB"/>
    <w:rsid w:val="00684F81"/>
    <w:rsid w:val="006855F6"/>
    <w:rsid w:val="00685935"/>
    <w:rsid w:val="0068615B"/>
    <w:rsid w:val="0068698A"/>
    <w:rsid w:val="00691416"/>
    <w:rsid w:val="006914C1"/>
    <w:rsid w:val="006914E7"/>
    <w:rsid w:val="0069325E"/>
    <w:rsid w:val="00693411"/>
    <w:rsid w:val="00695E1C"/>
    <w:rsid w:val="00695F1B"/>
    <w:rsid w:val="006963DF"/>
    <w:rsid w:val="00696EDF"/>
    <w:rsid w:val="00697472"/>
    <w:rsid w:val="00697532"/>
    <w:rsid w:val="006A00C6"/>
    <w:rsid w:val="006A04C5"/>
    <w:rsid w:val="006A04C7"/>
    <w:rsid w:val="006A13FF"/>
    <w:rsid w:val="006A1887"/>
    <w:rsid w:val="006A27D4"/>
    <w:rsid w:val="006A321B"/>
    <w:rsid w:val="006A34DB"/>
    <w:rsid w:val="006A4A66"/>
    <w:rsid w:val="006A5313"/>
    <w:rsid w:val="006A5E9E"/>
    <w:rsid w:val="006A6083"/>
    <w:rsid w:val="006A7C0E"/>
    <w:rsid w:val="006B02CB"/>
    <w:rsid w:val="006B1574"/>
    <w:rsid w:val="006B1ED0"/>
    <w:rsid w:val="006B1F95"/>
    <w:rsid w:val="006B3387"/>
    <w:rsid w:val="006B3D02"/>
    <w:rsid w:val="006B5652"/>
    <w:rsid w:val="006B5924"/>
    <w:rsid w:val="006B660F"/>
    <w:rsid w:val="006C02F5"/>
    <w:rsid w:val="006C077F"/>
    <w:rsid w:val="006C1442"/>
    <w:rsid w:val="006C2F6B"/>
    <w:rsid w:val="006C3234"/>
    <w:rsid w:val="006C35E1"/>
    <w:rsid w:val="006C367C"/>
    <w:rsid w:val="006C3F8F"/>
    <w:rsid w:val="006C596A"/>
    <w:rsid w:val="006C74CB"/>
    <w:rsid w:val="006C7581"/>
    <w:rsid w:val="006C7969"/>
    <w:rsid w:val="006C7EC7"/>
    <w:rsid w:val="006D0C63"/>
    <w:rsid w:val="006D133C"/>
    <w:rsid w:val="006D1E70"/>
    <w:rsid w:val="006D4748"/>
    <w:rsid w:val="006D5F52"/>
    <w:rsid w:val="006D69BF"/>
    <w:rsid w:val="006D74AA"/>
    <w:rsid w:val="006E046D"/>
    <w:rsid w:val="006E08C5"/>
    <w:rsid w:val="006E100E"/>
    <w:rsid w:val="006E222D"/>
    <w:rsid w:val="006E22F7"/>
    <w:rsid w:val="006E3CAA"/>
    <w:rsid w:val="006E3DE5"/>
    <w:rsid w:val="006E453E"/>
    <w:rsid w:val="006F06D7"/>
    <w:rsid w:val="006F2AE8"/>
    <w:rsid w:val="006F2BEB"/>
    <w:rsid w:val="006F4985"/>
    <w:rsid w:val="006F545D"/>
    <w:rsid w:val="006F5D2B"/>
    <w:rsid w:val="006F613B"/>
    <w:rsid w:val="006F69DB"/>
    <w:rsid w:val="006F70C2"/>
    <w:rsid w:val="0070126A"/>
    <w:rsid w:val="00701535"/>
    <w:rsid w:val="007015A8"/>
    <w:rsid w:val="007019F9"/>
    <w:rsid w:val="00701AB9"/>
    <w:rsid w:val="0070271B"/>
    <w:rsid w:val="007030B0"/>
    <w:rsid w:val="00703F80"/>
    <w:rsid w:val="0070599C"/>
    <w:rsid w:val="00705DAC"/>
    <w:rsid w:val="007061C6"/>
    <w:rsid w:val="007067AE"/>
    <w:rsid w:val="00710216"/>
    <w:rsid w:val="007107FB"/>
    <w:rsid w:val="007116EB"/>
    <w:rsid w:val="00711A9F"/>
    <w:rsid w:val="00712F72"/>
    <w:rsid w:val="00713C3C"/>
    <w:rsid w:val="00714A7D"/>
    <w:rsid w:val="00714B8D"/>
    <w:rsid w:val="00714E30"/>
    <w:rsid w:val="00715344"/>
    <w:rsid w:val="0071564F"/>
    <w:rsid w:val="00715984"/>
    <w:rsid w:val="00715D46"/>
    <w:rsid w:val="007161A8"/>
    <w:rsid w:val="007166B3"/>
    <w:rsid w:val="007167F9"/>
    <w:rsid w:val="00716D5C"/>
    <w:rsid w:val="00716E18"/>
    <w:rsid w:val="0071763A"/>
    <w:rsid w:val="007203D2"/>
    <w:rsid w:val="007204DB"/>
    <w:rsid w:val="00720C56"/>
    <w:rsid w:val="007217B9"/>
    <w:rsid w:val="0072393F"/>
    <w:rsid w:val="00724F87"/>
    <w:rsid w:val="00726681"/>
    <w:rsid w:val="00730412"/>
    <w:rsid w:val="00730F0E"/>
    <w:rsid w:val="0073174C"/>
    <w:rsid w:val="00731BE9"/>
    <w:rsid w:val="0073240A"/>
    <w:rsid w:val="007327A2"/>
    <w:rsid w:val="00732B6E"/>
    <w:rsid w:val="00733CF3"/>
    <w:rsid w:val="0073403B"/>
    <w:rsid w:val="0073496E"/>
    <w:rsid w:val="0073562F"/>
    <w:rsid w:val="00741239"/>
    <w:rsid w:val="007414FB"/>
    <w:rsid w:val="0074259D"/>
    <w:rsid w:val="00742768"/>
    <w:rsid w:val="007430CD"/>
    <w:rsid w:val="007433A8"/>
    <w:rsid w:val="007439BD"/>
    <w:rsid w:val="00743DFD"/>
    <w:rsid w:val="00744008"/>
    <w:rsid w:val="007444A4"/>
    <w:rsid w:val="00745465"/>
    <w:rsid w:val="007459D3"/>
    <w:rsid w:val="00746AE4"/>
    <w:rsid w:val="00746CBA"/>
    <w:rsid w:val="0074720A"/>
    <w:rsid w:val="00747530"/>
    <w:rsid w:val="00750BC9"/>
    <w:rsid w:val="0075102C"/>
    <w:rsid w:val="00753C83"/>
    <w:rsid w:val="00754043"/>
    <w:rsid w:val="00754584"/>
    <w:rsid w:val="007548A6"/>
    <w:rsid w:val="00755427"/>
    <w:rsid w:val="007575E9"/>
    <w:rsid w:val="007579F9"/>
    <w:rsid w:val="00760B89"/>
    <w:rsid w:val="0076277F"/>
    <w:rsid w:val="00762793"/>
    <w:rsid w:val="00762C6C"/>
    <w:rsid w:val="00762F7B"/>
    <w:rsid w:val="0076370E"/>
    <w:rsid w:val="00763E08"/>
    <w:rsid w:val="007643BD"/>
    <w:rsid w:val="007646C0"/>
    <w:rsid w:val="0076479A"/>
    <w:rsid w:val="00764D9E"/>
    <w:rsid w:val="007656FD"/>
    <w:rsid w:val="00765FFB"/>
    <w:rsid w:val="00766383"/>
    <w:rsid w:val="00766988"/>
    <w:rsid w:val="00766FFC"/>
    <w:rsid w:val="0076738D"/>
    <w:rsid w:val="007704D6"/>
    <w:rsid w:val="00770B6E"/>
    <w:rsid w:val="007725E2"/>
    <w:rsid w:val="00772951"/>
    <w:rsid w:val="00772C71"/>
    <w:rsid w:val="0077309E"/>
    <w:rsid w:val="00774B86"/>
    <w:rsid w:val="00775B7A"/>
    <w:rsid w:val="00777A2A"/>
    <w:rsid w:val="00780254"/>
    <w:rsid w:val="00781892"/>
    <w:rsid w:val="00783662"/>
    <w:rsid w:val="00783765"/>
    <w:rsid w:val="00784105"/>
    <w:rsid w:val="00785068"/>
    <w:rsid w:val="007855AA"/>
    <w:rsid w:val="007859F6"/>
    <w:rsid w:val="0078626A"/>
    <w:rsid w:val="00786404"/>
    <w:rsid w:val="00786872"/>
    <w:rsid w:val="0078738D"/>
    <w:rsid w:val="00787FA9"/>
    <w:rsid w:val="00790043"/>
    <w:rsid w:val="00790831"/>
    <w:rsid w:val="0079112B"/>
    <w:rsid w:val="0079125B"/>
    <w:rsid w:val="00792210"/>
    <w:rsid w:val="00792576"/>
    <w:rsid w:val="007927C5"/>
    <w:rsid w:val="0079557A"/>
    <w:rsid w:val="007963C1"/>
    <w:rsid w:val="0079672B"/>
    <w:rsid w:val="0079765C"/>
    <w:rsid w:val="00797A57"/>
    <w:rsid w:val="00797DDB"/>
    <w:rsid w:val="007A051C"/>
    <w:rsid w:val="007A0BFC"/>
    <w:rsid w:val="007A1ABF"/>
    <w:rsid w:val="007A1F34"/>
    <w:rsid w:val="007A31FB"/>
    <w:rsid w:val="007A338A"/>
    <w:rsid w:val="007A3748"/>
    <w:rsid w:val="007A43C7"/>
    <w:rsid w:val="007A4675"/>
    <w:rsid w:val="007A48A6"/>
    <w:rsid w:val="007A4C09"/>
    <w:rsid w:val="007A5CAA"/>
    <w:rsid w:val="007A70B9"/>
    <w:rsid w:val="007A7C0D"/>
    <w:rsid w:val="007B061B"/>
    <w:rsid w:val="007B1186"/>
    <w:rsid w:val="007B214C"/>
    <w:rsid w:val="007B2E17"/>
    <w:rsid w:val="007B38A8"/>
    <w:rsid w:val="007B3EB2"/>
    <w:rsid w:val="007B4343"/>
    <w:rsid w:val="007B4C75"/>
    <w:rsid w:val="007B4CCE"/>
    <w:rsid w:val="007B53DD"/>
    <w:rsid w:val="007B5BA6"/>
    <w:rsid w:val="007B5DEE"/>
    <w:rsid w:val="007B5F94"/>
    <w:rsid w:val="007B6F00"/>
    <w:rsid w:val="007C052E"/>
    <w:rsid w:val="007C0722"/>
    <w:rsid w:val="007C12F7"/>
    <w:rsid w:val="007C293E"/>
    <w:rsid w:val="007C3101"/>
    <w:rsid w:val="007C31B5"/>
    <w:rsid w:val="007C3EDD"/>
    <w:rsid w:val="007C424A"/>
    <w:rsid w:val="007C59D6"/>
    <w:rsid w:val="007C7065"/>
    <w:rsid w:val="007D0711"/>
    <w:rsid w:val="007D0F39"/>
    <w:rsid w:val="007D206F"/>
    <w:rsid w:val="007D306D"/>
    <w:rsid w:val="007D326F"/>
    <w:rsid w:val="007D4D52"/>
    <w:rsid w:val="007D57E2"/>
    <w:rsid w:val="007D654F"/>
    <w:rsid w:val="007D7BB9"/>
    <w:rsid w:val="007D7F1C"/>
    <w:rsid w:val="007E0579"/>
    <w:rsid w:val="007E078B"/>
    <w:rsid w:val="007E1870"/>
    <w:rsid w:val="007E2FF1"/>
    <w:rsid w:val="007E3317"/>
    <w:rsid w:val="007E49E9"/>
    <w:rsid w:val="007E49F9"/>
    <w:rsid w:val="007E5C4C"/>
    <w:rsid w:val="007E5F65"/>
    <w:rsid w:val="007E7274"/>
    <w:rsid w:val="007E7389"/>
    <w:rsid w:val="007E7398"/>
    <w:rsid w:val="007F04D0"/>
    <w:rsid w:val="007F058E"/>
    <w:rsid w:val="007F1AB7"/>
    <w:rsid w:val="007F25C8"/>
    <w:rsid w:val="007F273F"/>
    <w:rsid w:val="007F2DD1"/>
    <w:rsid w:val="007F3456"/>
    <w:rsid w:val="007F3C8E"/>
    <w:rsid w:val="007F424C"/>
    <w:rsid w:val="007F455B"/>
    <w:rsid w:val="007F48CC"/>
    <w:rsid w:val="007F5286"/>
    <w:rsid w:val="007F5E1E"/>
    <w:rsid w:val="007F6854"/>
    <w:rsid w:val="007F7812"/>
    <w:rsid w:val="007F79DB"/>
    <w:rsid w:val="00800E9B"/>
    <w:rsid w:val="00801E06"/>
    <w:rsid w:val="0080201F"/>
    <w:rsid w:val="008025F2"/>
    <w:rsid w:val="008027F1"/>
    <w:rsid w:val="008042FF"/>
    <w:rsid w:val="00804DBF"/>
    <w:rsid w:val="00804E2F"/>
    <w:rsid w:val="008051EB"/>
    <w:rsid w:val="0080568E"/>
    <w:rsid w:val="00806CC6"/>
    <w:rsid w:val="00806F3F"/>
    <w:rsid w:val="00811042"/>
    <w:rsid w:val="00813ADB"/>
    <w:rsid w:val="00814501"/>
    <w:rsid w:val="00814673"/>
    <w:rsid w:val="0081488A"/>
    <w:rsid w:val="00814D94"/>
    <w:rsid w:val="00815525"/>
    <w:rsid w:val="00815559"/>
    <w:rsid w:val="0081555B"/>
    <w:rsid w:val="00815A6E"/>
    <w:rsid w:val="00815F5E"/>
    <w:rsid w:val="00816328"/>
    <w:rsid w:val="00816824"/>
    <w:rsid w:val="008168E6"/>
    <w:rsid w:val="00817CD4"/>
    <w:rsid w:val="00817F9E"/>
    <w:rsid w:val="008215E6"/>
    <w:rsid w:val="008244C7"/>
    <w:rsid w:val="008246D1"/>
    <w:rsid w:val="00825565"/>
    <w:rsid w:val="00825BC9"/>
    <w:rsid w:val="008261C8"/>
    <w:rsid w:val="0082688A"/>
    <w:rsid w:val="00826F43"/>
    <w:rsid w:val="00827D2A"/>
    <w:rsid w:val="008317CF"/>
    <w:rsid w:val="008325C7"/>
    <w:rsid w:val="00834284"/>
    <w:rsid w:val="008347F1"/>
    <w:rsid w:val="0083500E"/>
    <w:rsid w:val="00835BEE"/>
    <w:rsid w:val="00836BF5"/>
    <w:rsid w:val="008371F7"/>
    <w:rsid w:val="00837BFA"/>
    <w:rsid w:val="008405B5"/>
    <w:rsid w:val="0084064E"/>
    <w:rsid w:val="00840AD7"/>
    <w:rsid w:val="00840B45"/>
    <w:rsid w:val="0084199C"/>
    <w:rsid w:val="00843DF0"/>
    <w:rsid w:val="00844621"/>
    <w:rsid w:val="00845A1C"/>
    <w:rsid w:val="00845B86"/>
    <w:rsid w:val="008478D6"/>
    <w:rsid w:val="00850299"/>
    <w:rsid w:val="00851163"/>
    <w:rsid w:val="00852E18"/>
    <w:rsid w:val="00853782"/>
    <w:rsid w:val="00855741"/>
    <w:rsid w:val="00855C77"/>
    <w:rsid w:val="00855F11"/>
    <w:rsid w:val="00856867"/>
    <w:rsid w:val="00856F95"/>
    <w:rsid w:val="0085799B"/>
    <w:rsid w:val="00860A77"/>
    <w:rsid w:val="00861185"/>
    <w:rsid w:val="00862441"/>
    <w:rsid w:val="008627B9"/>
    <w:rsid w:val="008646A6"/>
    <w:rsid w:val="00865073"/>
    <w:rsid w:val="0086630E"/>
    <w:rsid w:val="00867610"/>
    <w:rsid w:val="00870D73"/>
    <w:rsid w:val="00871824"/>
    <w:rsid w:val="008725E8"/>
    <w:rsid w:val="00872655"/>
    <w:rsid w:val="00873630"/>
    <w:rsid w:val="008744AB"/>
    <w:rsid w:val="008758E3"/>
    <w:rsid w:val="00876BFA"/>
    <w:rsid w:val="00877D9C"/>
    <w:rsid w:val="00880F6F"/>
    <w:rsid w:val="00881C9E"/>
    <w:rsid w:val="00882070"/>
    <w:rsid w:val="008820F8"/>
    <w:rsid w:val="00882CCA"/>
    <w:rsid w:val="00883347"/>
    <w:rsid w:val="0088383E"/>
    <w:rsid w:val="00883E09"/>
    <w:rsid w:val="00883EF2"/>
    <w:rsid w:val="00885D0D"/>
    <w:rsid w:val="00885E64"/>
    <w:rsid w:val="00886303"/>
    <w:rsid w:val="008864F2"/>
    <w:rsid w:val="0088752D"/>
    <w:rsid w:val="00887746"/>
    <w:rsid w:val="00891FCB"/>
    <w:rsid w:val="00892BD7"/>
    <w:rsid w:val="008935DF"/>
    <w:rsid w:val="00893D28"/>
    <w:rsid w:val="00893E62"/>
    <w:rsid w:val="0089405D"/>
    <w:rsid w:val="008942E2"/>
    <w:rsid w:val="008948BD"/>
    <w:rsid w:val="00895109"/>
    <w:rsid w:val="008952F6"/>
    <w:rsid w:val="00895F5B"/>
    <w:rsid w:val="00895FDD"/>
    <w:rsid w:val="00897523"/>
    <w:rsid w:val="008A0916"/>
    <w:rsid w:val="008A132A"/>
    <w:rsid w:val="008A156E"/>
    <w:rsid w:val="008A15CE"/>
    <w:rsid w:val="008A1D8E"/>
    <w:rsid w:val="008A28D9"/>
    <w:rsid w:val="008A2B41"/>
    <w:rsid w:val="008A3010"/>
    <w:rsid w:val="008A3E76"/>
    <w:rsid w:val="008A4500"/>
    <w:rsid w:val="008A4F6A"/>
    <w:rsid w:val="008A5520"/>
    <w:rsid w:val="008A720C"/>
    <w:rsid w:val="008A7684"/>
    <w:rsid w:val="008B1050"/>
    <w:rsid w:val="008B276E"/>
    <w:rsid w:val="008B30ED"/>
    <w:rsid w:val="008B38B0"/>
    <w:rsid w:val="008B3DD0"/>
    <w:rsid w:val="008B3E96"/>
    <w:rsid w:val="008B58F3"/>
    <w:rsid w:val="008B5CEB"/>
    <w:rsid w:val="008B5D01"/>
    <w:rsid w:val="008B5DC5"/>
    <w:rsid w:val="008B644B"/>
    <w:rsid w:val="008B6C23"/>
    <w:rsid w:val="008B6DD1"/>
    <w:rsid w:val="008B754E"/>
    <w:rsid w:val="008B794A"/>
    <w:rsid w:val="008C0417"/>
    <w:rsid w:val="008C0BC7"/>
    <w:rsid w:val="008C1080"/>
    <w:rsid w:val="008C1098"/>
    <w:rsid w:val="008C5252"/>
    <w:rsid w:val="008C59C2"/>
    <w:rsid w:val="008C5E4F"/>
    <w:rsid w:val="008C66F3"/>
    <w:rsid w:val="008C69CF"/>
    <w:rsid w:val="008D1402"/>
    <w:rsid w:val="008D20A5"/>
    <w:rsid w:val="008D30DC"/>
    <w:rsid w:val="008D432B"/>
    <w:rsid w:val="008D5511"/>
    <w:rsid w:val="008D6958"/>
    <w:rsid w:val="008D7242"/>
    <w:rsid w:val="008E000C"/>
    <w:rsid w:val="008E0300"/>
    <w:rsid w:val="008E0F94"/>
    <w:rsid w:val="008E21BF"/>
    <w:rsid w:val="008E2549"/>
    <w:rsid w:val="008E2664"/>
    <w:rsid w:val="008E2745"/>
    <w:rsid w:val="008E30C1"/>
    <w:rsid w:val="008E3365"/>
    <w:rsid w:val="008E3C56"/>
    <w:rsid w:val="008E3F08"/>
    <w:rsid w:val="008E3F13"/>
    <w:rsid w:val="008E498A"/>
    <w:rsid w:val="008E608F"/>
    <w:rsid w:val="008E6806"/>
    <w:rsid w:val="008F11A9"/>
    <w:rsid w:val="008F11C0"/>
    <w:rsid w:val="008F18B1"/>
    <w:rsid w:val="008F19AA"/>
    <w:rsid w:val="008F2235"/>
    <w:rsid w:val="008F22BC"/>
    <w:rsid w:val="008F2B9E"/>
    <w:rsid w:val="008F38CB"/>
    <w:rsid w:val="008F42E4"/>
    <w:rsid w:val="008F6BD2"/>
    <w:rsid w:val="008F7CAD"/>
    <w:rsid w:val="0090031D"/>
    <w:rsid w:val="009012BE"/>
    <w:rsid w:val="00902A7C"/>
    <w:rsid w:val="00902C9C"/>
    <w:rsid w:val="009030C6"/>
    <w:rsid w:val="00903110"/>
    <w:rsid w:val="009031BA"/>
    <w:rsid w:val="00904007"/>
    <w:rsid w:val="0090441C"/>
    <w:rsid w:val="00905EB9"/>
    <w:rsid w:val="00906154"/>
    <w:rsid w:val="009076D9"/>
    <w:rsid w:val="009078C0"/>
    <w:rsid w:val="009100CB"/>
    <w:rsid w:val="009101E3"/>
    <w:rsid w:val="00910922"/>
    <w:rsid w:val="00910CF9"/>
    <w:rsid w:val="00911B7E"/>
    <w:rsid w:val="00912E45"/>
    <w:rsid w:val="00913847"/>
    <w:rsid w:val="009139F0"/>
    <w:rsid w:val="00913D9D"/>
    <w:rsid w:val="00914C7E"/>
    <w:rsid w:val="009156C4"/>
    <w:rsid w:val="00917250"/>
    <w:rsid w:val="00921B77"/>
    <w:rsid w:val="00921E4B"/>
    <w:rsid w:val="00922017"/>
    <w:rsid w:val="00923100"/>
    <w:rsid w:val="00924971"/>
    <w:rsid w:val="00924E9F"/>
    <w:rsid w:val="00924F1E"/>
    <w:rsid w:val="00925112"/>
    <w:rsid w:val="009258E4"/>
    <w:rsid w:val="00925B91"/>
    <w:rsid w:val="00926340"/>
    <w:rsid w:val="0092695B"/>
    <w:rsid w:val="009274EF"/>
    <w:rsid w:val="00927C87"/>
    <w:rsid w:val="0093079C"/>
    <w:rsid w:val="00930C3C"/>
    <w:rsid w:val="00930EDE"/>
    <w:rsid w:val="00931C49"/>
    <w:rsid w:val="00932154"/>
    <w:rsid w:val="009334C6"/>
    <w:rsid w:val="00934DC2"/>
    <w:rsid w:val="00935A21"/>
    <w:rsid w:val="00937064"/>
    <w:rsid w:val="00937189"/>
    <w:rsid w:val="009422E8"/>
    <w:rsid w:val="00943109"/>
    <w:rsid w:val="00943418"/>
    <w:rsid w:val="00945381"/>
    <w:rsid w:val="009455D2"/>
    <w:rsid w:val="00945905"/>
    <w:rsid w:val="00946F55"/>
    <w:rsid w:val="00947673"/>
    <w:rsid w:val="009479C7"/>
    <w:rsid w:val="009520C6"/>
    <w:rsid w:val="00952572"/>
    <w:rsid w:val="00952D3A"/>
    <w:rsid w:val="00952EFF"/>
    <w:rsid w:val="009539A9"/>
    <w:rsid w:val="0095460A"/>
    <w:rsid w:val="00954832"/>
    <w:rsid w:val="00954DA2"/>
    <w:rsid w:val="00957299"/>
    <w:rsid w:val="00957FAE"/>
    <w:rsid w:val="00960346"/>
    <w:rsid w:val="00960704"/>
    <w:rsid w:val="00962062"/>
    <w:rsid w:val="00962338"/>
    <w:rsid w:val="00962750"/>
    <w:rsid w:val="00962C2B"/>
    <w:rsid w:val="0096351A"/>
    <w:rsid w:val="00963D66"/>
    <w:rsid w:val="0096668E"/>
    <w:rsid w:val="009673E1"/>
    <w:rsid w:val="0096745E"/>
    <w:rsid w:val="009701D1"/>
    <w:rsid w:val="009703A0"/>
    <w:rsid w:val="00972D15"/>
    <w:rsid w:val="00972FC3"/>
    <w:rsid w:val="00973A08"/>
    <w:rsid w:val="009746DB"/>
    <w:rsid w:val="00974D74"/>
    <w:rsid w:val="00975924"/>
    <w:rsid w:val="0097619A"/>
    <w:rsid w:val="00976A03"/>
    <w:rsid w:val="009776F8"/>
    <w:rsid w:val="00982D29"/>
    <w:rsid w:val="00983F06"/>
    <w:rsid w:val="009858E6"/>
    <w:rsid w:val="0098630B"/>
    <w:rsid w:val="009867BA"/>
    <w:rsid w:val="00987317"/>
    <w:rsid w:val="00990DA5"/>
    <w:rsid w:val="00993D68"/>
    <w:rsid w:val="0099546E"/>
    <w:rsid w:val="00995F41"/>
    <w:rsid w:val="009962F8"/>
    <w:rsid w:val="009A141B"/>
    <w:rsid w:val="009A1C1E"/>
    <w:rsid w:val="009A22ED"/>
    <w:rsid w:val="009A268E"/>
    <w:rsid w:val="009A2921"/>
    <w:rsid w:val="009A33A1"/>
    <w:rsid w:val="009A3628"/>
    <w:rsid w:val="009A3C92"/>
    <w:rsid w:val="009A416A"/>
    <w:rsid w:val="009A4DC5"/>
    <w:rsid w:val="009A54ED"/>
    <w:rsid w:val="009A5E5A"/>
    <w:rsid w:val="009A70F8"/>
    <w:rsid w:val="009A7671"/>
    <w:rsid w:val="009B0752"/>
    <w:rsid w:val="009B11E7"/>
    <w:rsid w:val="009B2128"/>
    <w:rsid w:val="009B2332"/>
    <w:rsid w:val="009B2F28"/>
    <w:rsid w:val="009B4884"/>
    <w:rsid w:val="009B49CF"/>
    <w:rsid w:val="009B6843"/>
    <w:rsid w:val="009B7DC3"/>
    <w:rsid w:val="009C1D62"/>
    <w:rsid w:val="009C21E9"/>
    <w:rsid w:val="009C23BA"/>
    <w:rsid w:val="009C24D8"/>
    <w:rsid w:val="009C432E"/>
    <w:rsid w:val="009C5054"/>
    <w:rsid w:val="009C5BC4"/>
    <w:rsid w:val="009C66B5"/>
    <w:rsid w:val="009C6D45"/>
    <w:rsid w:val="009C76C3"/>
    <w:rsid w:val="009C79C2"/>
    <w:rsid w:val="009D0E80"/>
    <w:rsid w:val="009D0EA8"/>
    <w:rsid w:val="009D2D3C"/>
    <w:rsid w:val="009D37CF"/>
    <w:rsid w:val="009D47DE"/>
    <w:rsid w:val="009D48DA"/>
    <w:rsid w:val="009D49E1"/>
    <w:rsid w:val="009D4C88"/>
    <w:rsid w:val="009D66E0"/>
    <w:rsid w:val="009D6A7C"/>
    <w:rsid w:val="009D7482"/>
    <w:rsid w:val="009D7710"/>
    <w:rsid w:val="009D77A7"/>
    <w:rsid w:val="009E0154"/>
    <w:rsid w:val="009E03B0"/>
    <w:rsid w:val="009E2A10"/>
    <w:rsid w:val="009E3729"/>
    <w:rsid w:val="009E3770"/>
    <w:rsid w:val="009E3945"/>
    <w:rsid w:val="009E3A51"/>
    <w:rsid w:val="009E3B82"/>
    <w:rsid w:val="009E4183"/>
    <w:rsid w:val="009E51ED"/>
    <w:rsid w:val="009E53E2"/>
    <w:rsid w:val="009E6FC8"/>
    <w:rsid w:val="009E7293"/>
    <w:rsid w:val="009E7D33"/>
    <w:rsid w:val="009F1038"/>
    <w:rsid w:val="009F10F6"/>
    <w:rsid w:val="009F278C"/>
    <w:rsid w:val="009F2B4A"/>
    <w:rsid w:val="009F30EA"/>
    <w:rsid w:val="009F3D57"/>
    <w:rsid w:val="009F4B99"/>
    <w:rsid w:val="009F6EBA"/>
    <w:rsid w:val="009F6EEC"/>
    <w:rsid w:val="009F7689"/>
    <w:rsid w:val="00A01E12"/>
    <w:rsid w:val="00A03ADB"/>
    <w:rsid w:val="00A05016"/>
    <w:rsid w:val="00A051EF"/>
    <w:rsid w:val="00A055C0"/>
    <w:rsid w:val="00A05B43"/>
    <w:rsid w:val="00A05F4D"/>
    <w:rsid w:val="00A06BF2"/>
    <w:rsid w:val="00A07252"/>
    <w:rsid w:val="00A10D29"/>
    <w:rsid w:val="00A10E41"/>
    <w:rsid w:val="00A10FF9"/>
    <w:rsid w:val="00A1303A"/>
    <w:rsid w:val="00A13E8D"/>
    <w:rsid w:val="00A13F0E"/>
    <w:rsid w:val="00A14420"/>
    <w:rsid w:val="00A174C5"/>
    <w:rsid w:val="00A20471"/>
    <w:rsid w:val="00A205AD"/>
    <w:rsid w:val="00A20831"/>
    <w:rsid w:val="00A2196E"/>
    <w:rsid w:val="00A23A16"/>
    <w:rsid w:val="00A23E98"/>
    <w:rsid w:val="00A242A7"/>
    <w:rsid w:val="00A25914"/>
    <w:rsid w:val="00A2670B"/>
    <w:rsid w:val="00A26AB1"/>
    <w:rsid w:val="00A26E58"/>
    <w:rsid w:val="00A26EFA"/>
    <w:rsid w:val="00A27577"/>
    <w:rsid w:val="00A30A78"/>
    <w:rsid w:val="00A3135B"/>
    <w:rsid w:val="00A3183B"/>
    <w:rsid w:val="00A32079"/>
    <w:rsid w:val="00A33DF3"/>
    <w:rsid w:val="00A34BC8"/>
    <w:rsid w:val="00A3530A"/>
    <w:rsid w:val="00A3533D"/>
    <w:rsid w:val="00A36B1C"/>
    <w:rsid w:val="00A37962"/>
    <w:rsid w:val="00A4092B"/>
    <w:rsid w:val="00A40C7B"/>
    <w:rsid w:val="00A40F2B"/>
    <w:rsid w:val="00A4238C"/>
    <w:rsid w:val="00A43043"/>
    <w:rsid w:val="00A436BA"/>
    <w:rsid w:val="00A453AE"/>
    <w:rsid w:val="00A45934"/>
    <w:rsid w:val="00A45F63"/>
    <w:rsid w:val="00A474C5"/>
    <w:rsid w:val="00A47687"/>
    <w:rsid w:val="00A533A7"/>
    <w:rsid w:val="00A53587"/>
    <w:rsid w:val="00A53951"/>
    <w:rsid w:val="00A55589"/>
    <w:rsid w:val="00A55FA1"/>
    <w:rsid w:val="00A56911"/>
    <w:rsid w:val="00A571A1"/>
    <w:rsid w:val="00A5794A"/>
    <w:rsid w:val="00A60F87"/>
    <w:rsid w:val="00A614EF"/>
    <w:rsid w:val="00A62720"/>
    <w:rsid w:val="00A649DC"/>
    <w:rsid w:val="00A653CC"/>
    <w:rsid w:val="00A65432"/>
    <w:rsid w:val="00A66B3D"/>
    <w:rsid w:val="00A6755D"/>
    <w:rsid w:val="00A67DD1"/>
    <w:rsid w:val="00A70502"/>
    <w:rsid w:val="00A70E9F"/>
    <w:rsid w:val="00A70FA9"/>
    <w:rsid w:val="00A711CF"/>
    <w:rsid w:val="00A7264E"/>
    <w:rsid w:val="00A73AF6"/>
    <w:rsid w:val="00A73E15"/>
    <w:rsid w:val="00A744B5"/>
    <w:rsid w:val="00A75363"/>
    <w:rsid w:val="00A75F08"/>
    <w:rsid w:val="00A76237"/>
    <w:rsid w:val="00A763D8"/>
    <w:rsid w:val="00A7677C"/>
    <w:rsid w:val="00A83B77"/>
    <w:rsid w:val="00A84BB8"/>
    <w:rsid w:val="00A85561"/>
    <w:rsid w:val="00A867FD"/>
    <w:rsid w:val="00A86FBC"/>
    <w:rsid w:val="00A87A93"/>
    <w:rsid w:val="00A908FF"/>
    <w:rsid w:val="00A91BA3"/>
    <w:rsid w:val="00A9216B"/>
    <w:rsid w:val="00A92D8E"/>
    <w:rsid w:val="00A9376A"/>
    <w:rsid w:val="00A94A86"/>
    <w:rsid w:val="00A95420"/>
    <w:rsid w:val="00A95EC8"/>
    <w:rsid w:val="00A96876"/>
    <w:rsid w:val="00A96FC5"/>
    <w:rsid w:val="00AA0419"/>
    <w:rsid w:val="00AA05A1"/>
    <w:rsid w:val="00AA1080"/>
    <w:rsid w:val="00AA1138"/>
    <w:rsid w:val="00AA17B4"/>
    <w:rsid w:val="00AA17E2"/>
    <w:rsid w:val="00AA1A02"/>
    <w:rsid w:val="00AA257D"/>
    <w:rsid w:val="00AA2682"/>
    <w:rsid w:val="00AA307B"/>
    <w:rsid w:val="00AA31BA"/>
    <w:rsid w:val="00AA363E"/>
    <w:rsid w:val="00AA45A7"/>
    <w:rsid w:val="00AA45BB"/>
    <w:rsid w:val="00AA4B91"/>
    <w:rsid w:val="00AA546B"/>
    <w:rsid w:val="00AA66E8"/>
    <w:rsid w:val="00AB04C9"/>
    <w:rsid w:val="00AB12A6"/>
    <w:rsid w:val="00AB12CD"/>
    <w:rsid w:val="00AB2948"/>
    <w:rsid w:val="00AB3DDE"/>
    <w:rsid w:val="00AB3EC7"/>
    <w:rsid w:val="00AB4559"/>
    <w:rsid w:val="00AB4CE3"/>
    <w:rsid w:val="00AB4D01"/>
    <w:rsid w:val="00AB4D14"/>
    <w:rsid w:val="00AB5E45"/>
    <w:rsid w:val="00AB7240"/>
    <w:rsid w:val="00AB7326"/>
    <w:rsid w:val="00AB7DAA"/>
    <w:rsid w:val="00AC013C"/>
    <w:rsid w:val="00AC0381"/>
    <w:rsid w:val="00AC0946"/>
    <w:rsid w:val="00AC0A00"/>
    <w:rsid w:val="00AC1C72"/>
    <w:rsid w:val="00AC42AB"/>
    <w:rsid w:val="00AC653E"/>
    <w:rsid w:val="00AC7884"/>
    <w:rsid w:val="00AD071D"/>
    <w:rsid w:val="00AD0A75"/>
    <w:rsid w:val="00AD1343"/>
    <w:rsid w:val="00AD18CF"/>
    <w:rsid w:val="00AD19DC"/>
    <w:rsid w:val="00AD19DF"/>
    <w:rsid w:val="00AD23A4"/>
    <w:rsid w:val="00AD2B9F"/>
    <w:rsid w:val="00AD330C"/>
    <w:rsid w:val="00AD3B58"/>
    <w:rsid w:val="00AD3E0A"/>
    <w:rsid w:val="00AD4536"/>
    <w:rsid w:val="00AD49C7"/>
    <w:rsid w:val="00AD53BD"/>
    <w:rsid w:val="00AD59A5"/>
    <w:rsid w:val="00AD5B22"/>
    <w:rsid w:val="00AD5DF7"/>
    <w:rsid w:val="00AD6A02"/>
    <w:rsid w:val="00AD6CAE"/>
    <w:rsid w:val="00AD748B"/>
    <w:rsid w:val="00AD76E2"/>
    <w:rsid w:val="00AD7744"/>
    <w:rsid w:val="00AE0B11"/>
    <w:rsid w:val="00AE1080"/>
    <w:rsid w:val="00AE161E"/>
    <w:rsid w:val="00AE1991"/>
    <w:rsid w:val="00AE2E1D"/>
    <w:rsid w:val="00AE31AA"/>
    <w:rsid w:val="00AE4631"/>
    <w:rsid w:val="00AE4831"/>
    <w:rsid w:val="00AE4914"/>
    <w:rsid w:val="00AE621A"/>
    <w:rsid w:val="00AE7442"/>
    <w:rsid w:val="00AE7592"/>
    <w:rsid w:val="00AE78C9"/>
    <w:rsid w:val="00AF063B"/>
    <w:rsid w:val="00AF0AFA"/>
    <w:rsid w:val="00AF1489"/>
    <w:rsid w:val="00AF29A2"/>
    <w:rsid w:val="00AF2B45"/>
    <w:rsid w:val="00AF2B5E"/>
    <w:rsid w:val="00AF67AE"/>
    <w:rsid w:val="00B01AED"/>
    <w:rsid w:val="00B0223E"/>
    <w:rsid w:val="00B02EA2"/>
    <w:rsid w:val="00B0354D"/>
    <w:rsid w:val="00B03648"/>
    <w:rsid w:val="00B043FD"/>
    <w:rsid w:val="00B04A57"/>
    <w:rsid w:val="00B05048"/>
    <w:rsid w:val="00B06B59"/>
    <w:rsid w:val="00B06C25"/>
    <w:rsid w:val="00B06D6D"/>
    <w:rsid w:val="00B0717F"/>
    <w:rsid w:val="00B0732D"/>
    <w:rsid w:val="00B10FBE"/>
    <w:rsid w:val="00B120BE"/>
    <w:rsid w:val="00B12A8D"/>
    <w:rsid w:val="00B12C1F"/>
    <w:rsid w:val="00B13DAD"/>
    <w:rsid w:val="00B151A4"/>
    <w:rsid w:val="00B1542A"/>
    <w:rsid w:val="00B1640E"/>
    <w:rsid w:val="00B16AF7"/>
    <w:rsid w:val="00B20C7F"/>
    <w:rsid w:val="00B22E3E"/>
    <w:rsid w:val="00B23163"/>
    <w:rsid w:val="00B24AB0"/>
    <w:rsid w:val="00B24C9A"/>
    <w:rsid w:val="00B256FA"/>
    <w:rsid w:val="00B270B1"/>
    <w:rsid w:val="00B2727F"/>
    <w:rsid w:val="00B27D4B"/>
    <w:rsid w:val="00B322F8"/>
    <w:rsid w:val="00B33B4D"/>
    <w:rsid w:val="00B347B6"/>
    <w:rsid w:val="00B356E3"/>
    <w:rsid w:val="00B36DAD"/>
    <w:rsid w:val="00B373B4"/>
    <w:rsid w:val="00B379C4"/>
    <w:rsid w:val="00B40406"/>
    <w:rsid w:val="00B42269"/>
    <w:rsid w:val="00B4250E"/>
    <w:rsid w:val="00B4323E"/>
    <w:rsid w:val="00B44499"/>
    <w:rsid w:val="00B448C7"/>
    <w:rsid w:val="00B44E65"/>
    <w:rsid w:val="00B45F96"/>
    <w:rsid w:val="00B46020"/>
    <w:rsid w:val="00B50A25"/>
    <w:rsid w:val="00B51B0C"/>
    <w:rsid w:val="00B52ECE"/>
    <w:rsid w:val="00B53443"/>
    <w:rsid w:val="00B53470"/>
    <w:rsid w:val="00B54904"/>
    <w:rsid w:val="00B5490C"/>
    <w:rsid w:val="00B54C5C"/>
    <w:rsid w:val="00B550DB"/>
    <w:rsid w:val="00B554AF"/>
    <w:rsid w:val="00B55518"/>
    <w:rsid w:val="00B55820"/>
    <w:rsid w:val="00B5648D"/>
    <w:rsid w:val="00B56EF0"/>
    <w:rsid w:val="00B60BC8"/>
    <w:rsid w:val="00B61951"/>
    <w:rsid w:val="00B62A2C"/>
    <w:rsid w:val="00B62F53"/>
    <w:rsid w:val="00B643BD"/>
    <w:rsid w:val="00B64D1B"/>
    <w:rsid w:val="00B6732D"/>
    <w:rsid w:val="00B67974"/>
    <w:rsid w:val="00B71275"/>
    <w:rsid w:val="00B71F56"/>
    <w:rsid w:val="00B71FD5"/>
    <w:rsid w:val="00B73087"/>
    <w:rsid w:val="00B73473"/>
    <w:rsid w:val="00B7347E"/>
    <w:rsid w:val="00B73EB5"/>
    <w:rsid w:val="00B7411E"/>
    <w:rsid w:val="00B74D4E"/>
    <w:rsid w:val="00B75716"/>
    <w:rsid w:val="00B759EB"/>
    <w:rsid w:val="00B8122E"/>
    <w:rsid w:val="00B81FD4"/>
    <w:rsid w:val="00B82048"/>
    <w:rsid w:val="00B82D8A"/>
    <w:rsid w:val="00B8382A"/>
    <w:rsid w:val="00B8393B"/>
    <w:rsid w:val="00B84CD4"/>
    <w:rsid w:val="00B85CA9"/>
    <w:rsid w:val="00B862CE"/>
    <w:rsid w:val="00B869F4"/>
    <w:rsid w:val="00B86A51"/>
    <w:rsid w:val="00B8756E"/>
    <w:rsid w:val="00B875C6"/>
    <w:rsid w:val="00B87D7D"/>
    <w:rsid w:val="00B90910"/>
    <w:rsid w:val="00B90AEA"/>
    <w:rsid w:val="00B90C11"/>
    <w:rsid w:val="00B9147B"/>
    <w:rsid w:val="00B91CDC"/>
    <w:rsid w:val="00B929F3"/>
    <w:rsid w:val="00B93672"/>
    <w:rsid w:val="00B93A91"/>
    <w:rsid w:val="00B93F4F"/>
    <w:rsid w:val="00B94913"/>
    <w:rsid w:val="00B9622C"/>
    <w:rsid w:val="00B96BCC"/>
    <w:rsid w:val="00BA02F6"/>
    <w:rsid w:val="00BA0921"/>
    <w:rsid w:val="00BA0AC1"/>
    <w:rsid w:val="00BA0ADF"/>
    <w:rsid w:val="00BA1768"/>
    <w:rsid w:val="00BA244A"/>
    <w:rsid w:val="00BA478E"/>
    <w:rsid w:val="00BA4A04"/>
    <w:rsid w:val="00BA4EB0"/>
    <w:rsid w:val="00BA5203"/>
    <w:rsid w:val="00BA5979"/>
    <w:rsid w:val="00BA6183"/>
    <w:rsid w:val="00BA62B3"/>
    <w:rsid w:val="00BA646C"/>
    <w:rsid w:val="00BA75BB"/>
    <w:rsid w:val="00BB2316"/>
    <w:rsid w:val="00BB427C"/>
    <w:rsid w:val="00BB44E6"/>
    <w:rsid w:val="00BB4DF1"/>
    <w:rsid w:val="00BB50A8"/>
    <w:rsid w:val="00BB6D02"/>
    <w:rsid w:val="00BC0277"/>
    <w:rsid w:val="00BC1040"/>
    <w:rsid w:val="00BC37C3"/>
    <w:rsid w:val="00BC4A94"/>
    <w:rsid w:val="00BC5280"/>
    <w:rsid w:val="00BC5803"/>
    <w:rsid w:val="00BC786F"/>
    <w:rsid w:val="00BC7885"/>
    <w:rsid w:val="00BD1583"/>
    <w:rsid w:val="00BD2FA5"/>
    <w:rsid w:val="00BD3705"/>
    <w:rsid w:val="00BD70AB"/>
    <w:rsid w:val="00BD7FC5"/>
    <w:rsid w:val="00BE2C76"/>
    <w:rsid w:val="00BE2E70"/>
    <w:rsid w:val="00BE3441"/>
    <w:rsid w:val="00BE3612"/>
    <w:rsid w:val="00BE465F"/>
    <w:rsid w:val="00BE46AC"/>
    <w:rsid w:val="00BE77CE"/>
    <w:rsid w:val="00BF226A"/>
    <w:rsid w:val="00BF22C0"/>
    <w:rsid w:val="00BF23C9"/>
    <w:rsid w:val="00BF490A"/>
    <w:rsid w:val="00BF5734"/>
    <w:rsid w:val="00BF6877"/>
    <w:rsid w:val="00BF6CBE"/>
    <w:rsid w:val="00C00C32"/>
    <w:rsid w:val="00C00FA2"/>
    <w:rsid w:val="00C01B3D"/>
    <w:rsid w:val="00C01BE0"/>
    <w:rsid w:val="00C02626"/>
    <w:rsid w:val="00C02A1A"/>
    <w:rsid w:val="00C02B5C"/>
    <w:rsid w:val="00C02B85"/>
    <w:rsid w:val="00C030B9"/>
    <w:rsid w:val="00C03226"/>
    <w:rsid w:val="00C03278"/>
    <w:rsid w:val="00C0344C"/>
    <w:rsid w:val="00C0415A"/>
    <w:rsid w:val="00C04849"/>
    <w:rsid w:val="00C04DED"/>
    <w:rsid w:val="00C06516"/>
    <w:rsid w:val="00C06FE8"/>
    <w:rsid w:val="00C07F9D"/>
    <w:rsid w:val="00C10077"/>
    <w:rsid w:val="00C1096E"/>
    <w:rsid w:val="00C11CF4"/>
    <w:rsid w:val="00C12BB2"/>
    <w:rsid w:val="00C13364"/>
    <w:rsid w:val="00C13552"/>
    <w:rsid w:val="00C13B32"/>
    <w:rsid w:val="00C1534C"/>
    <w:rsid w:val="00C15869"/>
    <w:rsid w:val="00C16D02"/>
    <w:rsid w:val="00C172A4"/>
    <w:rsid w:val="00C17752"/>
    <w:rsid w:val="00C20C27"/>
    <w:rsid w:val="00C2223A"/>
    <w:rsid w:val="00C225BC"/>
    <w:rsid w:val="00C22EC4"/>
    <w:rsid w:val="00C252F8"/>
    <w:rsid w:val="00C2566B"/>
    <w:rsid w:val="00C30B85"/>
    <w:rsid w:val="00C31077"/>
    <w:rsid w:val="00C31621"/>
    <w:rsid w:val="00C336ED"/>
    <w:rsid w:val="00C3412F"/>
    <w:rsid w:val="00C351E0"/>
    <w:rsid w:val="00C356D7"/>
    <w:rsid w:val="00C36024"/>
    <w:rsid w:val="00C36F30"/>
    <w:rsid w:val="00C3731F"/>
    <w:rsid w:val="00C37600"/>
    <w:rsid w:val="00C40B98"/>
    <w:rsid w:val="00C41249"/>
    <w:rsid w:val="00C41452"/>
    <w:rsid w:val="00C43364"/>
    <w:rsid w:val="00C43BCA"/>
    <w:rsid w:val="00C444D6"/>
    <w:rsid w:val="00C44A70"/>
    <w:rsid w:val="00C4562A"/>
    <w:rsid w:val="00C46D58"/>
    <w:rsid w:val="00C5064B"/>
    <w:rsid w:val="00C50CA3"/>
    <w:rsid w:val="00C50E07"/>
    <w:rsid w:val="00C51710"/>
    <w:rsid w:val="00C51CB9"/>
    <w:rsid w:val="00C52EC2"/>
    <w:rsid w:val="00C549B8"/>
    <w:rsid w:val="00C54CAB"/>
    <w:rsid w:val="00C55086"/>
    <w:rsid w:val="00C55532"/>
    <w:rsid w:val="00C55697"/>
    <w:rsid w:val="00C55A5E"/>
    <w:rsid w:val="00C564A8"/>
    <w:rsid w:val="00C56535"/>
    <w:rsid w:val="00C56EE0"/>
    <w:rsid w:val="00C57D7C"/>
    <w:rsid w:val="00C6284E"/>
    <w:rsid w:val="00C62960"/>
    <w:rsid w:val="00C642D6"/>
    <w:rsid w:val="00C64DAC"/>
    <w:rsid w:val="00C6565A"/>
    <w:rsid w:val="00C65786"/>
    <w:rsid w:val="00C659FA"/>
    <w:rsid w:val="00C701B3"/>
    <w:rsid w:val="00C706F1"/>
    <w:rsid w:val="00C71445"/>
    <w:rsid w:val="00C71D03"/>
    <w:rsid w:val="00C72FF9"/>
    <w:rsid w:val="00C747EE"/>
    <w:rsid w:val="00C74B43"/>
    <w:rsid w:val="00C75227"/>
    <w:rsid w:val="00C758B3"/>
    <w:rsid w:val="00C83F74"/>
    <w:rsid w:val="00C84872"/>
    <w:rsid w:val="00C854B1"/>
    <w:rsid w:val="00C85546"/>
    <w:rsid w:val="00C85AC8"/>
    <w:rsid w:val="00C85CB2"/>
    <w:rsid w:val="00C85D0A"/>
    <w:rsid w:val="00C85F03"/>
    <w:rsid w:val="00C8632C"/>
    <w:rsid w:val="00C86C59"/>
    <w:rsid w:val="00C8737D"/>
    <w:rsid w:val="00C9056D"/>
    <w:rsid w:val="00C92089"/>
    <w:rsid w:val="00C9240A"/>
    <w:rsid w:val="00C9292A"/>
    <w:rsid w:val="00C93B93"/>
    <w:rsid w:val="00C940C7"/>
    <w:rsid w:val="00C94F83"/>
    <w:rsid w:val="00C95515"/>
    <w:rsid w:val="00C9565F"/>
    <w:rsid w:val="00C95EB8"/>
    <w:rsid w:val="00C95F24"/>
    <w:rsid w:val="00C96084"/>
    <w:rsid w:val="00C96D3F"/>
    <w:rsid w:val="00C97514"/>
    <w:rsid w:val="00C97C33"/>
    <w:rsid w:val="00CA0E39"/>
    <w:rsid w:val="00CA10E6"/>
    <w:rsid w:val="00CA1D52"/>
    <w:rsid w:val="00CA2339"/>
    <w:rsid w:val="00CA4971"/>
    <w:rsid w:val="00CA4D7B"/>
    <w:rsid w:val="00CA552B"/>
    <w:rsid w:val="00CA6779"/>
    <w:rsid w:val="00CA6978"/>
    <w:rsid w:val="00CA6BD2"/>
    <w:rsid w:val="00CA75F2"/>
    <w:rsid w:val="00CB0080"/>
    <w:rsid w:val="00CB0122"/>
    <w:rsid w:val="00CB104E"/>
    <w:rsid w:val="00CB1EA7"/>
    <w:rsid w:val="00CB1F53"/>
    <w:rsid w:val="00CB2B0D"/>
    <w:rsid w:val="00CB2C62"/>
    <w:rsid w:val="00CB31C3"/>
    <w:rsid w:val="00CB33CE"/>
    <w:rsid w:val="00CB399B"/>
    <w:rsid w:val="00CB3D72"/>
    <w:rsid w:val="00CB40EC"/>
    <w:rsid w:val="00CB4830"/>
    <w:rsid w:val="00CB4C19"/>
    <w:rsid w:val="00CB669D"/>
    <w:rsid w:val="00CB7105"/>
    <w:rsid w:val="00CB7E25"/>
    <w:rsid w:val="00CB7F86"/>
    <w:rsid w:val="00CC124C"/>
    <w:rsid w:val="00CC17FF"/>
    <w:rsid w:val="00CC2029"/>
    <w:rsid w:val="00CC235D"/>
    <w:rsid w:val="00CC2F9B"/>
    <w:rsid w:val="00CC3246"/>
    <w:rsid w:val="00CC3324"/>
    <w:rsid w:val="00CC4DB6"/>
    <w:rsid w:val="00CC5B0A"/>
    <w:rsid w:val="00CC6167"/>
    <w:rsid w:val="00CD105F"/>
    <w:rsid w:val="00CD10F6"/>
    <w:rsid w:val="00CD1117"/>
    <w:rsid w:val="00CD1D6E"/>
    <w:rsid w:val="00CD1F19"/>
    <w:rsid w:val="00CD31AF"/>
    <w:rsid w:val="00CD3602"/>
    <w:rsid w:val="00CD3895"/>
    <w:rsid w:val="00CD3E3A"/>
    <w:rsid w:val="00CD47F7"/>
    <w:rsid w:val="00CD4A28"/>
    <w:rsid w:val="00CD5309"/>
    <w:rsid w:val="00CD535E"/>
    <w:rsid w:val="00CD656A"/>
    <w:rsid w:val="00CD6BDE"/>
    <w:rsid w:val="00CD6FBF"/>
    <w:rsid w:val="00CD71CC"/>
    <w:rsid w:val="00CD72B0"/>
    <w:rsid w:val="00CD73B0"/>
    <w:rsid w:val="00CD7B2C"/>
    <w:rsid w:val="00CE0AE8"/>
    <w:rsid w:val="00CE0C01"/>
    <w:rsid w:val="00CE1569"/>
    <w:rsid w:val="00CE190B"/>
    <w:rsid w:val="00CE1AF7"/>
    <w:rsid w:val="00CE1B36"/>
    <w:rsid w:val="00CE382F"/>
    <w:rsid w:val="00CE3AA5"/>
    <w:rsid w:val="00CE4F71"/>
    <w:rsid w:val="00CE50A4"/>
    <w:rsid w:val="00CE57BD"/>
    <w:rsid w:val="00CE5846"/>
    <w:rsid w:val="00CE5A1E"/>
    <w:rsid w:val="00CE5CF3"/>
    <w:rsid w:val="00CE6939"/>
    <w:rsid w:val="00CE6D4D"/>
    <w:rsid w:val="00CE75B6"/>
    <w:rsid w:val="00CE76DB"/>
    <w:rsid w:val="00CE7C5B"/>
    <w:rsid w:val="00CF24C9"/>
    <w:rsid w:val="00CF24CF"/>
    <w:rsid w:val="00CF2E01"/>
    <w:rsid w:val="00CF3799"/>
    <w:rsid w:val="00CF3F06"/>
    <w:rsid w:val="00CF56FC"/>
    <w:rsid w:val="00CF5D5F"/>
    <w:rsid w:val="00CF6BA2"/>
    <w:rsid w:val="00CF6EA1"/>
    <w:rsid w:val="00CF7712"/>
    <w:rsid w:val="00D000DD"/>
    <w:rsid w:val="00D00EA2"/>
    <w:rsid w:val="00D01647"/>
    <w:rsid w:val="00D0170B"/>
    <w:rsid w:val="00D017E6"/>
    <w:rsid w:val="00D02FB2"/>
    <w:rsid w:val="00D03F5E"/>
    <w:rsid w:val="00D04BF5"/>
    <w:rsid w:val="00D06235"/>
    <w:rsid w:val="00D06788"/>
    <w:rsid w:val="00D0717E"/>
    <w:rsid w:val="00D07929"/>
    <w:rsid w:val="00D07BE5"/>
    <w:rsid w:val="00D10F50"/>
    <w:rsid w:val="00D125B8"/>
    <w:rsid w:val="00D125FA"/>
    <w:rsid w:val="00D129EB"/>
    <w:rsid w:val="00D12B97"/>
    <w:rsid w:val="00D12DDB"/>
    <w:rsid w:val="00D135AF"/>
    <w:rsid w:val="00D13660"/>
    <w:rsid w:val="00D13C09"/>
    <w:rsid w:val="00D148AB"/>
    <w:rsid w:val="00D14B18"/>
    <w:rsid w:val="00D15AF9"/>
    <w:rsid w:val="00D15DC4"/>
    <w:rsid w:val="00D1669D"/>
    <w:rsid w:val="00D17FEE"/>
    <w:rsid w:val="00D2068C"/>
    <w:rsid w:val="00D20D64"/>
    <w:rsid w:val="00D21232"/>
    <w:rsid w:val="00D23993"/>
    <w:rsid w:val="00D23A9C"/>
    <w:rsid w:val="00D23CBD"/>
    <w:rsid w:val="00D23E28"/>
    <w:rsid w:val="00D23FDF"/>
    <w:rsid w:val="00D24ACF"/>
    <w:rsid w:val="00D24D18"/>
    <w:rsid w:val="00D25B7F"/>
    <w:rsid w:val="00D262B1"/>
    <w:rsid w:val="00D27568"/>
    <w:rsid w:val="00D27BBF"/>
    <w:rsid w:val="00D309BA"/>
    <w:rsid w:val="00D334DB"/>
    <w:rsid w:val="00D335BE"/>
    <w:rsid w:val="00D33CA7"/>
    <w:rsid w:val="00D343F3"/>
    <w:rsid w:val="00D34F31"/>
    <w:rsid w:val="00D35B5A"/>
    <w:rsid w:val="00D3609F"/>
    <w:rsid w:val="00D36296"/>
    <w:rsid w:val="00D363E8"/>
    <w:rsid w:val="00D3692E"/>
    <w:rsid w:val="00D37AAA"/>
    <w:rsid w:val="00D402CD"/>
    <w:rsid w:val="00D416F5"/>
    <w:rsid w:val="00D417DF"/>
    <w:rsid w:val="00D427EC"/>
    <w:rsid w:val="00D442C3"/>
    <w:rsid w:val="00D45070"/>
    <w:rsid w:val="00D45E1D"/>
    <w:rsid w:val="00D463B0"/>
    <w:rsid w:val="00D463F6"/>
    <w:rsid w:val="00D46937"/>
    <w:rsid w:val="00D50C18"/>
    <w:rsid w:val="00D52693"/>
    <w:rsid w:val="00D529B5"/>
    <w:rsid w:val="00D537B1"/>
    <w:rsid w:val="00D538E6"/>
    <w:rsid w:val="00D54C35"/>
    <w:rsid w:val="00D550B8"/>
    <w:rsid w:val="00D55168"/>
    <w:rsid w:val="00D55AE0"/>
    <w:rsid w:val="00D56D5C"/>
    <w:rsid w:val="00D60460"/>
    <w:rsid w:val="00D60740"/>
    <w:rsid w:val="00D61110"/>
    <w:rsid w:val="00D61D0E"/>
    <w:rsid w:val="00D625C6"/>
    <w:rsid w:val="00D635BE"/>
    <w:rsid w:val="00D63B04"/>
    <w:rsid w:val="00D64AB0"/>
    <w:rsid w:val="00D64DCA"/>
    <w:rsid w:val="00D652E5"/>
    <w:rsid w:val="00D65948"/>
    <w:rsid w:val="00D659EF"/>
    <w:rsid w:val="00D65DD8"/>
    <w:rsid w:val="00D66751"/>
    <w:rsid w:val="00D6716C"/>
    <w:rsid w:val="00D67713"/>
    <w:rsid w:val="00D701B4"/>
    <w:rsid w:val="00D70339"/>
    <w:rsid w:val="00D7050A"/>
    <w:rsid w:val="00D71ABE"/>
    <w:rsid w:val="00D736C3"/>
    <w:rsid w:val="00D73A58"/>
    <w:rsid w:val="00D7456F"/>
    <w:rsid w:val="00D7490A"/>
    <w:rsid w:val="00D750FF"/>
    <w:rsid w:val="00D75D57"/>
    <w:rsid w:val="00D76B3A"/>
    <w:rsid w:val="00D77376"/>
    <w:rsid w:val="00D80567"/>
    <w:rsid w:val="00D8138F"/>
    <w:rsid w:val="00D81879"/>
    <w:rsid w:val="00D81BDE"/>
    <w:rsid w:val="00D84C98"/>
    <w:rsid w:val="00D85DED"/>
    <w:rsid w:val="00D86185"/>
    <w:rsid w:val="00D91368"/>
    <w:rsid w:val="00D91EDB"/>
    <w:rsid w:val="00D920B7"/>
    <w:rsid w:val="00D929B7"/>
    <w:rsid w:val="00D93A2F"/>
    <w:rsid w:val="00D93FC9"/>
    <w:rsid w:val="00D9476C"/>
    <w:rsid w:val="00D94A0B"/>
    <w:rsid w:val="00D957BD"/>
    <w:rsid w:val="00D95E4A"/>
    <w:rsid w:val="00D96410"/>
    <w:rsid w:val="00D96897"/>
    <w:rsid w:val="00D9757A"/>
    <w:rsid w:val="00DA02B6"/>
    <w:rsid w:val="00DA2346"/>
    <w:rsid w:val="00DA2CC3"/>
    <w:rsid w:val="00DA32C9"/>
    <w:rsid w:val="00DA3B72"/>
    <w:rsid w:val="00DA4013"/>
    <w:rsid w:val="00DA4072"/>
    <w:rsid w:val="00DA4207"/>
    <w:rsid w:val="00DA4936"/>
    <w:rsid w:val="00DA4AF3"/>
    <w:rsid w:val="00DA6389"/>
    <w:rsid w:val="00DA7FB9"/>
    <w:rsid w:val="00DB1BF1"/>
    <w:rsid w:val="00DB1FA7"/>
    <w:rsid w:val="00DB29E2"/>
    <w:rsid w:val="00DB3A8A"/>
    <w:rsid w:val="00DB3BEE"/>
    <w:rsid w:val="00DB423E"/>
    <w:rsid w:val="00DB6187"/>
    <w:rsid w:val="00DB64BF"/>
    <w:rsid w:val="00DB67FA"/>
    <w:rsid w:val="00DB7E42"/>
    <w:rsid w:val="00DC0DC8"/>
    <w:rsid w:val="00DC2099"/>
    <w:rsid w:val="00DC58AD"/>
    <w:rsid w:val="00DC7705"/>
    <w:rsid w:val="00DC7961"/>
    <w:rsid w:val="00DD0D78"/>
    <w:rsid w:val="00DD1341"/>
    <w:rsid w:val="00DD1D23"/>
    <w:rsid w:val="00DD3F9C"/>
    <w:rsid w:val="00DD4F07"/>
    <w:rsid w:val="00DD5346"/>
    <w:rsid w:val="00DD5F77"/>
    <w:rsid w:val="00DD6B0B"/>
    <w:rsid w:val="00DD7188"/>
    <w:rsid w:val="00DD7EC7"/>
    <w:rsid w:val="00DE12CE"/>
    <w:rsid w:val="00DE155B"/>
    <w:rsid w:val="00DE16DC"/>
    <w:rsid w:val="00DE31CF"/>
    <w:rsid w:val="00DE4EEC"/>
    <w:rsid w:val="00DE5026"/>
    <w:rsid w:val="00DE6628"/>
    <w:rsid w:val="00DE687D"/>
    <w:rsid w:val="00DE720E"/>
    <w:rsid w:val="00DE7C05"/>
    <w:rsid w:val="00DE7E21"/>
    <w:rsid w:val="00DF131F"/>
    <w:rsid w:val="00DF1542"/>
    <w:rsid w:val="00DF2F81"/>
    <w:rsid w:val="00DF3BCC"/>
    <w:rsid w:val="00DF40A0"/>
    <w:rsid w:val="00DF4DFC"/>
    <w:rsid w:val="00DF5D95"/>
    <w:rsid w:val="00DF5E8D"/>
    <w:rsid w:val="00DF5FC8"/>
    <w:rsid w:val="00DF6127"/>
    <w:rsid w:val="00DF61C0"/>
    <w:rsid w:val="00DF77FB"/>
    <w:rsid w:val="00E00236"/>
    <w:rsid w:val="00E006C4"/>
    <w:rsid w:val="00E010B9"/>
    <w:rsid w:val="00E0149B"/>
    <w:rsid w:val="00E01969"/>
    <w:rsid w:val="00E01C30"/>
    <w:rsid w:val="00E01FB6"/>
    <w:rsid w:val="00E027DC"/>
    <w:rsid w:val="00E02A6A"/>
    <w:rsid w:val="00E034A8"/>
    <w:rsid w:val="00E03D7B"/>
    <w:rsid w:val="00E03FFF"/>
    <w:rsid w:val="00E05C52"/>
    <w:rsid w:val="00E06029"/>
    <w:rsid w:val="00E06729"/>
    <w:rsid w:val="00E06BF6"/>
    <w:rsid w:val="00E07392"/>
    <w:rsid w:val="00E07756"/>
    <w:rsid w:val="00E078FD"/>
    <w:rsid w:val="00E10112"/>
    <w:rsid w:val="00E10252"/>
    <w:rsid w:val="00E102B2"/>
    <w:rsid w:val="00E10F52"/>
    <w:rsid w:val="00E1149C"/>
    <w:rsid w:val="00E119EA"/>
    <w:rsid w:val="00E12E0D"/>
    <w:rsid w:val="00E14D0D"/>
    <w:rsid w:val="00E1680E"/>
    <w:rsid w:val="00E1690D"/>
    <w:rsid w:val="00E16F27"/>
    <w:rsid w:val="00E17098"/>
    <w:rsid w:val="00E17465"/>
    <w:rsid w:val="00E22349"/>
    <w:rsid w:val="00E23E55"/>
    <w:rsid w:val="00E249C8"/>
    <w:rsid w:val="00E24AFF"/>
    <w:rsid w:val="00E25460"/>
    <w:rsid w:val="00E25557"/>
    <w:rsid w:val="00E25846"/>
    <w:rsid w:val="00E25C8C"/>
    <w:rsid w:val="00E275E2"/>
    <w:rsid w:val="00E27D6E"/>
    <w:rsid w:val="00E32394"/>
    <w:rsid w:val="00E32573"/>
    <w:rsid w:val="00E325F2"/>
    <w:rsid w:val="00E32F84"/>
    <w:rsid w:val="00E343C1"/>
    <w:rsid w:val="00E343F4"/>
    <w:rsid w:val="00E34455"/>
    <w:rsid w:val="00E3513B"/>
    <w:rsid w:val="00E3557D"/>
    <w:rsid w:val="00E35591"/>
    <w:rsid w:val="00E358C8"/>
    <w:rsid w:val="00E36217"/>
    <w:rsid w:val="00E36349"/>
    <w:rsid w:val="00E37468"/>
    <w:rsid w:val="00E37B0A"/>
    <w:rsid w:val="00E40017"/>
    <w:rsid w:val="00E4081C"/>
    <w:rsid w:val="00E4178B"/>
    <w:rsid w:val="00E420B2"/>
    <w:rsid w:val="00E42347"/>
    <w:rsid w:val="00E4329A"/>
    <w:rsid w:val="00E43BFA"/>
    <w:rsid w:val="00E446B8"/>
    <w:rsid w:val="00E450B2"/>
    <w:rsid w:val="00E45176"/>
    <w:rsid w:val="00E45F81"/>
    <w:rsid w:val="00E4678B"/>
    <w:rsid w:val="00E50225"/>
    <w:rsid w:val="00E50650"/>
    <w:rsid w:val="00E52A20"/>
    <w:rsid w:val="00E540E7"/>
    <w:rsid w:val="00E548AC"/>
    <w:rsid w:val="00E564A6"/>
    <w:rsid w:val="00E573EF"/>
    <w:rsid w:val="00E60599"/>
    <w:rsid w:val="00E607B3"/>
    <w:rsid w:val="00E60BAA"/>
    <w:rsid w:val="00E648E7"/>
    <w:rsid w:val="00E6568A"/>
    <w:rsid w:val="00E704F4"/>
    <w:rsid w:val="00E7121A"/>
    <w:rsid w:val="00E71F13"/>
    <w:rsid w:val="00E725E8"/>
    <w:rsid w:val="00E73021"/>
    <w:rsid w:val="00E74067"/>
    <w:rsid w:val="00E740B4"/>
    <w:rsid w:val="00E74141"/>
    <w:rsid w:val="00E742DD"/>
    <w:rsid w:val="00E74350"/>
    <w:rsid w:val="00E7493F"/>
    <w:rsid w:val="00E74AC7"/>
    <w:rsid w:val="00E76098"/>
    <w:rsid w:val="00E772D4"/>
    <w:rsid w:val="00E77426"/>
    <w:rsid w:val="00E81158"/>
    <w:rsid w:val="00E81662"/>
    <w:rsid w:val="00E821C8"/>
    <w:rsid w:val="00E82ADA"/>
    <w:rsid w:val="00E8333F"/>
    <w:rsid w:val="00E83DC6"/>
    <w:rsid w:val="00E843AE"/>
    <w:rsid w:val="00E843F0"/>
    <w:rsid w:val="00E84E9A"/>
    <w:rsid w:val="00E85B84"/>
    <w:rsid w:val="00E85CED"/>
    <w:rsid w:val="00E8794D"/>
    <w:rsid w:val="00E87E04"/>
    <w:rsid w:val="00E91067"/>
    <w:rsid w:val="00E9130E"/>
    <w:rsid w:val="00E913A6"/>
    <w:rsid w:val="00E9187E"/>
    <w:rsid w:val="00E9253C"/>
    <w:rsid w:val="00E94413"/>
    <w:rsid w:val="00E94907"/>
    <w:rsid w:val="00E953D7"/>
    <w:rsid w:val="00E95656"/>
    <w:rsid w:val="00E9585C"/>
    <w:rsid w:val="00E95B18"/>
    <w:rsid w:val="00E95EAE"/>
    <w:rsid w:val="00E96220"/>
    <w:rsid w:val="00E96576"/>
    <w:rsid w:val="00E97127"/>
    <w:rsid w:val="00EA129F"/>
    <w:rsid w:val="00EA1449"/>
    <w:rsid w:val="00EA2AA1"/>
    <w:rsid w:val="00EA321E"/>
    <w:rsid w:val="00EA3A95"/>
    <w:rsid w:val="00EA3B58"/>
    <w:rsid w:val="00EA5C66"/>
    <w:rsid w:val="00EA5EEF"/>
    <w:rsid w:val="00EA6209"/>
    <w:rsid w:val="00EA6745"/>
    <w:rsid w:val="00EA6AF9"/>
    <w:rsid w:val="00EA6D8F"/>
    <w:rsid w:val="00EA7804"/>
    <w:rsid w:val="00EA791A"/>
    <w:rsid w:val="00EA7C80"/>
    <w:rsid w:val="00EB0388"/>
    <w:rsid w:val="00EB0A81"/>
    <w:rsid w:val="00EB159A"/>
    <w:rsid w:val="00EB21FC"/>
    <w:rsid w:val="00EB2E09"/>
    <w:rsid w:val="00EB3832"/>
    <w:rsid w:val="00EB411F"/>
    <w:rsid w:val="00EB445F"/>
    <w:rsid w:val="00EB4A98"/>
    <w:rsid w:val="00EB6156"/>
    <w:rsid w:val="00EB6F5D"/>
    <w:rsid w:val="00EC0A29"/>
    <w:rsid w:val="00EC12BC"/>
    <w:rsid w:val="00EC13D6"/>
    <w:rsid w:val="00EC1694"/>
    <w:rsid w:val="00EC1DAB"/>
    <w:rsid w:val="00EC1F44"/>
    <w:rsid w:val="00EC2F12"/>
    <w:rsid w:val="00EC4EEA"/>
    <w:rsid w:val="00EC6ABE"/>
    <w:rsid w:val="00EC6BAD"/>
    <w:rsid w:val="00EC726F"/>
    <w:rsid w:val="00EC73CA"/>
    <w:rsid w:val="00EC7A06"/>
    <w:rsid w:val="00ED003A"/>
    <w:rsid w:val="00ED128D"/>
    <w:rsid w:val="00ED30D3"/>
    <w:rsid w:val="00ED39F1"/>
    <w:rsid w:val="00ED44B7"/>
    <w:rsid w:val="00ED46F7"/>
    <w:rsid w:val="00ED586F"/>
    <w:rsid w:val="00ED619C"/>
    <w:rsid w:val="00ED74FF"/>
    <w:rsid w:val="00ED7FD4"/>
    <w:rsid w:val="00EE0540"/>
    <w:rsid w:val="00EE1605"/>
    <w:rsid w:val="00EE188D"/>
    <w:rsid w:val="00EE1C5D"/>
    <w:rsid w:val="00EE275E"/>
    <w:rsid w:val="00EE2C9E"/>
    <w:rsid w:val="00EE2CBB"/>
    <w:rsid w:val="00EE334E"/>
    <w:rsid w:val="00EE3BAE"/>
    <w:rsid w:val="00EE3CDB"/>
    <w:rsid w:val="00EE4B83"/>
    <w:rsid w:val="00EE5133"/>
    <w:rsid w:val="00EE5658"/>
    <w:rsid w:val="00EE5F7A"/>
    <w:rsid w:val="00EE624E"/>
    <w:rsid w:val="00EE7382"/>
    <w:rsid w:val="00EF172E"/>
    <w:rsid w:val="00EF17BA"/>
    <w:rsid w:val="00EF2D84"/>
    <w:rsid w:val="00EF31CE"/>
    <w:rsid w:val="00EF4699"/>
    <w:rsid w:val="00EF4F58"/>
    <w:rsid w:val="00EF5330"/>
    <w:rsid w:val="00EF55BD"/>
    <w:rsid w:val="00EF5F82"/>
    <w:rsid w:val="00EF74F0"/>
    <w:rsid w:val="00EF7A66"/>
    <w:rsid w:val="00F00025"/>
    <w:rsid w:val="00F00D95"/>
    <w:rsid w:val="00F02647"/>
    <w:rsid w:val="00F05724"/>
    <w:rsid w:val="00F06189"/>
    <w:rsid w:val="00F0654E"/>
    <w:rsid w:val="00F06FCC"/>
    <w:rsid w:val="00F07191"/>
    <w:rsid w:val="00F10377"/>
    <w:rsid w:val="00F10ADB"/>
    <w:rsid w:val="00F10EC1"/>
    <w:rsid w:val="00F11805"/>
    <w:rsid w:val="00F11C2C"/>
    <w:rsid w:val="00F11D4F"/>
    <w:rsid w:val="00F12F0D"/>
    <w:rsid w:val="00F13188"/>
    <w:rsid w:val="00F1363D"/>
    <w:rsid w:val="00F13841"/>
    <w:rsid w:val="00F162F2"/>
    <w:rsid w:val="00F178CD"/>
    <w:rsid w:val="00F207E3"/>
    <w:rsid w:val="00F21C82"/>
    <w:rsid w:val="00F22E73"/>
    <w:rsid w:val="00F23093"/>
    <w:rsid w:val="00F236E6"/>
    <w:rsid w:val="00F237EE"/>
    <w:rsid w:val="00F24082"/>
    <w:rsid w:val="00F24F6B"/>
    <w:rsid w:val="00F25010"/>
    <w:rsid w:val="00F25DD4"/>
    <w:rsid w:val="00F2698D"/>
    <w:rsid w:val="00F3006D"/>
    <w:rsid w:val="00F30237"/>
    <w:rsid w:val="00F314FB"/>
    <w:rsid w:val="00F3155B"/>
    <w:rsid w:val="00F31B63"/>
    <w:rsid w:val="00F323F9"/>
    <w:rsid w:val="00F32F55"/>
    <w:rsid w:val="00F33A5B"/>
    <w:rsid w:val="00F340FE"/>
    <w:rsid w:val="00F34DED"/>
    <w:rsid w:val="00F37F60"/>
    <w:rsid w:val="00F400EE"/>
    <w:rsid w:val="00F40974"/>
    <w:rsid w:val="00F409AB"/>
    <w:rsid w:val="00F41913"/>
    <w:rsid w:val="00F41DC9"/>
    <w:rsid w:val="00F4248D"/>
    <w:rsid w:val="00F45BB6"/>
    <w:rsid w:val="00F45E70"/>
    <w:rsid w:val="00F462C5"/>
    <w:rsid w:val="00F463D4"/>
    <w:rsid w:val="00F473E4"/>
    <w:rsid w:val="00F47FF5"/>
    <w:rsid w:val="00F50D47"/>
    <w:rsid w:val="00F51C5E"/>
    <w:rsid w:val="00F52C80"/>
    <w:rsid w:val="00F53D90"/>
    <w:rsid w:val="00F53EA1"/>
    <w:rsid w:val="00F53F37"/>
    <w:rsid w:val="00F543B9"/>
    <w:rsid w:val="00F54A32"/>
    <w:rsid w:val="00F54E88"/>
    <w:rsid w:val="00F556DB"/>
    <w:rsid w:val="00F560D5"/>
    <w:rsid w:val="00F573CB"/>
    <w:rsid w:val="00F60118"/>
    <w:rsid w:val="00F60230"/>
    <w:rsid w:val="00F60609"/>
    <w:rsid w:val="00F608AA"/>
    <w:rsid w:val="00F61712"/>
    <w:rsid w:val="00F62916"/>
    <w:rsid w:val="00F64D7B"/>
    <w:rsid w:val="00F65CCA"/>
    <w:rsid w:val="00F6695F"/>
    <w:rsid w:val="00F67571"/>
    <w:rsid w:val="00F675C7"/>
    <w:rsid w:val="00F67AD5"/>
    <w:rsid w:val="00F67BEA"/>
    <w:rsid w:val="00F70A64"/>
    <w:rsid w:val="00F70BFE"/>
    <w:rsid w:val="00F71D14"/>
    <w:rsid w:val="00F72574"/>
    <w:rsid w:val="00F72A30"/>
    <w:rsid w:val="00F73A91"/>
    <w:rsid w:val="00F741FA"/>
    <w:rsid w:val="00F74276"/>
    <w:rsid w:val="00F753AB"/>
    <w:rsid w:val="00F756A5"/>
    <w:rsid w:val="00F76FFB"/>
    <w:rsid w:val="00F7752A"/>
    <w:rsid w:val="00F7756A"/>
    <w:rsid w:val="00F77634"/>
    <w:rsid w:val="00F77F23"/>
    <w:rsid w:val="00F8038D"/>
    <w:rsid w:val="00F8045B"/>
    <w:rsid w:val="00F80971"/>
    <w:rsid w:val="00F81630"/>
    <w:rsid w:val="00F81EB3"/>
    <w:rsid w:val="00F8297A"/>
    <w:rsid w:val="00F849A8"/>
    <w:rsid w:val="00F86308"/>
    <w:rsid w:val="00F86365"/>
    <w:rsid w:val="00F8646C"/>
    <w:rsid w:val="00F86DE6"/>
    <w:rsid w:val="00F872E8"/>
    <w:rsid w:val="00F91958"/>
    <w:rsid w:val="00F91FC5"/>
    <w:rsid w:val="00F925B0"/>
    <w:rsid w:val="00F94413"/>
    <w:rsid w:val="00F944C7"/>
    <w:rsid w:val="00F95872"/>
    <w:rsid w:val="00F96286"/>
    <w:rsid w:val="00F96A80"/>
    <w:rsid w:val="00F97120"/>
    <w:rsid w:val="00F973DF"/>
    <w:rsid w:val="00F97ED7"/>
    <w:rsid w:val="00FA1CC0"/>
    <w:rsid w:val="00FA21A9"/>
    <w:rsid w:val="00FA3601"/>
    <w:rsid w:val="00FA45FF"/>
    <w:rsid w:val="00FA48FD"/>
    <w:rsid w:val="00FA4E38"/>
    <w:rsid w:val="00FA5617"/>
    <w:rsid w:val="00FA743F"/>
    <w:rsid w:val="00FB0B5C"/>
    <w:rsid w:val="00FB0C8C"/>
    <w:rsid w:val="00FB22DE"/>
    <w:rsid w:val="00FB2E4D"/>
    <w:rsid w:val="00FB35C2"/>
    <w:rsid w:val="00FB3683"/>
    <w:rsid w:val="00FB3752"/>
    <w:rsid w:val="00FB3BDF"/>
    <w:rsid w:val="00FB3D9D"/>
    <w:rsid w:val="00FB41BF"/>
    <w:rsid w:val="00FB50E0"/>
    <w:rsid w:val="00FB6350"/>
    <w:rsid w:val="00FB69C7"/>
    <w:rsid w:val="00FC1366"/>
    <w:rsid w:val="00FC36F3"/>
    <w:rsid w:val="00FC4088"/>
    <w:rsid w:val="00FC427C"/>
    <w:rsid w:val="00FC53A1"/>
    <w:rsid w:val="00FC5FA9"/>
    <w:rsid w:val="00FC6EC4"/>
    <w:rsid w:val="00FD038D"/>
    <w:rsid w:val="00FD1BFE"/>
    <w:rsid w:val="00FD1C49"/>
    <w:rsid w:val="00FD245D"/>
    <w:rsid w:val="00FD2709"/>
    <w:rsid w:val="00FD2C39"/>
    <w:rsid w:val="00FD3191"/>
    <w:rsid w:val="00FD4F4E"/>
    <w:rsid w:val="00FD567F"/>
    <w:rsid w:val="00FD6C63"/>
    <w:rsid w:val="00FD6F0A"/>
    <w:rsid w:val="00FD7438"/>
    <w:rsid w:val="00FD7541"/>
    <w:rsid w:val="00FE1C10"/>
    <w:rsid w:val="00FE25FA"/>
    <w:rsid w:val="00FE3416"/>
    <w:rsid w:val="00FE5BC3"/>
    <w:rsid w:val="00FE616C"/>
    <w:rsid w:val="00FF0215"/>
    <w:rsid w:val="00FF104A"/>
    <w:rsid w:val="00FF2FA2"/>
    <w:rsid w:val="00FF417F"/>
    <w:rsid w:val="00FF4E0C"/>
    <w:rsid w:val="00FF526A"/>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C525B9"/>
  <w15:docId w15:val="{6282177D-F321-4F8C-B6E5-8063B0225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21ED"/>
    <w:rPr>
      <w:sz w:val="24"/>
      <w:lang w:eastAsia="en-US"/>
    </w:rPr>
  </w:style>
  <w:style w:type="paragraph" w:styleId="Heading1">
    <w:name w:val="heading 1"/>
    <w:aliases w:val="PhD Heading 1"/>
    <w:basedOn w:val="Normal"/>
    <w:next w:val="PhDNormal"/>
    <w:link w:val="Heading1Char"/>
    <w:qFormat/>
    <w:rsid w:val="00554F60"/>
    <w:pPr>
      <w:keepNext/>
      <w:numPr>
        <w:numId w:val="31"/>
      </w:numPr>
      <w:pBdr>
        <w:bottom w:val="single" w:sz="8" w:space="6" w:color="auto"/>
      </w:pBdr>
      <w:tabs>
        <w:tab w:val="left" w:pos="567"/>
      </w:tabs>
      <w:spacing w:before="240" w:after="720"/>
      <w:outlineLvl w:val="0"/>
    </w:pPr>
    <w:rPr>
      <w:b/>
      <w:spacing w:val="-4"/>
      <w:sz w:val="44"/>
    </w:rPr>
  </w:style>
  <w:style w:type="paragraph" w:styleId="Heading2">
    <w:name w:val="heading 2"/>
    <w:aliases w:val="PhD Heading 2"/>
    <w:basedOn w:val="Normal"/>
    <w:next w:val="PhDNormal"/>
    <w:link w:val="Heading2Char"/>
    <w:qFormat/>
    <w:rsid w:val="00554F60"/>
    <w:pPr>
      <w:keepNext/>
      <w:numPr>
        <w:ilvl w:val="1"/>
        <w:numId w:val="31"/>
      </w:numPr>
      <w:spacing w:before="240" w:after="240"/>
      <w:outlineLvl w:val="1"/>
    </w:pPr>
    <w:rPr>
      <w:b/>
      <w:caps/>
    </w:rPr>
  </w:style>
  <w:style w:type="paragraph" w:styleId="Heading3">
    <w:name w:val="heading 3"/>
    <w:aliases w:val="PhD Heading 3"/>
    <w:basedOn w:val="PhDNormal"/>
    <w:next w:val="PhDNormal"/>
    <w:link w:val="Heading3Char"/>
    <w:qFormat/>
    <w:rsid w:val="00972FC3"/>
    <w:pPr>
      <w:keepNext/>
      <w:numPr>
        <w:ilvl w:val="2"/>
        <w:numId w:val="31"/>
      </w:numPr>
      <w:spacing w:before="180" w:after="180" w:line="240" w:lineRule="auto"/>
      <w:jc w:val="left"/>
      <w:outlineLvl w:val="2"/>
    </w:pPr>
    <w:rPr>
      <w:b/>
    </w:rPr>
  </w:style>
  <w:style w:type="paragraph" w:styleId="Heading4">
    <w:name w:val="heading 4"/>
    <w:aliases w:val="PhD Heading 4"/>
    <w:basedOn w:val="PhDNormal"/>
    <w:next w:val="PhDNormal"/>
    <w:qFormat/>
    <w:rsid w:val="00554F60"/>
    <w:pPr>
      <w:keepNext/>
      <w:spacing w:before="120" w:after="180" w:line="240" w:lineRule="auto"/>
      <w:ind w:left="1134" w:hanging="567"/>
      <w:jc w:val="left"/>
      <w:outlineLvl w:val="3"/>
    </w:pPr>
    <w:rPr>
      <w:b/>
      <w:i/>
    </w:rPr>
  </w:style>
  <w:style w:type="paragraph" w:styleId="Heading5">
    <w:name w:val="heading 5"/>
    <w:aliases w:val="PhD Heading 5"/>
    <w:basedOn w:val="PhDNormal"/>
    <w:next w:val="PhDNormal"/>
    <w:qFormat/>
    <w:rsid w:val="00972FC3"/>
    <w:pPr>
      <w:spacing w:before="120" w:line="240" w:lineRule="auto"/>
      <w:ind w:left="567" w:firstLine="0"/>
      <w:jc w:val="left"/>
      <w:outlineLvl w:val="4"/>
    </w:pPr>
    <w:rPr>
      <w:i/>
    </w:rPr>
  </w:style>
  <w:style w:type="paragraph" w:styleId="Heading6">
    <w:name w:val="heading 6"/>
    <w:basedOn w:val="Normal"/>
    <w:next w:val="Normal"/>
    <w:rsid w:val="00554F60"/>
    <w:pPr>
      <w:numPr>
        <w:ilvl w:val="5"/>
        <w:numId w:val="31"/>
      </w:numPr>
      <w:spacing w:before="240" w:after="60"/>
      <w:outlineLvl w:val="5"/>
    </w:pPr>
    <w:rPr>
      <w:i/>
    </w:rPr>
  </w:style>
  <w:style w:type="paragraph" w:styleId="Heading7">
    <w:name w:val="heading 7"/>
    <w:basedOn w:val="Normal"/>
    <w:next w:val="Normal"/>
    <w:rsid w:val="00554F60"/>
    <w:pPr>
      <w:numPr>
        <w:ilvl w:val="6"/>
        <w:numId w:val="31"/>
      </w:numPr>
      <w:spacing w:before="180" w:after="60"/>
      <w:outlineLvl w:val="6"/>
    </w:pPr>
    <w:rPr>
      <w:u w:val="single"/>
    </w:rPr>
  </w:style>
  <w:style w:type="paragraph" w:styleId="Heading8">
    <w:name w:val="heading 8"/>
    <w:basedOn w:val="Normal"/>
    <w:next w:val="PhDNormal"/>
    <w:rsid w:val="00554F60"/>
    <w:pPr>
      <w:numPr>
        <w:ilvl w:val="7"/>
        <w:numId w:val="31"/>
      </w:numPr>
      <w:tabs>
        <w:tab w:val="left" w:pos="1843"/>
      </w:tabs>
      <w:spacing w:after="120" w:line="300" w:lineRule="atLeast"/>
      <w:outlineLvl w:val="7"/>
    </w:pPr>
  </w:style>
  <w:style w:type="paragraph" w:styleId="Heading9">
    <w:name w:val="heading 9"/>
    <w:basedOn w:val="Normal"/>
    <w:next w:val="Normal"/>
    <w:rsid w:val="00554F60"/>
    <w:pPr>
      <w:numPr>
        <w:ilvl w:val="8"/>
        <w:numId w:val="31"/>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554F60"/>
    <w:pPr>
      <w:spacing w:after="120" w:line="36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semiHidden/>
    <w:rsid w:val="00554F60"/>
    <w:pPr>
      <w:tabs>
        <w:tab w:val="left" w:pos="1049"/>
        <w:tab w:val="right" w:leader="dot" w:pos="8221"/>
      </w:tabs>
      <w:spacing w:before="180" w:after="120"/>
    </w:pPr>
    <w:rPr>
      <w:smallCaps/>
      <w:sz w:val="20"/>
    </w:rPr>
  </w:style>
  <w:style w:type="paragraph" w:styleId="TOC4">
    <w:name w:val="toc 4"/>
    <w:basedOn w:val="Normal"/>
    <w:next w:val="Normal"/>
    <w:autoRedefine/>
    <w:semiHidden/>
    <w:rsid w:val="00554F60"/>
    <w:pPr>
      <w:tabs>
        <w:tab w:val="right" w:leader="dot" w:pos="8221"/>
      </w:tabs>
      <w:ind w:left="1276"/>
    </w:pPr>
    <w:rPr>
      <w:sz w:val="20"/>
    </w:rPr>
  </w:style>
  <w:style w:type="paragraph" w:styleId="TOC3">
    <w:name w:val="toc 3"/>
    <w:basedOn w:val="Normal"/>
    <w:next w:val="Normal"/>
    <w:uiPriority w:val="39"/>
    <w:rsid w:val="004A344C"/>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4A344C"/>
    <w:pPr>
      <w:tabs>
        <w:tab w:val="left" w:pos="567"/>
        <w:tab w:val="right" w:leader="dot" w:pos="8221"/>
      </w:tabs>
      <w:spacing w:before="120"/>
    </w:pPr>
    <w:rPr>
      <w:noProof/>
      <w:sz w:val="22"/>
    </w:rPr>
  </w:style>
  <w:style w:type="paragraph" w:styleId="TOC1">
    <w:name w:val="toc 1"/>
    <w:basedOn w:val="TOC2"/>
    <w:next w:val="Normal"/>
    <w:link w:val="TOC1Char"/>
    <w:uiPriority w:val="39"/>
    <w:rsid w:val="004A344C"/>
    <w:pPr>
      <w:tabs>
        <w:tab w:val="clear" w:pos="567"/>
        <w:tab w:val="left" w:pos="284"/>
      </w:tabs>
    </w:pPr>
    <w:rPr>
      <w:b/>
      <w:sz w:val="24"/>
    </w:rPr>
  </w:style>
  <w:style w:type="paragraph" w:styleId="Footer">
    <w:name w:val="footer"/>
    <w:basedOn w:val="Normal"/>
    <w:link w:val="FooterChar"/>
    <w:rsid w:val="00554F60"/>
    <w:pPr>
      <w:pBdr>
        <w:top w:val="single" w:sz="4" w:space="2" w:color="auto"/>
      </w:pBdr>
      <w:tabs>
        <w:tab w:val="right" w:pos="7938"/>
      </w:tabs>
      <w:spacing w:before="240" w:line="240" w:lineRule="atLeast"/>
    </w:pPr>
    <w:rPr>
      <w:sz w:val="20"/>
    </w:rPr>
  </w:style>
  <w:style w:type="paragraph" w:styleId="FootnoteText">
    <w:name w:val="footnote text"/>
    <w:basedOn w:val="Normal"/>
    <w:semiHidden/>
    <w:rsid w:val="00554F6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1606C4"/>
    <w:pPr>
      <w:pBdr>
        <w:top w:val="none" w:sz="0" w:space="0" w:color="auto"/>
      </w:pBdr>
    </w:pPr>
    <w:rPr>
      <w:noProof/>
    </w:rPr>
  </w:style>
  <w:style w:type="paragraph" w:styleId="Caption">
    <w:name w:val="caption"/>
    <w:basedOn w:val="Normal"/>
    <w:qFormat/>
    <w:rsid w:val="00554F60"/>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554F60"/>
    <w:pPr>
      <w:tabs>
        <w:tab w:val="left" w:pos="1418"/>
      </w:tabs>
      <w:ind w:firstLine="0"/>
    </w:pPr>
  </w:style>
  <w:style w:type="paragraph" w:styleId="Title">
    <w:name w:val="Title"/>
    <w:aliases w:val="PhD Title"/>
    <w:basedOn w:val="Normal"/>
    <w:next w:val="PhDNormal"/>
    <w:qFormat/>
    <w:rsid w:val="00554F60"/>
    <w:pPr>
      <w:spacing w:before="2160" w:after="1200"/>
      <w:jc w:val="center"/>
    </w:pPr>
    <w:rPr>
      <w:b/>
      <w:smallCaps/>
      <w:sz w:val="48"/>
      <w:szCs w:val="48"/>
    </w:rPr>
  </w:style>
  <w:style w:type="paragraph" w:customStyle="1" w:styleId="PhDReference">
    <w:name w:val="PhD Reference"/>
    <w:basedOn w:val="PhDNormal"/>
    <w:qFormat/>
    <w:rsid w:val="00554F60"/>
    <w:pPr>
      <w:spacing w:after="180" w:line="240" w:lineRule="auto"/>
      <w:ind w:left="454" w:hanging="454"/>
      <w:jc w:val="left"/>
    </w:pPr>
  </w:style>
  <w:style w:type="character" w:styleId="FootnoteReference">
    <w:name w:val="footnote reference"/>
    <w:basedOn w:val="DefaultParagraphFont"/>
    <w:semiHidden/>
    <w:rsid w:val="00554F60"/>
    <w:rPr>
      <w:vertAlign w:val="superscript"/>
    </w:rPr>
  </w:style>
  <w:style w:type="paragraph" w:customStyle="1" w:styleId="PhDQualifications">
    <w:name w:val="PhD Qualifications"/>
    <w:basedOn w:val="PhDNameofCandidate"/>
    <w:next w:val="PhDNormal2"/>
    <w:qFormat/>
    <w:rsid w:val="00554F60"/>
    <w:pPr>
      <w:spacing w:before="0" w:after="1080"/>
    </w:pPr>
  </w:style>
  <w:style w:type="paragraph" w:customStyle="1" w:styleId="PhDBulletIndent">
    <w:name w:val="PhD Bullet Indent"/>
    <w:basedOn w:val="PhDBullet"/>
    <w:qFormat/>
    <w:rsid w:val="00554F60"/>
    <w:pPr>
      <w:numPr>
        <w:ilvl w:val="1"/>
      </w:numPr>
      <w:contextualSpacing/>
    </w:pPr>
  </w:style>
  <w:style w:type="paragraph" w:styleId="TableofFigures">
    <w:name w:val="table of figures"/>
    <w:basedOn w:val="Normal"/>
    <w:next w:val="Normal"/>
    <w:uiPriority w:val="99"/>
    <w:rsid w:val="004A344C"/>
    <w:pPr>
      <w:tabs>
        <w:tab w:val="right" w:leader="dot" w:pos="8221"/>
      </w:tabs>
      <w:spacing w:after="120"/>
      <w:ind w:left="851" w:right="567" w:hanging="851"/>
    </w:pPr>
  </w:style>
  <w:style w:type="paragraph" w:customStyle="1" w:styleId="TOC1A">
    <w:name w:val="TOC 1A"/>
    <w:basedOn w:val="TOC1"/>
    <w:semiHidden/>
    <w:rsid w:val="00554F60"/>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basedOn w:val="DefaultParagraphFont"/>
    <w:uiPriority w:val="99"/>
    <w:rsid w:val="00554F60"/>
    <w:rPr>
      <w:color w:val="0000FF"/>
      <w:u w:val="single"/>
    </w:rPr>
  </w:style>
  <w:style w:type="paragraph" w:customStyle="1" w:styleId="PhDFooter">
    <w:name w:val="PhD Footer"/>
    <w:basedOn w:val="Normal"/>
    <w:rsid w:val="001606C4"/>
    <w:pPr>
      <w:pBdr>
        <w:top w:val="single" w:sz="4" w:space="2" w:color="auto"/>
      </w:pBdr>
      <w:tabs>
        <w:tab w:val="right" w:pos="8222"/>
      </w:tabs>
    </w:pPr>
    <w:rPr>
      <w:sz w:val="18"/>
    </w:rPr>
  </w:style>
  <w:style w:type="paragraph" w:styleId="Header">
    <w:name w:val="header"/>
    <w:basedOn w:val="Normal"/>
    <w:link w:val="HeaderChar"/>
    <w:rsid w:val="00554F60"/>
    <w:pPr>
      <w:tabs>
        <w:tab w:val="center" w:pos="4153"/>
        <w:tab w:val="right" w:pos="8306"/>
      </w:tabs>
    </w:pPr>
  </w:style>
  <w:style w:type="paragraph" w:customStyle="1" w:styleId="PhDNameofCandidate">
    <w:name w:val="PhD Name of Candidate"/>
    <w:basedOn w:val="Heading3"/>
    <w:qFormat/>
    <w:rsid w:val="00554F60"/>
    <w:pPr>
      <w:numPr>
        <w:ilvl w:val="0"/>
        <w:numId w:val="0"/>
      </w:numPr>
      <w:spacing w:before="960" w:after="120"/>
      <w:jc w:val="center"/>
      <w:outlineLvl w:val="9"/>
    </w:pPr>
    <w:rPr>
      <w:sz w:val="32"/>
    </w:rPr>
  </w:style>
  <w:style w:type="paragraph" w:styleId="BalloonText">
    <w:name w:val="Balloon Text"/>
    <w:basedOn w:val="Normal"/>
    <w:semiHidden/>
    <w:rsid w:val="00554F60"/>
    <w:rPr>
      <w:rFonts w:ascii="Tahoma" w:hAnsi="Tahoma" w:cs="Tahoma"/>
      <w:sz w:val="16"/>
      <w:szCs w:val="16"/>
    </w:rPr>
  </w:style>
  <w:style w:type="character" w:styleId="PageNumber">
    <w:name w:val="page number"/>
    <w:basedOn w:val="DefaultParagraphFont"/>
    <w:semiHidden/>
    <w:rsid w:val="00554F60"/>
  </w:style>
  <w:style w:type="numbering" w:styleId="111111">
    <w:name w:val="Outline List 2"/>
    <w:basedOn w:val="NoList"/>
    <w:rsid w:val="00554F60"/>
    <w:pPr>
      <w:numPr>
        <w:numId w:val="1"/>
      </w:numPr>
    </w:pPr>
  </w:style>
  <w:style w:type="paragraph" w:styleId="DocumentMap">
    <w:name w:val="Document Map"/>
    <w:basedOn w:val="Normal"/>
    <w:semiHidden/>
    <w:rsid w:val="00554F60"/>
    <w:pPr>
      <w:shd w:val="clear" w:color="auto" w:fill="000080"/>
    </w:pPr>
    <w:rPr>
      <w:rFonts w:ascii="Tahoma" w:hAnsi="Tahoma" w:cs="Tahoma"/>
      <w:sz w:val="20"/>
    </w:rPr>
  </w:style>
  <w:style w:type="character" w:customStyle="1" w:styleId="PhDNormalChar">
    <w:name w:val="PhD Normal Char"/>
    <w:basedOn w:val="DefaultParagraphFont"/>
    <w:link w:val="PhDNormal"/>
    <w:rsid w:val="00554F60"/>
    <w:rPr>
      <w:sz w:val="24"/>
      <w:szCs w:val="22"/>
      <w:lang w:val="en-AU" w:eastAsia="en-US" w:bidi="ar-SA"/>
    </w:rPr>
  </w:style>
  <w:style w:type="character" w:styleId="FollowedHyperlink">
    <w:name w:val="FollowedHyperlink"/>
    <w:basedOn w:val="DefaultParagraphFont"/>
    <w:rsid w:val="00554F60"/>
    <w:rPr>
      <w:color w:val="800080"/>
      <w:u w:val="single"/>
    </w:rPr>
  </w:style>
  <w:style w:type="paragraph" w:customStyle="1" w:styleId="PhDLongQuote">
    <w:name w:val="PhD Long Quote"/>
    <w:basedOn w:val="PhDNormal"/>
    <w:next w:val="PhDNormal"/>
    <w:qFormat/>
    <w:rsid w:val="00554F60"/>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uiPriority w:val="99"/>
    <w:rsid w:val="00FB0B5C"/>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
    <w:name w:val="PhD Appendices &amp; Bibliography"/>
    <w:basedOn w:val="Heading1"/>
    <w:next w:val="PhDNormal"/>
    <w:rsid w:val="00554F60"/>
    <w:pPr>
      <w:numPr>
        <w:numId w:val="0"/>
      </w:numPr>
      <w:spacing w:after="480"/>
    </w:pPr>
  </w:style>
  <w:style w:type="paragraph" w:customStyle="1" w:styleId="PhDAppendixSub-heading">
    <w:name w:val="PhD Appendix Sub-heading"/>
    <w:basedOn w:val="PhDNormal2"/>
    <w:next w:val="PhDNormal"/>
    <w:rsid w:val="00452344"/>
    <w:pPr>
      <w:numPr>
        <w:ilvl w:val="2"/>
        <w:numId w:val="6"/>
      </w:numPr>
      <w:tabs>
        <w:tab w:val="clear" w:pos="1418"/>
      </w:tabs>
      <w:spacing w:after="240" w:line="480" w:lineRule="auto"/>
      <w:jc w:val="center"/>
    </w:pPr>
    <w:rPr>
      <w:b/>
      <w:bCs/>
    </w:rPr>
  </w:style>
  <w:style w:type="paragraph" w:customStyle="1" w:styleId="PhDNumberIndent">
    <w:name w:val="PhD Number Indent"/>
    <w:qFormat/>
    <w:rsid w:val="00DE7E21"/>
    <w:pPr>
      <w:keepLines/>
      <w:numPr>
        <w:numId w:val="3"/>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val="en-AU" w:eastAsia="en-US" w:bidi="ar-SA"/>
    </w:rPr>
  </w:style>
  <w:style w:type="character" w:styleId="EndnoteReference">
    <w:name w:val="endnote reference"/>
    <w:basedOn w:val="DefaultParagraphFont"/>
    <w:semiHidden/>
    <w:rsid w:val="00554F60"/>
    <w:rPr>
      <w:vertAlign w:val="superscript"/>
    </w:rPr>
  </w:style>
  <w:style w:type="paragraph" w:customStyle="1" w:styleId="PhDPreliminaryHeading">
    <w:name w:val="PhD Preliminary Heading"/>
    <w:basedOn w:val="Heading2"/>
    <w:next w:val="PhDNormal"/>
    <w:rsid w:val="00554F60"/>
    <w:pPr>
      <w:numPr>
        <w:ilvl w:val="0"/>
        <w:numId w:val="0"/>
      </w:numPr>
      <w:spacing w:after="720"/>
      <w:jc w:val="center"/>
    </w:pPr>
    <w:rPr>
      <w:caps w:val="0"/>
      <w:sz w:val="40"/>
    </w:rPr>
  </w:style>
  <w:style w:type="paragraph" w:customStyle="1" w:styleId="Glossary">
    <w:name w:val="Glossary"/>
    <w:basedOn w:val="PhDNormal"/>
    <w:rsid w:val="00554F60"/>
    <w:pPr>
      <w:spacing w:line="240" w:lineRule="auto"/>
      <w:ind w:firstLine="0"/>
      <w:jc w:val="left"/>
    </w:pPr>
  </w:style>
  <w:style w:type="paragraph" w:customStyle="1" w:styleId="PhDPreamble">
    <w:name w:val="PhD Preamble"/>
    <w:basedOn w:val="Heading1"/>
    <w:qFormat/>
    <w:rsid w:val="00554F60"/>
    <w:pPr>
      <w:numPr>
        <w:numId w:val="0"/>
      </w:numPr>
    </w:pPr>
  </w:style>
  <w:style w:type="character" w:customStyle="1" w:styleId="Heading1Char">
    <w:name w:val="Heading 1 Char"/>
    <w:aliases w:val="PhD Heading 1 Char"/>
    <w:basedOn w:val="DefaultParagraphFont"/>
    <w:link w:val="Heading1"/>
    <w:rsid w:val="00554F60"/>
    <w:rPr>
      <w:b/>
      <w:spacing w:val="-4"/>
      <w:sz w:val="44"/>
      <w:lang w:eastAsia="en-US"/>
    </w:rPr>
  </w:style>
  <w:style w:type="paragraph" w:customStyle="1" w:styleId="PhDBullet">
    <w:name w:val="PhD Bullet"/>
    <w:basedOn w:val="PhDNormal"/>
    <w:qFormat/>
    <w:rsid w:val="00B0717F"/>
    <w:pPr>
      <w:numPr>
        <w:numId w:val="2"/>
      </w:numPr>
    </w:pPr>
  </w:style>
  <w:style w:type="character" w:customStyle="1" w:styleId="PhDNormal2CharChar">
    <w:name w:val="PhD Normal 2 Char Char"/>
    <w:basedOn w:val="DefaultParagraphFont"/>
    <w:link w:val="PhDNormal2"/>
    <w:rsid w:val="00554F60"/>
    <w:rPr>
      <w:sz w:val="24"/>
      <w:szCs w:val="22"/>
      <w:lang w:eastAsia="en-US"/>
    </w:rPr>
  </w:style>
  <w:style w:type="character" w:customStyle="1" w:styleId="TOC1Char">
    <w:name w:val="TOC 1 Char"/>
    <w:basedOn w:val="DefaultParagraphFont"/>
    <w:link w:val="TOC1"/>
    <w:uiPriority w:val="39"/>
    <w:rsid w:val="004A344C"/>
    <w:rPr>
      <w:b/>
      <w:noProof/>
      <w:sz w:val="24"/>
      <w:lang w:eastAsia="en-US"/>
    </w:rPr>
  </w:style>
  <w:style w:type="character" w:customStyle="1" w:styleId="HeaderChar">
    <w:name w:val="Header Char"/>
    <w:basedOn w:val="DefaultParagraphFont"/>
    <w:link w:val="Header"/>
    <w:rsid w:val="00701535"/>
    <w:rPr>
      <w:sz w:val="24"/>
      <w:lang w:eastAsia="en-US"/>
    </w:rPr>
  </w:style>
  <w:style w:type="table" w:styleId="TableGrid">
    <w:name w:val="Table Grid"/>
    <w:basedOn w:val="TableNormal"/>
    <w:rsid w:val="009B6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1">
    <w:name w:val="Table Columns 1"/>
    <w:basedOn w:val="TableNormal"/>
    <w:rsid w:val="00FB0B5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FB0B5C"/>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PhDGraphic">
    <w:name w:val="PhD Graphic"/>
    <w:basedOn w:val="PhDNormal2"/>
    <w:qFormat/>
    <w:rsid w:val="00E343F4"/>
    <w:pPr>
      <w:keepNext/>
      <w:jc w:val="center"/>
    </w:pPr>
  </w:style>
  <w:style w:type="character" w:styleId="PlaceholderText">
    <w:name w:val="Placeholder Text"/>
    <w:basedOn w:val="DefaultParagraphFont"/>
    <w:uiPriority w:val="99"/>
    <w:semiHidden/>
    <w:rsid w:val="009E03B0"/>
    <w:rPr>
      <w:color w:val="666666"/>
    </w:rPr>
  </w:style>
  <w:style w:type="paragraph" w:customStyle="1" w:styleId="CitaviBibliographyEntry">
    <w:name w:val="Citavi Bibliography Entry"/>
    <w:basedOn w:val="Normal"/>
    <w:link w:val="CitaviBibliographyEntryChar"/>
    <w:uiPriority w:val="99"/>
    <w:rsid w:val="009E03B0"/>
    <w:pPr>
      <w:tabs>
        <w:tab w:val="left" w:pos="454"/>
      </w:tabs>
      <w:ind w:left="454" w:hanging="454"/>
    </w:pPr>
    <w:rPr>
      <w:szCs w:val="22"/>
    </w:rPr>
  </w:style>
  <w:style w:type="character" w:customStyle="1" w:styleId="CitaviBibliographyEntryChar">
    <w:name w:val="Citavi Bibliography Entry Char"/>
    <w:basedOn w:val="PhDNormalChar"/>
    <w:link w:val="CitaviBibliographyEntry"/>
    <w:uiPriority w:val="99"/>
    <w:rsid w:val="009E03B0"/>
    <w:rPr>
      <w:sz w:val="24"/>
      <w:szCs w:val="22"/>
      <w:lang w:val="en-AU" w:eastAsia="en-US" w:bidi="ar-SA"/>
    </w:rPr>
  </w:style>
  <w:style w:type="paragraph" w:customStyle="1" w:styleId="CitaviBibliographyHeading">
    <w:name w:val="Citavi Bibliography Heading"/>
    <w:basedOn w:val="Heading1"/>
    <w:link w:val="CitaviBibliographyHeadingChar"/>
    <w:uiPriority w:val="99"/>
    <w:rsid w:val="009E03B0"/>
  </w:style>
  <w:style w:type="character" w:customStyle="1" w:styleId="CitaviBibliographyHeadingChar">
    <w:name w:val="Citavi Bibliography Heading Char"/>
    <w:basedOn w:val="PhDNormalChar"/>
    <w:link w:val="CitaviBibliographyHeading"/>
    <w:uiPriority w:val="99"/>
    <w:rsid w:val="009E03B0"/>
    <w:rPr>
      <w:b/>
      <w:spacing w:val="-4"/>
      <w:sz w:val="44"/>
      <w:szCs w:val="22"/>
      <w:lang w:val="en-AU" w:eastAsia="en-US" w:bidi="ar-SA"/>
    </w:rPr>
  </w:style>
  <w:style w:type="paragraph" w:customStyle="1" w:styleId="CitaviChapterBibliographyHeading">
    <w:name w:val="Citavi Chapter Bibliography Heading"/>
    <w:basedOn w:val="Heading2"/>
    <w:link w:val="CitaviChapterBibliographyHeadingChar"/>
    <w:uiPriority w:val="99"/>
    <w:rsid w:val="009E03B0"/>
  </w:style>
  <w:style w:type="character" w:customStyle="1" w:styleId="CitaviChapterBibliographyHeadingChar">
    <w:name w:val="Citavi Chapter Bibliography Heading Char"/>
    <w:basedOn w:val="PhDNormalChar"/>
    <w:link w:val="CitaviChapterBibliographyHeading"/>
    <w:uiPriority w:val="99"/>
    <w:rsid w:val="009E03B0"/>
    <w:rPr>
      <w:b/>
      <w:caps/>
      <w:sz w:val="24"/>
      <w:szCs w:val="22"/>
      <w:lang w:val="en-AU" w:eastAsia="en-US" w:bidi="ar-SA"/>
    </w:rPr>
  </w:style>
  <w:style w:type="paragraph" w:customStyle="1" w:styleId="CitaviBibliographySubheading1">
    <w:name w:val="Citavi Bibliography Subheading 1"/>
    <w:basedOn w:val="Heading2"/>
    <w:link w:val="CitaviBibliographySubheading1Char"/>
    <w:uiPriority w:val="99"/>
    <w:rsid w:val="009E03B0"/>
    <w:pPr>
      <w:outlineLvl w:val="9"/>
    </w:pPr>
    <w:rPr>
      <w:szCs w:val="22"/>
    </w:rPr>
  </w:style>
  <w:style w:type="character" w:customStyle="1" w:styleId="CitaviBibliographySubheading1Char">
    <w:name w:val="Citavi Bibliography Subheading 1 Char"/>
    <w:basedOn w:val="PhDNormalChar"/>
    <w:link w:val="CitaviBibliographySubheading1"/>
    <w:uiPriority w:val="99"/>
    <w:rsid w:val="009E03B0"/>
    <w:rPr>
      <w:b/>
      <w:caps/>
      <w:sz w:val="24"/>
      <w:szCs w:val="22"/>
      <w:lang w:val="en-AU" w:eastAsia="en-US" w:bidi="ar-SA"/>
    </w:rPr>
  </w:style>
  <w:style w:type="paragraph" w:customStyle="1" w:styleId="CitaviBibliographySubheading2">
    <w:name w:val="Citavi Bibliography Subheading 2"/>
    <w:basedOn w:val="Heading3"/>
    <w:link w:val="CitaviBibliographySubheading2Char"/>
    <w:uiPriority w:val="99"/>
    <w:rsid w:val="009E03B0"/>
    <w:pPr>
      <w:outlineLvl w:val="9"/>
    </w:pPr>
  </w:style>
  <w:style w:type="character" w:customStyle="1" w:styleId="CitaviBibliographySubheading2Char">
    <w:name w:val="Citavi Bibliography Subheading 2 Char"/>
    <w:basedOn w:val="PhDNormalChar"/>
    <w:link w:val="CitaviBibliographySubheading2"/>
    <w:uiPriority w:val="99"/>
    <w:rsid w:val="009E03B0"/>
    <w:rPr>
      <w:b/>
      <w:sz w:val="24"/>
      <w:szCs w:val="22"/>
      <w:lang w:val="en-AU" w:eastAsia="en-US" w:bidi="ar-SA"/>
    </w:rPr>
  </w:style>
  <w:style w:type="paragraph" w:customStyle="1" w:styleId="CitaviBibliographySubheading3">
    <w:name w:val="Citavi Bibliography Subheading 3"/>
    <w:basedOn w:val="Heading4"/>
    <w:link w:val="CitaviBibliographySubheading3Char"/>
    <w:uiPriority w:val="99"/>
    <w:rsid w:val="009E03B0"/>
    <w:pPr>
      <w:outlineLvl w:val="9"/>
    </w:pPr>
  </w:style>
  <w:style w:type="character" w:customStyle="1" w:styleId="CitaviBibliographySubheading3Char">
    <w:name w:val="Citavi Bibliography Subheading 3 Char"/>
    <w:basedOn w:val="PhDNormalChar"/>
    <w:link w:val="CitaviBibliographySubheading3"/>
    <w:uiPriority w:val="99"/>
    <w:rsid w:val="009E03B0"/>
    <w:rPr>
      <w:b/>
      <w:i/>
      <w:sz w:val="24"/>
      <w:szCs w:val="22"/>
      <w:lang w:val="en-AU" w:eastAsia="en-US" w:bidi="ar-SA"/>
    </w:rPr>
  </w:style>
  <w:style w:type="paragraph" w:customStyle="1" w:styleId="CitaviBibliographySubheading4">
    <w:name w:val="Citavi Bibliography Subheading 4"/>
    <w:basedOn w:val="Heading5"/>
    <w:link w:val="CitaviBibliographySubheading4Char"/>
    <w:uiPriority w:val="99"/>
    <w:rsid w:val="009E03B0"/>
    <w:pPr>
      <w:outlineLvl w:val="9"/>
    </w:pPr>
  </w:style>
  <w:style w:type="character" w:customStyle="1" w:styleId="CitaviBibliographySubheading4Char">
    <w:name w:val="Citavi Bibliography Subheading 4 Char"/>
    <w:basedOn w:val="PhDNormalChar"/>
    <w:link w:val="CitaviBibliographySubheading4"/>
    <w:uiPriority w:val="99"/>
    <w:rsid w:val="009E03B0"/>
    <w:rPr>
      <w:i/>
      <w:sz w:val="24"/>
      <w:szCs w:val="22"/>
      <w:lang w:val="en-AU" w:eastAsia="en-US" w:bidi="ar-SA"/>
    </w:rPr>
  </w:style>
  <w:style w:type="paragraph" w:customStyle="1" w:styleId="CitaviBibliographySubheading5">
    <w:name w:val="Citavi Bibliography Subheading 5"/>
    <w:basedOn w:val="Heading6"/>
    <w:link w:val="CitaviBibliographySubheading5Char"/>
    <w:uiPriority w:val="99"/>
    <w:rsid w:val="009E03B0"/>
    <w:pPr>
      <w:outlineLvl w:val="9"/>
    </w:pPr>
    <w:rPr>
      <w:szCs w:val="22"/>
    </w:rPr>
  </w:style>
  <w:style w:type="character" w:customStyle="1" w:styleId="CitaviBibliographySubheading5Char">
    <w:name w:val="Citavi Bibliography Subheading 5 Char"/>
    <w:basedOn w:val="PhDNormalChar"/>
    <w:link w:val="CitaviBibliographySubheading5"/>
    <w:uiPriority w:val="99"/>
    <w:rsid w:val="009E03B0"/>
    <w:rPr>
      <w:i/>
      <w:sz w:val="24"/>
      <w:szCs w:val="22"/>
      <w:lang w:val="en-AU" w:eastAsia="en-US" w:bidi="ar-SA"/>
    </w:rPr>
  </w:style>
  <w:style w:type="paragraph" w:customStyle="1" w:styleId="CitaviBibliographySubheading6">
    <w:name w:val="Citavi Bibliography Subheading 6"/>
    <w:basedOn w:val="Heading7"/>
    <w:link w:val="CitaviBibliographySubheading6Char"/>
    <w:uiPriority w:val="99"/>
    <w:rsid w:val="009E03B0"/>
    <w:pPr>
      <w:outlineLvl w:val="9"/>
    </w:pPr>
    <w:rPr>
      <w:szCs w:val="22"/>
    </w:rPr>
  </w:style>
  <w:style w:type="character" w:customStyle="1" w:styleId="CitaviBibliographySubheading6Char">
    <w:name w:val="Citavi Bibliography Subheading 6 Char"/>
    <w:basedOn w:val="PhDNormalChar"/>
    <w:link w:val="CitaviBibliographySubheading6"/>
    <w:uiPriority w:val="99"/>
    <w:rsid w:val="009E03B0"/>
    <w:rPr>
      <w:sz w:val="24"/>
      <w:szCs w:val="22"/>
      <w:u w:val="single"/>
      <w:lang w:val="en-AU" w:eastAsia="en-US" w:bidi="ar-SA"/>
    </w:rPr>
  </w:style>
  <w:style w:type="paragraph" w:customStyle="1" w:styleId="CitaviBibliographySubheading7">
    <w:name w:val="Citavi Bibliography Subheading 7"/>
    <w:basedOn w:val="Heading8"/>
    <w:link w:val="CitaviBibliographySubheading7Char"/>
    <w:uiPriority w:val="99"/>
    <w:rsid w:val="009E03B0"/>
    <w:pPr>
      <w:outlineLvl w:val="9"/>
    </w:pPr>
    <w:rPr>
      <w:szCs w:val="22"/>
    </w:rPr>
  </w:style>
  <w:style w:type="character" w:customStyle="1" w:styleId="CitaviBibliographySubheading7Char">
    <w:name w:val="Citavi Bibliography Subheading 7 Char"/>
    <w:basedOn w:val="PhDNormalChar"/>
    <w:link w:val="CitaviBibliographySubheading7"/>
    <w:uiPriority w:val="99"/>
    <w:rsid w:val="009E03B0"/>
    <w:rPr>
      <w:sz w:val="24"/>
      <w:szCs w:val="22"/>
      <w:lang w:val="en-AU" w:eastAsia="en-US" w:bidi="ar-SA"/>
    </w:rPr>
  </w:style>
  <w:style w:type="paragraph" w:customStyle="1" w:styleId="CitaviBibliographySubheading8">
    <w:name w:val="Citavi Bibliography Subheading 8"/>
    <w:basedOn w:val="Heading9"/>
    <w:link w:val="CitaviBibliographySubheading8Char"/>
    <w:uiPriority w:val="99"/>
    <w:rsid w:val="009E03B0"/>
    <w:pPr>
      <w:outlineLvl w:val="9"/>
    </w:pPr>
    <w:rPr>
      <w:szCs w:val="22"/>
    </w:rPr>
  </w:style>
  <w:style w:type="character" w:customStyle="1" w:styleId="CitaviBibliographySubheading8Char">
    <w:name w:val="Citavi Bibliography Subheading 8 Char"/>
    <w:basedOn w:val="PhDNormalChar"/>
    <w:link w:val="CitaviBibliographySubheading8"/>
    <w:uiPriority w:val="99"/>
    <w:rsid w:val="009E03B0"/>
    <w:rPr>
      <w:i/>
      <w:sz w:val="24"/>
      <w:szCs w:val="22"/>
      <w:lang w:val="en-AU" w:eastAsia="en-US" w:bidi="ar-SA"/>
    </w:rPr>
  </w:style>
  <w:style w:type="character" w:customStyle="1" w:styleId="highlight">
    <w:name w:val="highlight"/>
    <w:basedOn w:val="DefaultParagraphFont"/>
    <w:rsid w:val="0018158C"/>
  </w:style>
  <w:style w:type="character" w:customStyle="1" w:styleId="Heading2Char">
    <w:name w:val="Heading 2 Char"/>
    <w:aliases w:val="PhD Heading 2 Char"/>
    <w:basedOn w:val="DefaultParagraphFont"/>
    <w:link w:val="Heading2"/>
    <w:rsid w:val="008A132A"/>
    <w:rPr>
      <w:b/>
      <w:caps/>
      <w:sz w:val="24"/>
      <w:lang w:eastAsia="en-US"/>
    </w:rPr>
  </w:style>
  <w:style w:type="paragraph" w:styleId="TOCHeading">
    <w:name w:val="TOC Heading"/>
    <w:basedOn w:val="Heading1"/>
    <w:next w:val="Normal"/>
    <w:uiPriority w:val="39"/>
    <w:unhideWhenUsed/>
    <w:qFormat/>
    <w:rsid w:val="00DA6389"/>
    <w:pPr>
      <w:keepLines/>
      <w:numPr>
        <w:numId w:val="0"/>
      </w:numPr>
      <w:pBdr>
        <w:bottom w:val="none" w:sz="0" w:space="0" w:color="auto"/>
      </w:pBdr>
      <w:tabs>
        <w:tab w:val="clear" w:pos="567"/>
      </w:tabs>
      <w:spacing w:after="0"/>
      <w:outlineLvl w:val="9"/>
    </w:pPr>
    <w:rPr>
      <w:rFonts w:asciiTheme="majorHAnsi" w:eastAsiaTheme="majorEastAsia" w:hAnsiTheme="majorHAnsi" w:cstheme="majorBidi"/>
      <w:b w:val="0"/>
      <w:color w:val="365F91" w:themeColor="accent1" w:themeShade="BF"/>
      <w:spacing w:val="0"/>
      <w:sz w:val="32"/>
      <w:szCs w:val="32"/>
    </w:rPr>
  </w:style>
  <w:style w:type="paragraph" w:styleId="Bibliography">
    <w:name w:val="Bibliography"/>
    <w:basedOn w:val="Normal"/>
    <w:next w:val="Normal"/>
    <w:uiPriority w:val="37"/>
    <w:semiHidden/>
    <w:unhideWhenUsed/>
    <w:rsid w:val="00DA6389"/>
  </w:style>
  <w:style w:type="character" w:styleId="BookTitle">
    <w:name w:val="Book Title"/>
    <w:basedOn w:val="DefaultParagraphFont"/>
    <w:uiPriority w:val="33"/>
    <w:rsid w:val="00DA6389"/>
    <w:rPr>
      <w:b/>
      <w:bCs/>
      <w:i/>
      <w:iCs/>
      <w:spacing w:val="5"/>
    </w:rPr>
  </w:style>
  <w:style w:type="character" w:styleId="IntenseReference">
    <w:name w:val="Intense Reference"/>
    <w:basedOn w:val="DefaultParagraphFont"/>
    <w:uiPriority w:val="32"/>
    <w:rsid w:val="00DA6389"/>
    <w:rPr>
      <w:b/>
      <w:bCs/>
      <w:smallCaps/>
      <w:color w:val="4F81BD" w:themeColor="accent1"/>
      <w:spacing w:val="5"/>
    </w:rPr>
  </w:style>
  <w:style w:type="character" w:styleId="SubtleReference">
    <w:name w:val="Subtle Reference"/>
    <w:basedOn w:val="DefaultParagraphFont"/>
    <w:uiPriority w:val="31"/>
    <w:rsid w:val="00DA6389"/>
    <w:rPr>
      <w:smallCaps/>
      <w:color w:val="5A5A5A" w:themeColor="text1" w:themeTint="A5"/>
    </w:rPr>
  </w:style>
  <w:style w:type="character" w:styleId="IntenseEmphasis">
    <w:name w:val="Intense Emphasis"/>
    <w:basedOn w:val="DefaultParagraphFont"/>
    <w:uiPriority w:val="21"/>
    <w:rsid w:val="00DA6389"/>
    <w:rPr>
      <w:i/>
      <w:iCs/>
      <w:color w:val="4F81BD" w:themeColor="accent1"/>
    </w:rPr>
  </w:style>
  <w:style w:type="character" w:styleId="SubtleEmphasis">
    <w:name w:val="Subtle Emphasis"/>
    <w:basedOn w:val="DefaultParagraphFont"/>
    <w:uiPriority w:val="19"/>
    <w:rsid w:val="00DA6389"/>
    <w:rPr>
      <w:i/>
      <w:iCs/>
      <w:color w:val="404040" w:themeColor="text1" w:themeTint="BF"/>
    </w:rPr>
  </w:style>
  <w:style w:type="paragraph" w:styleId="IntenseQuote">
    <w:name w:val="Intense Quote"/>
    <w:basedOn w:val="Normal"/>
    <w:next w:val="Normal"/>
    <w:link w:val="IntenseQuoteChar"/>
    <w:uiPriority w:val="30"/>
    <w:rsid w:val="00DA638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A6389"/>
    <w:rPr>
      <w:i/>
      <w:iCs/>
      <w:color w:val="4F81BD" w:themeColor="accent1"/>
      <w:sz w:val="24"/>
      <w:lang w:eastAsia="en-US"/>
    </w:rPr>
  </w:style>
  <w:style w:type="paragraph" w:styleId="Quote">
    <w:name w:val="Quote"/>
    <w:basedOn w:val="Normal"/>
    <w:next w:val="Normal"/>
    <w:link w:val="QuoteChar"/>
    <w:uiPriority w:val="29"/>
    <w:rsid w:val="00DA638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6389"/>
    <w:rPr>
      <w:i/>
      <w:iCs/>
      <w:color w:val="404040" w:themeColor="text1" w:themeTint="BF"/>
      <w:sz w:val="24"/>
      <w:lang w:eastAsia="en-US"/>
    </w:rPr>
  </w:style>
  <w:style w:type="paragraph" w:styleId="ListParagraph">
    <w:name w:val="List Paragraph"/>
    <w:basedOn w:val="Normal"/>
    <w:uiPriority w:val="34"/>
    <w:rsid w:val="00DA6389"/>
    <w:pPr>
      <w:ind w:left="720"/>
      <w:contextualSpacing/>
    </w:pPr>
  </w:style>
  <w:style w:type="table" w:styleId="MediumList1-Accent1">
    <w:name w:val="Medium List 1 Accent 1"/>
    <w:basedOn w:val="TableNormal"/>
    <w:uiPriority w:val="65"/>
    <w:semiHidden/>
    <w:unhideWhenUsed/>
    <w:rsid w:val="00DA638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DA63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DA638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DA638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DA638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DA638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DA638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DA638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DA638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DA638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DA63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DA638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DA638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DA638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DA638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DA63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DA638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DA638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DA638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DA638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rsid w:val="00DA6389"/>
    <w:rPr>
      <w:sz w:val="24"/>
      <w:lang w:eastAsia="en-US"/>
    </w:rPr>
  </w:style>
  <w:style w:type="character" w:styleId="HTMLVariable">
    <w:name w:val="HTML Variable"/>
    <w:basedOn w:val="DefaultParagraphFont"/>
    <w:semiHidden/>
    <w:unhideWhenUsed/>
    <w:rsid w:val="00DA6389"/>
    <w:rPr>
      <w:i/>
      <w:iCs/>
    </w:rPr>
  </w:style>
  <w:style w:type="character" w:styleId="HTMLTypewriter">
    <w:name w:val="HTML Typewriter"/>
    <w:basedOn w:val="DefaultParagraphFont"/>
    <w:semiHidden/>
    <w:unhideWhenUsed/>
    <w:rsid w:val="00DA6389"/>
    <w:rPr>
      <w:rFonts w:ascii="Consolas" w:hAnsi="Consolas"/>
      <w:sz w:val="20"/>
      <w:szCs w:val="20"/>
    </w:rPr>
  </w:style>
  <w:style w:type="character" w:styleId="HTMLSample">
    <w:name w:val="HTML Sample"/>
    <w:basedOn w:val="DefaultParagraphFont"/>
    <w:semiHidden/>
    <w:unhideWhenUsed/>
    <w:rsid w:val="00DA6389"/>
    <w:rPr>
      <w:rFonts w:ascii="Consolas" w:hAnsi="Consolas"/>
      <w:sz w:val="24"/>
      <w:szCs w:val="24"/>
    </w:rPr>
  </w:style>
  <w:style w:type="paragraph" w:styleId="HTMLPreformatted">
    <w:name w:val="HTML Preformatted"/>
    <w:basedOn w:val="Normal"/>
    <w:link w:val="HTMLPreformattedChar"/>
    <w:semiHidden/>
    <w:unhideWhenUsed/>
    <w:rsid w:val="00DA6389"/>
    <w:rPr>
      <w:rFonts w:ascii="Consolas" w:hAnsi="Consolas"/>
      <w:sz w:val="20"/>
    </w:rPr>
  </w:style>
  <w:style w:type="character" w:customStyle="1" w:styleId="HTMLPreformattedChar">
    <w:name w:val="HTML Preformatted Char"/>
    <w:basedOn w:val="DefaultParagraphFont"/>
    <w:link w:val="HTMLPreformatted"/>
    <w:semiHidden/>
    <w:rsid w:val="00DA6389"/>
    <w:rPr>
      <w:rFonts w:ascii="Consolas" w:hAnsi="Consolas"/>
      <w:lang w:eastAsia="en-US"/>
    </w:rPr>
  </w:style>
  <w:style w:type="character" w:styleId="HTMLKeyboard">
    <w:name w:val="HTML Keyboard"/>
    <w:basedOn w:val="DefaultParagraphFont"/>
    <w:semiHidden/>
    <w:unhideWhenUsed/>
    <w:rsid w:val="00DA6389"/>
    <w:rPr>
      <w:rFonts w:ascii="Consolas" w:hAnsi="Consolas"/>
      <w:sz w:val="20"/>
      <w:szCs w:val="20"/>
    </w:rPr>
  </w:style>
  <w:style w:type="character" w:styleId="HTMLDefinition">
    <w:name w:val="HTML Definition"/>
    <w:basedOn w:val="DefaultParagraphFont"/>
    <w:semiHidden/>
    <w:unhideWhenUsed/>
    <w:rsid w:val="00DA6389"/>
    <w:rPr>
      <w:i/>
      <w:iCs/>
    </w:rPr>
  </w:style>
  <w:style w:type="character" w:styleId="HTMLCode">
    <w:name w:val="HTML Code"/>
    <w:basedOn w:val="DefaultParagraphFont"/>
    <w:semiHidden/>
    <w:unhideWhenUsed/>
    <w:rsid w:val="00DA6389"/>
    <w:rPr>
      <w:rFonts w:ascii="Consolas" w:hAnsi="Consolas"/>
      <w:sz w:val="20"/>
      <w:szCs w:val="20"/>
    </w:rPr>
  </w:style>
  <w:style w:type="character" w:styleId="HTMLCite">
    <w:name w:val="HTML Cite"/>
    <w:basedOn w:val="DefaultParagraphFont"/>
    <w:semiHidden/>
    <w:unhideWhenUsed/>
    <w:rsid w:val="00DA6389"/>
    <w:rPr>
      <w:i/>
      <w:iCs/>
    </w:rPr>
  </w:style>
  <w:style w:type="paragraph" w:styleId="HTMLAddress">
    <w:name w:val="HTML Address"/>
    <w:basedOn w:val="Normal"/>
    <w:link w:val="HTMLAddressChar"/>
    <w:semiHidden/>
    <w:unhideWhenUsed/>
    <w:rsid w:val="00DA6389"/>
    <w:rPr>
      <w:i/>
      <w:iCs/>
    </w:rPr>
  </w:style>
  <w:style w:type="character" w:customStyle="1" w:styleId="HTMLAddressChar">
    <w:name w:val="HTML Address Char"/>
    <w:basedOn w:val="DefaultParagraphFont"/>
    <w:link w:val="HTMLAddress"/>
    <w:semiHidden/>
    <w:rsid w:val="00DA6389"/>
    <w:rPr>
      <w:i/>
      <w:iCs/>
      <w:sz w:val="24"/>
      <w:lang w:eastAsia="en-US"/>
    </w:rPr>
  </w:style>
  <w:style w:type="character" w:styleId="HTMLAcronym">
    <w:name w:val="HTML Acronym"/>
    <w:basedOn w:val="DefaultParagraphFont"/>
    <w:semiHidden/>
    <w:unhideWhenUsed/>
    <w:rsid w:val="00DA6389"/>
  </w:style>
  <w:style w:type="paragraph" w:styleId="NormalWeb">
    <w:name w:val="Normal (Web)"/>
    <w:basedOn w:val="Normal"/>
    <w:semiHidden/>
    <w:unhideWhenUsed/>
    <w:rsid w:val="00DA6389"/>
    <w:rPr>
      <w:szCs w:val="24"/>
    </w:rPr>
  </w:style>
  <w:style w:type="paragraph" w:styleId="PlainText">
    <w:name w:val="Plain Text"/>
    <w:basedOn w:val="Normal"/>
    <w:link w:val="PlainTextChar"/>
    <w:semiHidden/>
    <w:unhideWhenUsed/>
    <w:rsid w:val="00DA6389"/>
    <w:rPr>
      <w:rFonts w:ascii="Consolas" w:hAnsi="Consolas"/>
      <w:sz w:val="21"/>
      <w:szCs w:val="21"/>
    </w:rPr>
  </w:style>
  <w:style w:type="character" w:customStyle="1" w:styleId="PlainTextChar">
    <w:name w:val="Plain Text Char"/>
    <w:basedOn w:val="DefaultParagraphFont"/>
    <w:link w:val="PlainText"/>
    <w:semiHidden/>
    <w:rsid w:val="00DA6389"/>
    <w:rPr>
      <w:rFonts w:ascii="Consolas" w:hAnsi="Consolas"/>
      <w:sz w:val="21"/>
      <w:szCs w:val="21"/>
      <w:lang w:eastAsia="en-US"/>
    </w:rPr>
  </w:style>
  <w:style w:type="character" w:styleId="Emphasis">
    <w:name w:val="Emphasis"/>
    <w:basedOn w:val="DefaultParagraphFont"/>
    <w:rsid w:val="00DA6389"/>
    <w:rPr>
      <w:i/>
      <w:iCs/>
    </w:rPr>
  </w:style>
  <w:style w:type="character" w:styleId="Strong">
    <w:name w:val="Strong"/>
    <w:basedOn w:val="DefaultParagraphFont"/>
    <w:rsid w:val="00DA6389"/>
    <w:rPr>
      <w:b/>
      <w:bCs/>
    </w:rPr>
  </w:style>
  <w:style w:type="paragraph" w:styleId="BlockText">
    <w:name w:val="Block Text"/>
    <w:basedOn w:val="Normal"/>
    <w:semiHidden/>
    <w:unhideWhenUsed/>
    <w:rsid w:val="00DA638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Indent3">
    <w:name w:val="Body Text Indent 3"/>
    <w:basedOn w:val="Normal"/>
    <w:link w:val="BodyTextIndent3Char"/>
    <w:semiHidden/>
    <w:unhideWhenUsed/>
    <w:rsid w:val="00DA6389"/>
    <w:pPr>
      <w:spacing w:after="120"/>
      <w:ind w:left="283"/>
    </w:pPr>
    <w:rPr>
      <w:sz w:val="16"/>
      <w:szCs w:val="16"/>
    </w:rPr>
  </w:style>
  <w:style w:type="character" w:customStyle="1" w:styleId="BodyTextIndent3Char">
    <w:name w:val="Body Text Indent 3 Char"/>
    <w:basedOn w:val="DefaultParagraphFont"/>
    <w:link w:val="BodyTextIndent3"/>
    <w:semiHidden/>
    <w:rsid w:val="00DA6389"/>
    <w:rPr>
      <w:sz w:val="16"/>
      <w:szCs w:val="16"/>
      <w:lang w:eastAsia="en-US"/>
    </w:rPr>
  </w:style>
  <w:style w:type="paragraph" w:styleId="BodyTextIndent2">
    <w:name w:val="Body Text Indent 2"/>
    <w:basedOn w:val="Normal"/>
    <w:link w:val="BodyTextIndent2Char"/>
    <w:semiHidden/>
    <w:unhideWhenUsed/>
    <w:rsid w:val="00DA6389"/>
    <w:pPr>
      <w:spacing w:after="120" w:line="480" w:lineRule="auto"/>
      <w:ind w:left="283"/>
    </w:pPr>
  </w:style>
  <w:style w:type="character" w:customStyle="1" w:styleId="BodyTextIndent2Char">
    <w:name w:val="Body Text Indent 2 Char"/>
    <w:basedOn w:val="DefaultParagraphFont"/>
    <w:link w:val="BodyTextIndent2"/>
    <w:semiHidden/>
    <w:rsid w:val="00DA6389"/>
    <w:rPr>
      <w:sz w:val="24"/>
      <w:lang w:eastAsia="en-US"/>
    </w:rPr>
  </w:style>
  <w:style w:type="paragraph" w:styleId="BodyText3">
    <w:name w:val="Body Text 3"/>
    <w:basedOn w:val="Normal"/>
    <w:link w:val="BodyText3Char"/>
    <w:semiHidden/>
    <w:unhideWhenUsed/>
    <w:rsid w:val="00DA6389"/>
    <w:pPr>
      <w:spacing w:after="120"/>
    </w:pPr>
    <w:rPr>
      <w:sz w:val="16"/>
      <w:szCs w:val="16"/>
    </w:rPr>
  </w:style>
  <w:style w:type="character" w:customStyle="1" w:styleId="BodyText3Char">
    <w:name w:val="Body Text 3 Char"/>
    <w:basedOn w:val="DefaultParagraphFont"/>
    <w:link w:val="BodyText3"/>
    <w:semiHidden/>
    <w:rsid w:val="00DA6389"/>
    <w:rPr>
      <w:sz w:val="16"/>
      <w:szCs w:val="16"/>
      <w:lang w:eastAsia="en-US"/>
    </w:rPr>
  </w:style>
  <w:style w:type="paragraph" w:styleId="BodyText2">
    <w:name w:val="Body Text 2"/>
    <w:basedOn w:val="Normal"/>
    <w:link w:val="BodyText2Char"/>
    <w:semiHidden/>
    <w:unhideWhenUsed/>
    <w:rsid w:val="00DA6389"/>
    <w:pPr>
      <w:spacing w:after="120" w:line="480" w:lineRule="auto"/>
    </w:pPr>
  </w:style>
  <w:style w:type="character" w:customStyle="1" w:styleId="BodyText2Char">
    <w:name w:val="Body Text 2 Char"/>
    <w:basedOn w:val="DefaultParagraphFont"/>
    <w:link w:val="BodyText2"/>
    <w:semiHidden/>
    <w:rsid w:val="00DA6389"/>
    <w:rPr>
      <w:sz w:val="24"/>
      <w:lang w:eastAsia="en-US"/>
    </w:rPr>
  </w:style>
  <w:style w:type="paragraph" w:styleId="NoteHeading">
    <w:name w:val="Note Heading"/>
    <w:basedOn w:val="Normal"/>
    <w:next w:val="Normal"/>
    <w:link w:val="NoteHeadingChar"/>
    <w:semiHidden/>
    <w:unhideWhenUsed/>
    <w:rsid w:val="00DA6389"/>
  </w:style>
  <w:style w:type="character" w:customStyle="1" w:styleId="NoteHeadingChar">
    <w:name w:val="Note Heading Char"/>
    <w:basedOn w:val="DefaultParagraphFont"/>
    <w:link w:val="NoteHeading"/>
    <w:semiHidden/>
    <w:rsid w:val="00DA6389"/>
    <w:rPr>
      <w:sz w:val="24"/>
      <w:lang w:eastAsia="en-US"/>
    </w:rPr>
  </w:style>
  <w:style w:type="paragraph" w:styleId="BodyTextIndent">
    <w:name w:val="Body Text Indent"/>
    <w:basedOn w:val="Normal"/>
    <w:link w:val="BodyTextIndentChar"/>
    <w:semiHidden/>
    <w:unhideWhenUsed/>
    <w:rsid w:val="00DA6389"/>
    <w:pPr>
      <w:spacing w:after="120"/>
      <w:ind w:left="283"/>
    </w:pPr>
  </w:style>
  <w:style w:type="character" w:customStyle="1" w:styleId="BodyTextIndentChar">
    <w:name w:val="Body Text Indent Char"/>
    <w:basedOn w:val="DefaultParagraphFont"/>
    <w:link w:val="BodyTextIndent"/>
    <w:semiHidden/>
    <w:rsid w:val="00DA6389"/>
    <w:rPr>
      <w:sz w:val="24"/>
      <w:lang w:eastAsia="en-US"/>
    </w:rPr>
  </w:style>
  <w:style w:type="paragraph" w:styleId="BodyTextFirstIndent2">
    <w:name w:val="Body Text First Indent 2"/>
    <w:basedOn w:val="BodyTextIndent"/>
    <w:link w:val="BodyTextFirstIndent2Char"/>
    <w:semiHidden/>
    <w:unhideWhenUsed/>
    <w:rsid w:val="00DA6389"/>
    <w:pPr>
      <w:spacing w:after="0"/>
      <w:ind w:left="360" w:firstLine="360"/>
    </w:pPr>
  </w:style>
  <w:style w:type="character" w:customStyle="1" w:styleId="BodyTextFirstIndent2Char">
    <w:name w:val="Body Text First Indent 2 Char"/>
    <w:basedOn w:val="BodyTextIndentChar"/>
    <w:link w:val="BodyTextFirstIndent2"/>
    <w:semiHidden/>
    <w:rsid w:val="00DA6389"/>
    <w:rPr>
      <w:sz w:val="24"/>
      <w:lang w:eastAsia="en-US"/>
    </w:rPr>
  </w:style>
  <w:style w:type="paragraph" w:styleId="BodyText">
    <w:name w:val="Body Text"/>
    <w:basedOn w:val="Normal"/>
    <w:link w:val="BodyTextChar"/>
    <w:semiHidden/>
    <w:unhideWhenUsed/>
    <w:rsid w:val="00DA6389"/>
    <w:pPr>
      <w:spacing w:after="120"/>
    </w:pPr>
  </w:style>
  <w:style w:type="character" w:customStyle="1" w:styleId="BodyTextChar">
    <w:name w:val="Body Text Char"/>
    <w:basedOn w:val="DefaultParagraphFont"/>
    <w:link w:val="BodyText"/>
    <w:semiHidden/>
    <w:rsid w:val="00DA6389"/>
    <w:rPr>
      <w:sz w:val="24"/>
      <w:lang w:eastAsia="en-US"/>
    </w:rPr>
  </w:style>
  <w:style w:type="paragraph" w:styleId="BodyTextFirstIndent">
    <w:name w:val="Body Text First Indent"/>
    <w:basedOn w:val="BodyText"/>
    <w:link w:val="BodyTextFirstIndentChar"/>
    <w:rsid w:val="00DA6389"/>
    <w:pPr>
      <w:spacing w:after="0"/>
      <w:ind w:firstLine="360"/>
    </w:pPr>
  </w:style>
  <w:style w:type="character" w:customStyle="1" w:styleId="BodyTextFirstIndentChar">
    <w:name w:val="Body Text First Indent Char"/>
    <w:basedOn w:val="BodyTextChar"/>
    <w:link w:val="BodyTextFirstIndent"/>
    <w:rsid w:val="00DA6389"/>
    <w:rPr>
      <w:sz w:val="24"/>
      <w:lang w:eastAsia="en-US"/>
    </w:rPr>
  </w:style>
  <w:style w:type="paragraph" w:styleId="Date">
    <w:name w:val="Date"/>
    <w:basedOn w:val="Normal"/>
    <w:next w:val="Normal"/>
    <w:link w:val="DateChar"/>
    <w:rsid w:val="00DA6389"/>
  </w:style>
  <w:style w:type="character" w:customStyle="1" w:styleId="DateChar">
    <w:name w:val="Date Char"/>
    <w:basedOn w:val="DefaultParagraphFont"/>
    <w:link w:val="Date"/>
    <w:rsid w:val="00DA6389"/>
    <w:rPr>
      <w:sz w:val="24"/>
      <w:lang w:eastAsia="en-US"/>
    </w:rPr>
  </w:style>
  <w:style w:type="paragraph" w:styleId="Salutation">
    <w:name w:val="Salutation"/>
    <w:basedOn w:val="Normal"/>
    <w:next w:val="Normal"/>
    <w:link w:val="SalutationChar"/>
    <w:rsid w:val="00DA6389"/>
  </w:style>
  <w:style w:type="character" w:customStyle="1" w:styleId="SalutationChar">
    <w:name w:val="Salutation Char"/>
    <w:basedOn w:val="DefaultParagraphFont"/>
    <w:link w:val="Salutation"/>
    <w:rsid w:val="00DA6389"/>
    <w:rPr>
      <w:sz w:val="24"/>
      <w:lang w:eastAsia="en-US"/>
    </w:rPr>
  </w:style>
  <w:style w:type="paragraph" w:styleId="Subtitle">
    <w:name w:val="Subtitle"/>
    <w:basedOn w:val="Normal"/>
    <w:next w:val="Normal"/>
    <w:link w:val="SubtitleChar"/>
    <w:rsid w:val="00DA638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A6389"/>
    <w:rPr>
      <w:rFonts w:asciiTheme="minorHAnsi" w:eastAsiaTheme="minorEastAsia" w:hAnsiTheme="minorHAnsi" w:cstheme="minorBidi"/>
      <w:color w:val="5A5A5A" w:themeColor="text1" w:themeTint="A5"/>
      <w:spacing w:val="15"/>
      <w:sz w:val="22"/>
      <w:szCs w:val="22"/>
      <w:lang w:eastAsia="en-US"/>
    </w:rPr>
  </w:style>
  <w:style w:type="paragraph" w:styleId="MessageHeader">
    <w:name w:val="Message Header"/>
    <w:basedOn w:val="Normal"/>
    <w:link w:val="MessageHeaderChar"/>
    <w:semiHidden/>
    <w:unhideWhenUsed/>
    <w:rsid w:val="00DA6389"/>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semiHidden/>
    <w:rsid w:val="00DA6389"/>
    <w:rPr>
      <w:rFonts w:asciiTheme="majorHAnsi" w:eastAsiaTheme="majorEastAsia" w:hAnsiTheme="majorHAnsi" w:cstheme="majorBidi"/>
      <w:sz w:val="24"/>
      <w:szCs w:val="24"/>
      <w:shd w:val="pct20" w:color="auto" w:fill="auto"/>
      <w:lang w:eastAsia="en-US"/>
    </w:rPr>
  </w:style>
  <w:style w:type="paragraph" w:styleId="ListContinue5">
    <w:name w:val="List Continue 5"/>
    <w:basedOn w:val="Normal"/>
    <w:semiHidden/>
    <w:unhideWhenUsed/>
    <w:rsid w:val="00DA6389"/>
    <w:pPr>
      <w:spacing w:after="120"/>
      <w:ind w:left="1415"/>
      <w:contextualSpacing/>
    </w:pPr>
  </w:style>
  <w:style w:type="paragraph" w:styleId="ListContinue4">
    <w:name w:val="List Continue 4"/>
    <w:basedOn w:val="Normal"/>
    <w:semiHidden/>
    <w:unhideWhenUsed/>
    <w:rsid w:val="00DA6389"/>
    <w:pPr>
      <w:spacing w:after="120"/>
      <w:ind w:left="1132"/>
      <w:contextualSpacing/>
    </w:pPr>
  </w:style>
  <w:style w:type="paragraph" w:styleId="ListContinue3">
    <w:name w:val="List Continue 3"/>
    <w:basedOn w:val="Normal"/>
    <w:semiHidden/>
    <w:unhideWhenUsed/>
    <w:rsid w:val="00DA6389"/>
    <w:pPr>
      <w:spacing w:after="120"/>
      <w:ind w:left="849"/>
      <w:contextualSpacing/>
    </w:pPr>
  </w:style>
  <w:style w:type="paragraph" w:styleId="ListContinue2">
    <w:name w:val="List Continue 2"/>
    <w:basedOn w:val="Normal"/>
    <w:semiHidden/>
    <w:unhideWhenUsed/>
    <w:rsid w:val="00DA6389"/>
    <w:pPr>
      <w:spacing w:after="120"/>
      <w:ind w:left="566"/>
      <w:contextualSpacing/>
    </w:pPr>
  </w:style>
  <w:style w:type="paragraph" w:styleId="ListContinue">
    <w:name w:val="List Continue"/>
    <w:basedOn w:val="Normal"/>
    <w:semiHidden/>
    <w:unhideWhenUsed/>
    <w:rsid w:val="00DA6389"/>
    <w:pPr>
      <w:spacing w:after="120"/>
      <w:ind w:left="283"/>
      <w:contextualSpacing/>
    </w:pPr>
  </w:style>
  <w:style w:type="paragraph" w:styleId="Signature">
    <w:name w:val="Signature"/>
    <w:basedOn w:val="Normal"/>
    <w:link w:val="SignatureChar"/>
    <w:semiHidden/>
    <w:unhideWhenUsed/>
    <w:rsid w:val="00DA6389"/>
    <w:pPr>
      <w:ind w:left="4252"/>
    </w:pPr>
  </w:style>
  <w:style w:type="character" w:customStyle="1" w:styleId="SignatureChar">
    <w:name w:val="Signature Char"/>
    <w:basedOn w:val="DefaultParagraphFont"/>
    <w:link w:val="Signature"/>
    <w:semiHidden/>
    <w:rsid w:val="00DA6389"/>
    <w:rPr>
      <w:sz w:val="24"/>
      <w:lang w:eastAsia="en-US"/>
    </w:rPr>
  </w:style>
  <w:style w:type="paragraph" w:styleId="Closing">
    <w:name w:val="Closing"/>
    <w:basedOn w:val="Normal"/>
    <w:link w:val="ClosingChar"/>
    <w:semiHidden/>
    <w:unhideWhenUsed/>
    <w:rsid w:val="00DA6389"/>
    <w:pPr>
      <w:ind w:left="4252"/>
    </w:pPr>
  </w:style>
  <w:style w:type="character" w:customStyle="1" w:styleId="ClosingChar">
    <w:name w:val="Closing Char"/>
    <w:basedOn w:val="DefaultParagraphFont"/>
    <w:link w:val="Closing"/>
    <w:semiHidden/>
    <w:rsid w:val="00DA6389"/>
    <w:rPr>
      <w:sz w:val="24"/>
      <w:lang w:eastAsia="en-US"/>
    </w:rPr>
  </w:style>
  <w:style w:type="paragraph" w:styleId="ListNumber5">
    <w:name w:val="List Number 5"/>
    <w:basedOn w:val="Normal"/>
    <w:semiHidden/>
    <w:unhideWhenUsed/>
    <w:rsid w:val="00DA6389"/>
    <w:pPr>
      <w:numPr>
        <w:numId w:val="7"/>
      </w:numPr>
      <w:contextualSpacing/>
    </w:pPr>
  </w:style>
  <w:style w:type="paragraph" w:styleId="ListNumber4">
    <w:name w:val="List Number 4"/>
    <w:basedOn w:val="Normal"/>
    <w:semiHidden/>
    <w:unhideWhenUsed/>
    <w:rsid w:val="00DA6389"/>
    <w:pPr>
      <w:numPr>
        <w:numId w:val="8"/>
      </w:numPr>
      <w:contextualSpacing/>
    </w:pPr>
  </w:style>
  <w:style w:type="paragraph" w:styleId="ListNumber3">
    <w:name w:val="List Number 3"/>
    <w:basedOn w:val="Normal"/>
    <w:semiHidden/>
    <w:unhideWhenUsed/>
    <w:rsid w:val="00DA6389"/>
    <w:pPr>
      <w:numPr>
        <w:numId w:val="9"/>
      </w:numPr>
      <w:contextualSpacing/>
    </w:pPr>
  </w:style>
  <w:style w:type="paragraph" w:styleId="ListNumber2">
    <w:name w:val="List Number 2"/>
    <w:basedOn w:val="Normal"/>
    <w:semiHidden/>
    <w:unhideWhenUsed/>
    <w:rsid w:val="00DA6389"/>
    <w:pPr>
      <w:numPr>
        <w:numId w:val="10"/>
      </w:numPr>
      <w:contextualSpacing/>
    </w:pPr>
  </w:style>
  <w:style w:type="paragraph" w:styleId="ListBullet5">
    <w:name w:val="List Bullet 5"/>
    <w:basedOn w:val="Normal"/>
    <w:semiHidden/>
    <w:unhideWhenUsed/>
    <w:rsid w:val="00DA6389"/>
    <w:pPr>
      <w:numPr>
        <w:numId w:val="11"/>
      </w:numPr>
      <w:contextualSpacing/>
    </w:pPr>
  </w:style>
  <w:style w:type="paragraph" w:styleId="ListBullet4">
    <w:name w:val="List Bullet 4"/>
    <w:basedOn w:val="Normal"/>
    <w:semiHidden/>
    <w:unhideWhenUsed/>
    <w:rsid w:val="00DA6389"/>
    <w:pPr>
      <w:numPr>
        <w:numId w:val="12"/>
      </w:numPr>
      <w:contextualSpacing/>
    </w:pPr>
  </w:style>
  <w:style w:type="paragraph" w:styleId="ListBullet3">
    <w:name w:val="List Bullet 3"/>
    <w:basedOn w:val="Normal"/>
    <w:semiHidden/>
    <w:unhideWhenUsed/>
    <w:rsid w:val="00DA6389"/>
    <w:pPr>
      <w:numPr>
        <w:numId w:val="13"/>
      </w:numPr>
      <w:contextualSpacing/>
    </w:pPr>
  </w:style>
  <w:style w:type="paragraph" w:styleId="ListBullet2">
    <w:name w:val="List Bullet 2"/>
    <w:basedOn w:val="Normal"/>
    <w:semiHidden/>
    <w:unhideWhenUsed/>
    <w:rsid w:val="00DA6389"/>
    <w:pPr>
      <w:numPr>
        <w:numId w:val="14"/>
      </w:numPr>
      <w:contextualSpacing/>
    </w:pPr>
  </w:style>
  <w:style w:type="paragraph" w:styleId="List5">
    <w:name w:val="List 5"/>
    <w:basedOn w:val="Normal"/>
    <w:rsid w:val="00DA6389"/>
    <w:pPr>
      <w:ind w:left="1415" w:hanging="283"/>
      <w:contextualSpacing/>
    </w:pPr>
  </w:style>
  <w:style w:type="paragraph" w:styleId="List4">
    <w:name w:val="List 4"/>
    <w:basedOn w:val="Normal"/>
    <w:rsid w:val="00DA6389"/>
    <w:pPr>
      <w:ind w:left="1132" w:hanging="283"/>
      <w:contextualSpacing/>
    </w:pPr>
  </w:style>
  <w:style w:type="paragraph" w:styleId="List3">
    <w:name w:val="List 3"/>
    <w:basedOn w:val="Normal"/>
    <w:semiHidden/>
    <w:unhideWhenUsed/>
    <w:rsid w:val="00DA6389"/>
    <w:pPr>
      <w:ind w:left="849" w:hanging="283"/>
      <w:contextualSpacing/>
    </w:pPr>
  </w:style>
  <w:style w:type="paragraph" w:styleId="List2">
    <w:name w:val="List 2"/>
    <w:basedOn w:val="Normal"/>
    <w:semiHidden/>
    <w:unhideWhenUsed/>
    <w:rsid w:val="00DA6389"/>
    <w:pPr>
      <w:ind w:left="566" w:hanging="283"/>
      <w:contextualSpacing/>
    </w:pPr>
  </w:style>
  <w:style w:type="paragraph" w:styleId="ListNumber">
    <w:name w:val="List Number"/>
    <w:basedOn w:val="Normal"/>
    <w:rsid w:val="00DA6389"/>
    <w:pPr>
      <w:numPr>
        <w:numId w:val="15"/>
      </w:numPr>
      <w:contextualSpacing/>
    </w:pPr>
  </w:style>
  <w:style w:type="paragraph" w:styleId="ListBullet">
    <w:name w:val="List Bullet"/>
    <w:basedOn w:val="Normal"/>
    <w:semiHidden/>
    <w:unhideWhenUsed/>
    <w:rsid w:val="00DA6389"/>
    <w:pPr>
      <w:numPr>
        <w:numId w:val="16"/>
      </w:numPr>
      <w:contextualSpacing/>
    </w:pPr>
  </w:style>
  <w:style w:type="paragraph" w:styleId="List">
    <w:name w:val="List"/>
    <w:basedOn w:val="Normal"/>
    <w:semiHidden/>
    <w:unhideWhenUsed/>
    <w:rsid w:val="00DA6389"/>
    <w:pPr>
      <w:ind w:left="283" w:hanging="283"/>
      <w:contextualSpacing/>
    </w:pPr>
  </w:style>
  <w:style w:type="paragraph" w:styleId="TOAHeading">
    <w:name w:val="toa heading"/>
    <w:basedOn w:val="Normal"/>
    <w:next w:val="Normal"/>
    <w:semiHidden/>
    <w:unhideWhenUsed/>
    <w:rsid w:val="00DA6389"/>
    <w:pPr>
      <w:spacing w:before="120"/>
    </w:pPr>
    <w:rPr>
      <w:rFonts w:asciiTheme="majorHAnsi" w:eastAsiaTheme="majorEastAsia" w:hAnsiTheme="majorHAnsi" w:cstheme="majorBidi"/>
      <w:b/>
      <w:bCs/>
      <w:szCs w:val="24"/>
    </w:rPr>
  </w:style>
  <w:style w:type="paragraph" w:styleId="MacroText">
    <w:name w:val="macro"/>
    <w:link w:val="MacroTextChar"/>
    <w:semiHidden/>
    <w:unhideWhenUsed/>
    <w:rsid w:val="00DA6389"/>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semiHidden/>
    <w:rsid w:val="00DA6389"/>
    <w:rPr>
      <w:rFonts w:ascii="Consolas" w:hAnsi="Consolas"/>
      <w:lang w:eastAsia="en-US"/>
    </w:rPr>
  </w:style>
  <w:style w:type="paragraph" w:styleId="TableofAuthorities">
    <w:name w:val="table of authorities"/>
    <w:basedOn w:val="Normal"/>
    <w:next w:val="Normal"/>
    <w:semiHidden/>
    <w:unhideWhenUsed/>
    <w:rsid w:val="00DA6389"/>
    <w:pPr>
      <w:ind w:left="240" w:hanging="240"/>
    </w:pPr>
  </w:style>
  <w:style w:type="character" w:styleId="LineNumber">
    <w:name w:val="line number"/>
    <w:basedOn w:val="DefaultParagraphFont"/>
    <w:semiHidden/>
    <w:unhideWhenUsed/>
    <w:rsid w:val="00DA6389"/>
  </w:style>
  <w:style w:type="character" w:styleId="CommentReference">
    <w:name w:val="annotation reference"/>
    <w:basedOn w:val="DefaultParagraphFont"/>
    <w:semiHidden/>
    <w:unhideWhenUsed/>
    <w:rsid w:val="00DA6389"/>
    <w:rPr>
      <w:sz w:val="16"/>
      <w:szCs w:val="16"/>
    </w:rPr>
  </w:style>
  <w:style w:type="paragraph" w:styleId="EnvelopeReturn">
    <w:name w:val="envelope return"/>
    <w:basedOn w:val="Normal"/>
    <w:semiHidden/>
    <w:unhideWhenUsed/>
    <w:rsid w:val="00DA6389"/>
    <w:rPr>
      <w:rFonts w:asciiTheme="majorHAnsi" w:eastAsiaTheme="majorEastAsia" w:hAnsiTheme="majorHAnsi" w:cstheme="majorBidi"/>
      <w:sz w:val="20"/>
    </w:rPr>
  </w:style>
  <w:style w:type="paragraph" w:styleId="EnvelopeAddress">
    <w:name w:val="envelope address"/>
    <w:basedOn w:val="Normal"/>
    <w:semiHidden/>
    <w:unhideWhenUsed/>
    <w:rsid w:val="00DA6389"/>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Index1">
    <w:name w:val="index 1"/>
    <w:basedOn w:val="Normal"/>
    <w:next w:val="Normal"/>
    <w:autoRedefine/>
    <w:semiHidden/>
    <w:unhideWhenUsed/>
    <w:rsid w:val="00DA6389"/>
    <w:pPr>
      <w:ind w:left="240" w:hanging="240"/>
    </w:pPr>
  </w:style>
  <w:style w:type="paragraph" w:styleId="IndexHeading">
    <w:name w:val="index heading"/>
    <w:basedOn w:val="Normal"/>
    <w:next w:val="Index1"/>
    <w:semiHidden/>
    <w:unhideWhenUsed/>
    <w:rsid w:val="00DA6389"/>
    <w:rPr>
      <w:rFonts w:asciiTheme="majorHAnsi" w:eastAsiaTheme="majorEastAsia" w:hAnsiTheme="majorHAnsi" w:cstheme="majorBidi"/>
      <w:b/>
      <w:bCs/>
    </w:rPr>
  </w:style>
  <w:style w:type="paragraph" w:styleId="CommentText">
    <w:name w:val="annotation text"/>
    <w:basedOn w:val="Normal"/>
    <w:link w:val="CommentTextChar"/>
    <w:semiHidden/>
    <w:unhideWhenUsed/>
    <w:rsid w:val="00DA6389"/>
    <w:rPr>
      <w:sz w:val="20"/>
    </w:rPr>
  </w:style>
  <w:style w:type="character" w:customStyle="1" w:styleId="CommentTextChar">
    <w:name w:val="Comment Text Char"/>
    <w:basedOn w:val="DefaultParagraphFont"/>
    <w:link w:val="CommentText"/>
    <w:semiHidden/>
    <w:rsid w:val="00DA6389"/>
    <w:rPr>
      <w:lang w:eastAsia="en-US"/>
    </w:rPr>
  </w:style>
  <w:style w:type="paragraph" w:styleId="NormalIndent">
    <w:name w:val="Normal Indent"/>
    <w:basedOn w:val="Normal"/>
    <w:semiHidden/>
    <w:unhideWhenUsed/>
    <w:rsid w:val="00DA6389"/>
    <w:pPr>
      <w:ind w:left="720"/>
    </w:pPr>
  </w:style>
  <w:style w:type="paragraph" w:styleId="Index9">
    <w:name w:val="index 9"/>
    <w:basedOn w:val="Normal"/>
    <w:next w:val="Normal"/>
    <w:autoRedefine/>
    <w:semiHidden/>
    <w:unhideWhenUsed/>
    <w:rsid w:val="00DA6389"/>
    <w:pPr>
      <w:ind w:left="2160" w:hanging="240"/>
    </w:pPr>
  </w:style>
  <w:style w:type="paragraph" w:styleId="Index8">
    <w:name w:val="index 8"/>
    <w:basedOn w:val="Normal"/>
    <w:next w:val="Normal"/>
    <w:autoRedefine/>
    <w:semiHidden/>
    <w:unhideWhenUsed/>
    <w:rsid w:val="00DA6389"/>
    <w:pPr>
      <w:ind w:left="1920" w:hanging="240"/>
    </w:pPr>
  </w:style>
  <w:style w:type="paragraph" w:styleId="Index7">
    <w:name w:val="index 7"/>
    <w:basedOn w:val="Normal"/>
    <w:next w:val="Normal"/>
    <w:autoRedefine/>
    <w:semiHidden/>
    <w:unhideWhenUsed/>
    <w:rsid w:val="00DA6389"/>
    <w:pPr>
      <w:ind w:left="1680" w:hanging="240"/>
    </w:pPr>
  </w:style>
  <w:style w:type="paragraph" w:styleId="Index6">
    <w:name w:val="index 6"/>
    <w:basedOn w:val="Normal"/>
    <w:next w:val="Normal"/>
    <w:autoRedefine/>
    <w:semiHidden/>
    <w:unhideWhenUsed/>
    <w:rsid w:val="00DA6389"/>
    <w:pPr>
      <w:ind w:left="1440" w:hanging="240"/>
    </w:pPr>
  </w:style>
  <w:style w:type="paragraph" w:styleId="Index5">
    <w:name w:val="index 5"/>
    <w:basedOn w:val="Normal"/>
    <w:next w:val="Normal"/>
    <w:autoRedefine/>
    <w:semiHidden/>
    <w:unhideWhenUsed/>
    <w:rsid w:val="00DA6389"/>
    <w:pPr>
      <w:ind w:left="1200" w:hanging="240"/>
    </w:pPr>
  </w:style>
  <w:style w:type="paragraph" w:styleId="Index4">
    <w:name w:val="index 4"/>
    <w:basedOn w:val="Normal"/>
    <w:next w:val="Normal"/>
    <w:autoRedefine/>
    <w:semiHidden/>
    <w:unhideWhenUsed/>
    <w:rsid w:val="00DA6389"/>
    <w:pPr>
      <w:ind w:left="960" w:hanging="240"/>
    </w:pPr>
  </w:style>
  <w:style w:type="paragraph" w:styleId="Index3">
    <w:name w:val="index 3"/>
    <w:basedOn w:val="Normal"/>
    <w:next w:val="Normal"/>
    <w:autoRedefine/>
    <w:semiHidden/>
    <w:unhideWhenUsed/>
    <w:rsid w:val="00DA6389"/>
    <w:pPr>
      <w:ind w:left="720" w:hanging="240"/>
    </w:pPr>
  </w:style>
  <w:style w:type="paragraph" w:styleId="Index2">
    <w:name w:val="index 2"/>
    <w:basedOn w:val="Normal"/>
    <w:next w:val="Normal"/>
    <w:autoRedefine/>
    <w:semiHidden/>
    <w:unhideWhenUsed/>
    <w:rsid w:val="00DA6389"/>
    <w:pPr>
      <w:ind w:left="480" w:hanging="240"/>
    </w:pPr>
  </w:style>
  <w:style w:type="table" w:customStyle="1" w:styleId="APAReport">
    <w:name w:val="APA Report"/>
    <w:basedOn w:val="TableNormal"/>
    <w:uiPriority w:val="99"/>
    <w:rsid w:val="00FB3683"/>
    <w:rPr>
      <w:rFonts w:eastAsia="SimSun"/>
      <w:color w:val="000000"/>
      <w:sz w:val="24"/>
      <w:szCs w:val="24"/>
      <w:lang w:val="en-US" w:eastAsia="ja-JP"/>
    </w:rPr>
    <w:tblPr>
      <w:tblBorders>
        <w:top w:val="single" w:sz="12" w:space="0" w:color="auto"/>
        <w:bottom w:val="single" w:sz="12" w:space="0" w:color="auto"/>
      </w:tblBorders>
    </w:tblPr>
    <w:tblStylePr w:type="firstRow">
      <w:rPr>
        <w:rFonts w:ascii="Times New Roman" w:hAnsi="Times New Roman"/>
      </w:rPr>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pre">
    <w:name w:val="pre"/>
    <w:basedOn w:val="DefaultParagraphFont"/>
    <w:rsid w:val="0078626A"/>
  </w:style>
  <w:style w:type="character" w:customStyle="1" w:styleId="sig-paren">
    <w:name w:val="sig-paren"/>
    <w:basedOn w:val="DefaultParagraphFont"/>
    <w:rsid w:val="0078626A"/>
  </w:style>
  <w:style w:type="character" w:customStyle="1" w:styleId="sig-return">
    <w:name w:val="sig-return"/>
    <w:basedOn w:val="DefaultParagraphFont"/>
    <w:rsid w:val="0078626A"/>
  </w:style>
  <w:style w:type="character" w:customStyle="1" w:styleId="sig-return-icon">
    <w:name w:val="sig-return-icon"/>
    <w:basedOn w:val="DefaultParagraphFont"/>
    <w:rsid w:val="0078626A"/>
  </w:style>
  <w:style w:type="character" w:customStyle="1" w:styleId="sig-return-typehint">
    <w:name w:val="sig-return-typehint"/>
    <w:basedOn w:val="DefaultParagraphFont"/>
    <w:rsid w:val="0078626A"/>
  </w:style>
  <w:style w:type="character" w:customStyle="1" w:styleId="n">
    <w:name w:val="n"/>
    <w:basedOn w:val="DefaultParagraphFont"/>
    <w:rsid w:val="00A3533D"/>
  </w:style>
  <w:style w:type="character" w:customStyle="1" w:styleId="w">
    <w:name w:val="w"/>
    <w:basedOn w:val="DefaultParagraphFont"/>
    <w:rsid w:val="00A3533D"/>
  </w:style>
  <w:style w:type="table" w:styleId="PlainTable2">
    <w:name w:val="Plain Table 2"/>
    <w:basedOn w:val="TableNormal"/>
    <w:uiPriority w:val="42"/>
    <w:rsid w:val="00A86FB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86FB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rsid w:val="00743DFD"/>
    <w:rPr>
      <w:lang w:eastAsia="en-US"/>
    </w:rPr>
  </w:style>
  <w:style w:type="character" w:customStyle="1" w:styleId="Heading3Char">
    <w:name w:val="Heading 3 Char"/>
    <w:aliases w:val="PhD Heading 3 Char"/>
    <w:basedOn w:val="DefaultParagraphFont"/>
    <w:link w:val="Heading3"/>
    <w:rsid w:val="00BA75BB"/>
    <w:rPr>
      <w:b/>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60370">
      <w:bodyDiv w:val="1"/>
      <w:marLeft w:val="0"/>
      <w:marRight w:val="0"/>
      <w:marTop w:val="0"/>
      <w:marBottom w:val="0"/>
      <w:divBdr>
        <w:top w:val="none" w:sz="0" w:space="0" w:color="auto"/>
        <w:left w:val="none" w:sz="0" w:space="0" w:color="auto"/>
        <w:bottom w:val="none" w:sz="0" w:space="0" w:color="auto"/>
        <w:right w:val="none" w:sz="0" w:space="0" w:color="auto"/>
      </w:divBdr>
    </w:div>
    <w:div w:id="21706168">
      <w:bodyDiv w:val="1"/>
      <w:marLeft w:val="0"/>
      <w:marRight w:val="0"/>
      <w:marTop w:val="0"/>
      <w:marBottom w:val="0"/>
      <w:divBdr>
        <w:top w:val="none" w:sz="0" w:space="0" w:color="auto"/>
        <w:left w:val="none" w:sz="0" w:space="0" w:color="auto"/>
        <w:bottom w:val="none" w:sz="0" w:space="0" w:color="auto"/>
        <w:right w:val="none" w:sz="0" w:space="0" w:color="auto"/>
      </w:divBdr>
    </w:div>
    <w:div w:id="48921123">
      <w:bodyDiv w:val="1"/>
      <w:marLeft w:val="0"/>
      <w:marRight w:val="0"/>
      <w:marTop w:val="0"/>
      <w:marBottom w:val="0"/>
      <w:divBdr>
        <w:top w:val="none" w:sz="0" w:space="0" w:color="auto"/>
        <w:left w:val="none" w:sz="0" w:space="0" w:color="auto"/>
        <w:bottom w:val="none" w:sz="0" w:space="0" w:color="auto"/>
        <w:right w:val="none" w:sz="0" w:space="0" w:color="auto"/>
      </w:divBdr>
    </w:div>
    <w:div w:id="110638328">
      <w:bodyDiv w:val="1"/>
      <w:marLeft w:val="0"/>
      <w:marRight w:val="0"/>
      <w:marTop w:val="0"/>
      <w:marBottom w:val="0"/>
      <w:divBdr>
        <w:top w:val="none" w:sz="0" w:space="0" w:color="auto"/>
        <w:left w:val="none" w:sz="0" w:space="0" w:color="auto"/>
        <w:bottom w:val="none" w:sz="0" w:space="0" w:color="auto"/>
        <w:right w:val="none" w:sz="0" w:space="0" w:color="auto"/>
      </w:divBdr>
    </w:div>
    <w:div w:id="170294392">
      <w:bodyDiv w:val="1"/>
      <w:marLeft w:val="0"/>
      <w:marRight w:val="0"/>
      <w:marTop w:val="0"/>
      <w:marBottom w:val="0"/>
      <w:divBdr>
        <w:top w:val="none" w:sz="0" w:space="0" w:color="auto"/>
        <w:left w:val="none" w:sz="0" w:space="0" w:color="auto"/>
        <w:bottom w:val="none" w:sz="0" w:space="0" w:color="auto"/>
        <w:right w:val="none" w:sz="0" w:space="0" w:color="auto"/>
      </w:divBdr>
    </w:div>
    <w:div w:id="188377470">
      <w:bodyDiv w:val="1"/>
      <w:marLeft w:val="0"/>
      <w:marRight w:val="0"/>
      <w:marTop w:val="0"/>
      <w:marBottom w:val="0"/>
      <w:divBdr>
        <w:top w:val="none" w:sz="0" w:space="0" w:color="auto"/>
        <w:left w:val="none" w:sz="0" w:space="0" w:color="auto"/>
        <w:bottom w:val="none" w:sz="0" w:space="0" w:color="auto"/>
        <w:right w:val="none" w:sz="0" w:space="0" w:color="auto"/>
      </w:divBdr>
    </w:div>
    <w:div w:id="216550072">
      <w:bodyDiv w:val="1"/>
      <w:marLeft w:val="0"/>
      <w:marRight w:val="0"/>
      <w:marTop w:val="0"/>
      <w:marBottom w:val="0"/>
      <w:divBdr>
        <w:top w:val="none" w:sz="0" w:space="0" w:color="auto"/>
        <w:left w:val="none" w:sz="0" w:space="0" w:color="auto"/>
        <w:bottom w:val="none" w:sz="0" w:space="0" w:color="auto"/>
        <w:right w:val="none" w:sz="0" w:space="0" w:color="auto"/>
      </w:divBdr>
    </w:div>
    <w:div w:id="267977454">
      <w:bodyDiv w:val="1"/>
      <w:marLeft w:val="0"/>
      <w:marRight w:val="0"/>
      <w:marTop w:val="0"/>
      <w:marBottom w:val="0"/>
      <w:divBdr>
        <w:top w:val="none" w:sz="0" w:space="0" w:color="auto"/>
        <w:left w:val="none" w:sz="0" w:space="0" w:color="auto"/>
        <w:bottom w:val="none" w:sz="0" w:space="0" w:color="auto"/>
        <w:right w:val="none" w:sz="0" w:space="0" w:color="auto"/>
      </w:divBdr>
      <w:divsChild>
        <w:div w:id="1120606167">
          <w:marLeft w:val="0"/>
          <w:marRight w:val="0"/>
          <w:marTop w:val="0"/>
          <w:marBottom w:val="0"/>
          <w:divBdr>
            <w:top w:val="none" w:sz="0" w:space="0" w:color="auto"/>
            <w:left w:val="none" w:sz="0" w:space="0" w:color="auto"/>
            <w:bottom w:val="none" w:sz="0" w:space="0" w:color="auto"/>
            <w:right w:val="none" w:sz="0" w:space="0" w:color="auto"/>
          </w:divBdr>
          <w:divsChild>
            <w:div w:id="2096827786">
              <w:marLeft w:val="0"/>
              <w:marRight w:val="0"/>
              <w:marTop w:val="0"/>
              <w:marBottom w:val="0"/>
              <w:divBdr>
                <w:top w:val="none" w:sz="0" w:space="0" w:color="auto"/>
                <w:left w:val="none" w:sz="0" w:space="0" w:color="auto"/>
                <w:bottom w:val="none" w:sz="0" w:space="0" w:color="auto"/>
                <w:right w:val="none" w:sz="0" w:space="0" w:color="auto"/>
              </w:divBdr>
            </w:div>
            <w:div w:id="1034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9085">
      <w:bodyDiv w:val="1"/>
      <w:marLeft w:val="0"/>
      <w:marRight w:val="0"/>
      <w:marTop w:val="0"/>
      <w:marBottom w:val="0"/>
      <w:divBdr>
        <w:top w:val="none" w:sz="0" w:space="0" w:color="auto"/>
        <w:left w:val="none" w:sz="0" w:space="0" w:color="auto"/>
        <w:bottom w:val="none" w:sz="0" w:space="0" w:color="auto"/>
        <w:right w:val="none" w:sz="0" w:space="0" w:color="auto"/>
      </w:divBdr>
    </w:div>
    <w:div w:id="424958996">
      <w:bodyDiv w:val="1"/>
      <w:marLeft w:val="0"/>
      <w:marRight w:val="0"/>
      <w:marTop w:val="0"/>
      <w:marBottom w:val="0"/>
      <w:divBdr>
        <w:top w:val="none" w:sz="0" w:space="0" w:color="auto"/>
        <w:left w:val="none" w:sz="0" w:space="0" w:color="auto"/>
        <w:bottom w:val="none" w:sz="0" w:space="0" w:color="auto"/>
        <w:right w:val="none" w:sz="0" w:space="0" w:color="auto"/>
      </w:divBdr>
      <w:divsChild>
        <w:div w:id="1515192400">
          <w:marLeft w:val="0"/>
          <w:marRight w:val="0"/>
          <w:marTop w:val="0"/>
          <w:marBottom w:val="0"/>
          <w:divBdr>
            <w:top w:val="single" w:sz="2" w:space="0" w:color="E3E3E3"/>
            <w:left w:val="single" w:sz="2" w:space="0" w:color="E3E3E3"/>
            <w:bottom w:val="single" w:sz="2" w:space="0" w:color="E3E3E3"/>
            <w:right w:val="single" w:sz="2" w:space="0" w:color="E3E3E3"/>
          </w:divBdr>
        </w:div>
        <w:div w:id="2105488015">
          <w:marLeft w:val="0"/>
          <w:marRight w:val="0"/>
          <w:marTop w:val="0"/>
          <w:marBottom w:val="0"/>
          <w:divBdr>
            <w:top w:val="single" w:sz="2" w:space="0" w:color="E3E3E3"/>
            <w:left w:val="single" w:sz="2" w:space="0" w:color="E3E3E3"/>
            <w:bottom w:val="single" w:sz="2" w:space="0" w:color="E3E3E3"/>
            <w:right w:val="single" w:sz="2" w:space="0" w:color="E3E3E3"/>
          </w:divBdr>
        </w:div>
        <w:div w:id="1060634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773859">
      <w:bodyDiv w:val="1"/>
      <w:marLeft w:val="0"/>
      <w:marRight w:val="0"/>
      <w:marTop w:val="0"/>
      <w:marBottom w:val="0"/>
      <w:divBdr>
        <w:top w:val="none" w:sz="0" w:space="0" w:color="auto"/>
        <w:left w:val="none" w:sz="0" w:space="0" w:color="auto"/>
        <w:bottom w:val="none" w:sz="0" w:space="0" w:color="auto"/>
        <w:right w:val="none" w:sz="0" w:space="0" w:color="auto"/>
      </w:divBdr>
    </w:div>
    <w:div w:id="481313965">
      <w:bodyDiv w:val="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0"/>
          <w:divBdr>
            <w:top w:val="none" w:sz="0" w:space="0" w:color="auto"/>
            <w:left w:val="none" w:sz="0" w:space="0" w:color="auto"/>
            <w:bottom w:val="none" w:sz="0" w:space="0" w:color="auto"/>
            <w:right w:val="none" w:sz="0" w:space="0" w:color="auto"/>
          </w:divBdr>
          <w:divsChild>
            <w:div w:id="17534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575">
      <w:bodyDiv w:val="1"/>
      <w:marLeft w:val="0"/>
      <w:marRight w:val="0"/>
      <w:marTop w:val="0"/>
      <w:marBottom w:val="0"/>
      <w:divBdr>
        <w:top w:val="none" w:sz="0" w:space="0" w:color="auto"/>
        <w:left w:val="none" w:sz="0" w:space="0" w:color="auto"/>
        <w:bottom w:val="none" w:sz="0" w:space="0" w:color="auto"/>
        <w:right w:val="none" w:sz="0" w:space="0" w:color="auto"/>
      </w:divBdr>
    </w:div>
    <w:div w:id="545721146">
      <w:bodyDiv w:val="1"/>
      <w:marLeft w:val="0"/>
      <w:marRight w:val="0"/>
      <w:marTop w:val="0"/>
      <w:marBottom w:val="0"/>
      <w:divBdr>
        <w:top w:val="none" w:sz="0" w:space="0" w:color="auto"/>
        <w:left w:val="none" w:sz="0" w:space="0" w:color="auto"/>
        <w:bottom w:val="none" w:sz="0" w:space="0" w:color="auto"/>
        <w:right w:val="none" w:sz="0" w:space="0" w:color="auto"/>
      </w:divBdr>
    </w:div>
    <w:div w:id="553348710">
      <w:bodyDiv w:val="1"/>
      <w:marLeft w:val="0"/>
      <w:marRight w:val="0"/>
      <w:marTop w:val="0"/>
      <w:marBottom w:val="0"/>
      <w:divBdr>
        <w:top w:val="none" w:sz="0" w:space="0" w:color="auto"/>
        <w:left w:val="none" w:sz="0" w:space="0" w:color="auto"/>
        <w:bottom w:val="none" w:sz="0" w:space="0" w:color="auto"/>
        <w:right w:val="none" w:sz="0" w:space="0" w:color="auto"/>
      </w:divBdr>
    </w:div>
    <w:div w:id="600378144">
      <w:bodyDiv w:val="1"/>
      <w:marLeft w:val="0"/>
      <w:marRight w:val="0"/>
      <w:marTop w:val="0"/>
      <w:marBottom w:val="0"/>
      <w:divBdr>
        <w:top w:val="none" w:sz="0" w:space="0" w:color="auto"/>
        <w:left w:val="none" w:sz="0" w:space="0" w:color="auto"/>
        <w:bottom w:val="none" w:sz="0" w:space="0" w:color="auto"/>
        <w:right w:val="none" w:sz="0" w:space="0" w:color="auto"/>
      </w:divBdr>
    </w:div>
    <w:div w:id="622998133">
      <w:bodyDiv w:val="1"/>
      <w:marLeft w:val="0"/>
      <w:marRight w:val="0"/>
      <w:marTop w:val="0"/>
      <w:marBottom w:val="0"/>
      <w:divBdr>
        <w:top w:val="none" w:sz="0" w:space="0" w:color="auto"/>
        <w:left w:val="none" w:sz="0" w:space="0" w:color="auto"/>
        <w:bottom w:val="none" w:sz="0" w:space="0" w:color="auto"/>
        <w:right w:val="none" w:sz="0" w:space="0" w:color="auto"/>
      </w:divBdr>
    </w:div>
    <w:div w:id="638462889">
      <w:bodyDiv w:val="1"/>
      <w:marLeft w:val="0"/>
      <w:marRight w:val="0"/>
      <w:marTop w:val="0"/>
      <w:marBottom w:val="0"/>
      <w:divBdr>
        <w:top w:val="none" w:sz="0" w:space="0" w:color="auto"/>
        <w:left w:val="none" w:sz="0" w:space="0" w:color="auto"/>
        <w:bottom w:val="none" w:sz="0" w:space="0" w:color="auto"/>
        <w:right w:val="none" w:sz="0" w:space="0" w:color="auto"/>
      </w:divBdr>
      <w:divsChild>
        <w:div w:id="1073550041">
          <w:marLeft w:val="0"/>
          <w:marRight w:val="0"/>
          <w:marTop w:val="0"/>
          <w:marBottom w:val="0"/>
          <w:divBdr>
            <w:top w:val="none" w:sz="0" w:space="0" w:color="auto"/>
            <w:left w:val="none" w:sz="0" w:space="0" w:color="auto"/>
            <w:bottom w:val="none" w:sz="0" w:space="0" w:color="auto"/>
            <w:right w:val="none" w:sz="0" w:space="0" w:color="auto"/>
          </w:divBdr>
          <w:divsChild>
            <w:div w:id="12956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4063">
      <w:bodyDiv w:val="1"/>
      <w:marLeft w:val="0"/>
      <w:marRight w:val="0"/>
      <w:marTop w:val="0"/>
      <w:marBottom w:val="0"/>
      <w:divBdr>
        <w:top w:val="none" w:sz="0" w:space="0" w:color="auto"/>
        <w:left w:val="none" w:sz="0" w:space="0" w:color="auto"/>
        <w:bottom w:val="none" w:sz="0" w:space="0" w:color="auto"/>
        <w:right w:val="none" w:sz="0" w:space="0" w:color="auto"/>
      </w:divBdr>
    </w:div>
    <w:div w:id="687831210">
      <w:bodyDiv w:val="1"/>
      <w:marLeft w:val="0"/>
      <w:marRight w:val="0"/>
      <w:marTop w:val="0"/>
      <w:marBottom w:val="0"/>
      <w:divBdr>
        <w:top w:val="none" w:sz="0" w:space="0" w:color="auto"/>
        <w:left w:val="none" w:sz="0" w:space="0" w:color="auto"/>
        <w:bottom w:val="none" w:sz="0" w:space="0" w:color="auto"/>
        <w:right w:val="none" w:sz="0" w:space="0" w:color="auto"/>
      </w:divBdr>
    </w:div>
    <w:div w:id="753549367">
      <w:bodyDiv w:val="1"/>
      <w:marLeft w:val="0"/>
      <w:marRight w:val="0"/>
      <w:marTop w:val="0"/>
      <w:marBottom w:val="0"/>
      <w:divBdr>
        <w:top w:val="none" w:sz="0" w:space="0" w:color="auto"/>
        <w:left w:val="none" w:sz="0" w:space="0" w:color="auto"/>
        <w:bottom w:val="none" w:sz="0" w:space="0" w:color="auto"/>
        <w:right w:val="none" w:sz="0" w:space="0" w:color="auto"/>
      </w:divBdr>
    </w:div>
    <w:div w:id="807741508">
      <w:bodyDiv w:val="1"/>
      <w:marLeft w:val="0"/>
      <w:marRight w:val="0"/>
      <w:marTop w:val="0"/>
      <w:marBottom w:val="0"/>
      <w:divBdr>
        <w:top w:val="none" w:sz="0" w:space="0" w:color="auto"/>
        <w:left w:val="none" w:sz="0" w:space="0" w:color="auto"/>
        <w:bottom w:val="none" w:sz="0" w:space="0" w:color="auto"/>
        <w:right w:val="none" w:sz="0" w:space="0" w:color="auto"/>
      </w:divBdr>
    </w:div>
    <w:div w:id="870068371">
      <w:bodyDiv w:val="1"/>
      <w:marLeft w:val="0"/>
      <w:marRight w:val="0"/>
      <w:marTop w:val="0"/>
      <w:marBottom w:val="0"/>
      <w:divBdr>
        <w:top w:val="none" w:sz="0" w:space="0" w:color="auto"/>
        <w:left w:val="none" w:sz="0" w:space="0" w:color="auto"/>
        <w:bottom w:val="none" w:sz="0" w:space="0" w:color="auto"/>
        <w:right w:val="none" w:sz="0" w:space="0" w:color="auto"/>
      </w:divBdr>
    </w:div>
    <w:div w:id="964316223">
      <w:bodyDiv w:val="1"/>
      <w:marLeft w:val="0"/>
      <w:marRight w:val="0"/>
      <w:marTop w:val="0"/>
      <w:marBottom w:val="0"/>
      <w:divBdr>
        <w:top w:val="none" w:sz="0" w:space="0" w:color="auto"/>
        <w:left w:val="none" w:sz="0" w:space="0" w:color="auto"/>
        <w:bottom w:val="none" w:sz="0" w:space="0" w:color="auto"/>
        <w:right w:val="none" w:sz="0" w:space="0" w:color="auto"/>
      </w:divBdr>
    </w:div>
    <w:div w:id="1006253792">
      <w:bodyDiv w:val="1"/>
      <w:marLeft w:val="0"/>
      <w:marRight w:val="0"/>
      <w:marTop w:val="0"/>
      <w:marBottom w:val="0"/>
      <w:divBdr>
        <w:top w:val="none" w:sz="0" w:space="0" w:color="auto"/>
        <w:left w:val="none" w:sz="0" w:space="0" w:color="auto"/>
        <w:bottom w:val="none" w:sz="0" w:space="0" w:color="auto"/>
        <w:right w:val="none" w:sz="0" w:space="0" w:color="auto"/>
      </w:divBdr>
      <w:divsChild>
        <w:div w:id="1090270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0110714">
      <w:bodyDiv w:val="1"/>
      <w:marLeft w:val="0"/>
      <w:marRight w:val="0"/>
      <w:marTop w:val="0"/>
      <w:marBottom w:val="0"/>
      <w:divBdr>
        <w:top w:val="none" w:sz="0" w:space="0" w:color="auto"/>
        <w:left w:val="none" w:sz="0" w:space="0" w:color="auto"/>
        <w:bottom w:val="none" w:sz="0" w:space="0" w:color="auto"/>
        <w:right w:val="none" w:sz="0" w:space="0" w:color="auto"/>
      </w:divBdr>
      <w:divsChild>
        <w:div w:id="493840880">
          <w:marLeft w:val="0"/>
          <w:marRight w:val="0"/>
          <w:marTop w:val="0"/>
          <w:marBottom w:val="0"/>
          <w:divBdr>
            <w:top w:val="none" w:sz="0" w:space="0" w:color="auto"/>
            <w:left w:val="none" w:sz="0" w:space="0" w:color="auto"/>
            <w:bottom w:val="none" w:sz="0" w:space="0" w:color="auto"/>
            <w:right w:val="none" w:sz="0" w:space="0" w:color="auto"/>
          </w:divBdr>
          <w:divsChild>
            <w:div w:id="3911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538">
      <w:bodyDiv w:val="1"/>
      <w:marLeft w:val="0"/>
      <w:marRight w:val="0"/>
      <w:marTop w:val="0"/>
      <w:marBottom w:val="0"/>
      <w:divBdr>
        <w:top w:val="none" w:sz="0" w:space="0" w:color="auto"/>
        <w:left w:val="none" w:sz="0" w:space="0" w:color="auto"/>
        <w:bottom w:val="none" w:sz="0" w:space="0" w:color="auto"/>
        <w:right w:val="none" w:sz="0" w:space="0" w:color="auto"/>
      </w:divBdr>
    </w:div>
    <w:div w:id="1198006846">
      <w:bodyDiv w:val="1"/>
      <w:marLeft w:val="0"/>
      <w:marRight w:val="0"/>
      <w:marTop w:val="0"/>
      <w:marBottom w:val="0"/>
      <w:divBdr>
        <w:top w:val="none" w:sz="0" w:space="0" w:color="auto"/>
        <w:left w:val="none" w:sz="0" w:space="0" w:color="auto"/>
        <w:bottom w:val="none" w:sz="0" w:space="0" w:color="auto"/>
        <w:right w:val="none" w:sz="0" w:space="0" w:color="auto"/>
      </w:divBdr>
      <w:divsChild>
        <w:div w:id="1483959232">
          <w:marLeft w:val="0"/>
          <w:marRight w:val="0"/>
          <w:marTop w:val="0"/>
          <w:marBottom w:val="0"/>
          <w:divBdr>
            <w:top w:val="none" w:sz="0" w:space="0" w:color="auto"/>
            <w:left w:val="none" w:sz="0" w:space="0" w:color="auto"/>
            <w:bottom w:val="none" w:sz="0" w:space="0" w:color="auto"/>
            <w:right w:val="none" w:sz="0" w:space="0" w:color="auto"/>
          </w:divBdr>
          <w:divsChild>
            <w:div w:id="6698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824">
      <w:bodyDiv w:val="1"/>
      <w:marLeft w:val="0"/>
      <w:marRight w:val="0"/>
      <w:marTop w:val="0"/>
      <w:marBottom w:val="0"/>
      <w:divBdr>
        <w:top w:val="none" w:sz="0" w:space="0" w:color="auto"/>
        <w:left w:val="none" w:sz="0" w:space="0" w:color="auto"/>
        <w:bottom w:val="none" w:sz="0" w:space="0" w:color="auto"/>
        <w:right w:val="none" w:sz="0" w:space="0" w:color="auto"/>
      </w:divBdr>
    </w:div>
    <w:div w:id="1230849549">
      <w:bodyDiv w:val="1"/>
      <w:marLeft w:val="0"/>
      <w:marRight w:val="0"/>
      <w:marTop w:val="0"/>
      <w:marBottom w:val="0"/>
      <w:divBdr>
        <w:top w:val="none" w:sz="0" w:space="0" w:color="auto"/>
        <w:left w:val="none" w:sz="0" w:space="0" w:color="auto"/>
        <w:bottom w:val="none" w:sz="0" w:space="0" w:color="auto"/>
        <w:right w:val="none" w:sz="0" w:space="0" w:color="auto"/>
      </w:divBdr>
    </w:div>
    <w:div w:id="1268778488">
      <w:bodyDiv w:val="1"/>
      <w:marLeft w:val="0"/>
      <w:marRight w:val="0"/>
      <w:marTop w:val="0"/>
      <w:marBottom w:val="0"/>
      <w:divBdr>
        <w:top w:val="none" w:sz="0" w:space="0" w:color="auto"/>
        <w:left w:val="none" w:sz="0" w:space="0" w:color="auto"/>
        <w:bottom w:val="none" w:sz="0" w:space="0" w:color="auto"/>
        <w:right w:val="none" w:sz="0" w:space="0" w:color="auto"/>
      </w:divBdr>
    </w:div>
    <w:div w:id="1292249664">
      <w:bodyDiv w:val="1"/>
      <w:marLeft w:val="0"/>
      <w:marRight w:val="0"/>
      <w:marTop w:val="0"/>
      <w:marBottom w:val="0"/>
      <w:divBdr>
        <w:top w:val="none" w:sz="0" w:space="0" w:color="auto"/>
        <w:left w:val="none" w:sz="0" w:space="0" w:color="auto"/>
        <w:bottom w:val="none" w:sz="0" w:space="0" w:color="auto"/>
        <w:right w:val="none" w:sz="0" w:space="0" w:color="auto"/>
      </w:divBdr>
    </w:div>
    <w:div w:id="1341348990">
      <w:bodyDiv w:val="1"/>
      <w:marLeft w:val="0"/>
      <w:marRight w:val="0"/>
      <w:marTop w:val="0"/>
      <w:marBottom w:val="0"/>
      <w:divBdr>
        <w:top w:val="none" w:sz="0" w:space="0" w:color="auto"/>
        <w:left w:val="none" w:sz="0" w:space="0" w:color="auto"/>
        <w:bottom w:val="none" w:sz="0" w:space="0" w:color="auto"/>
        <w:right w:val="none" w:sz="0" w:space="0" w:color="auto"/>
      </w:divBdr>
      <w:divsChild>
        <w:div w:id="1965623055">
          <w:marLeft w:val="0"/>
          <w:marRight w:val="0"/>
          <w:marTop w:val="0"/>
          <w:marBottom w:val="0"/>
          <w:divBdr>
            <w:top w:val="none" w:sz="0" w:space="0" w:color="auto"/>
            <w:left w:val="none" w:sz="0" w:space="0" w:color="auto"/>
            <w:bottom w:val="none" w:sz="0" w:space="0" w:color="auto"/>
            <w:right w:val="none" w:sz="0" w:space="0" w:color="auto"/>
          </w:divBdr>
          <w:divsChild>
            <w:div w:id="500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8184">
      <w:bodyDiv w:val="1"/>
      <w:marLeft w:val="0"/>
      <w:marRight w:val="0"/>
      <w:marTop w:val="0"/>
      <w:marBottom w:val="0"/>
      <w:divBdr>
        <w:top w:val="none" w:sz="0" w:space="0" w:color="auto"/>
        <w:left w:val="none" w:sz="0" w:space="0" w:color="auto"/>
        <w:bottom w:val="none" w:sz="0" w:space="0" w:color="auto"/>
        <w:right w:val="none" w:sz="0" w:space="0" w:color="auto"/>
      </w:divBdr>
    </w:div>
    <w:div w:id="1516378426">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726643556">
      <w:bodyDiv w:val="1"/>
      <w:marLeft w:val="0"/>
      <w:marRight w:val="0"/>
      <w:marTop w:val="0"/>
      <w:marBottom w:val="0"/>
      <w:divBdr>
        <w:top w:val="none" w:sz="0" w:space="0" w:color="auto"/>
        <w:left w:val="none" w:sz="0" w:space="0" w:color="auto"/>
        <w:bottom w:val="none" w:sz="0" w:space="0" w:color="auto"/>
        <w:right w:val="none" w:sz="0" w:space="0" w:color="auto"/>
      </w:divBdr>
      <w:divsChild>
        <w:div w:id="1610309091">
          <w:marLeft w:val="0"/>
          <w:marRight w:val="0"/>
          <w:marTop w:val="0"/>
          <w:marBottom w:val="0"/>
          <w:divBdr>
            <w:top w:val="none" w:sz="0" w:space="0" w:color="auto"/>
            <w:left w:val="none" w:sz="0" w:space="0" w:color="auto"/>
            <w:bottom w:val="none" w:sz="0" w:space="0" w:color="auto"/>
            <w:right w:val="none" w:sz="0" w:space="0" w:color="auto"/>
          </w:divBdr>
          <w:divsChild>
            <w:div w:id="1474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334">
      <w:bodyDiv w:val="1"/>
      <w:marLeft w:val="0"/>
      <w:marRight w:val="0"/>
      <w:marTop w:val="0"/>
      <w:marBottom w:val="0"/>
      <w:divBdr>
        <w:top w:val="none" w:sz="0" w:space="0" w:color="auto"/>
        <w:left w:val="none" w:sz="0" w:space="0" w:color="auto"/>
        <w:bottom w:val="none" w:sz="0" w:space="0" w:color="auto"/>
        <w:right w:val="none" w:sz="0" w:space="0" w:color="auto"/>
      </w:divBdr>
    </w:div>
    <w:div w:id="1800605807">
      <w:bodyDiv w:val="1"/>
      <w:marLeft w:val="0"/>
      <w:marRight w:val="0"/>
      <w:marTop w:val="0"/>
      <w:marBottom w:val="0"/>
      <w:divBdr>
        <w:top w:val="none" w:sz="0" w:space="0" w:color="auto"/>
        <w:left w:val="none" w:sz="0" w:space="0" w:color="auto"/>
        <w:bottom w:val="none" w:sz="0" w:space="0" w:color="auto"/>
        <w:right w:val="none" w:sz="0" w:space="0" w:color="auto"/>
      </w:divBdr>
      <w:divsChild>
        <w:div w:id="457067037">
          <w:marLeft w:val="0"/>
          <w:marRight w:val="0"/>
          <w:marTop w:val="0"/>
          <w:marBottom w:val="0"/>
          <w:divBdr>
            <w:top w:val="none" w:sz="0" w:space="0" w:color="auto"/>
            <w:left w:val="none" w:sz="0" w:space="0" w:color="auto"/>
            <w:bottom w:val="none" w:sz="0" w:space="0" w:color="auto"/>
            <w:right w:val="none" w:sz="0" w:space="0" w:color="auto"/>
          </w:divBdr>
          <w:divsChild>
            <w:div w:id="54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4940">
      <w:bodyDiv w:val="1"/>
      <w:marLeft w:val="0"/>
      <w:marRight w:val="0"/>
      <w:marTop w:val="0"/>
      <w:marBottom w:val="0"/>
      <w:divBdr>
        <w:top w:val="none" w:sz="0" w:space="0" w:color="auto"/>
        <w:left w:val="none" w:sz="0" w:space="0" w:color="auto"/>
        <w:bottom w:val="none" w:sz="0" w:space="0" w:color="auto"/>
        <w:right w:val="none" w:sz="0" w:space="0" w:color="auto"/>
      </w:divBdr>
    </w:div>
    <w:div w:id="1870531658">
      <w:bodyDiv w:val="1"/>
      <w:marLeft w:val="0"/>
      <w:marRight w:val="0"/>
      <w:marTop w:val="0"/>
      <w:marBottom w:val="0"/>
      <w:divBdr>
        <w:top w:val="none" w:sz="0" w:space="0" w:color="auto"/>
        <w:left w:val="none" w:sz="0" w:space="0" w:color="auto"/>
        <w:bottom w:val="none" w:sz="0" w:space="0" w:color="auto"/>
        <w:right w:val="none" w:sz="0" w:space="0" w:color="auto"/>
      </w:divBdr>
    </w:div>
    <w:div w:id="2050911754">
      <w:bodyDiv w:val="1"/>
      <w:marLeft w:val="0"/>
      <w:marRight w:val="0"/>
      <w:marTop w:val="0"/>
      <w:marBottom w:val="0"/>
      <w:divBdr>
        <w:top w:val="none" w:sz="0" w:space="0" w:color="auto"/>
        <w:left w:val="none" w:sz="0" w:space="0" w:color="auto"/>
        <w:bottom w:val="none" w:sz="0" w:space="0" w:color="auto"/>
        <w:right w:val="none" w:sz="0" w:space="0" w:color="auto"/>
      </w:divBdr>
      <w:divsChild>
        <w:div w:id="257522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537765">
      <w:bodyDiv w:val="1"/>
      <w:marLeft w:val="0"/>
      <w:marRight w:val="0"/>
      <w:marTop w:val="0"/>
      <w:marBottom w:val="0"/>
      <w:divBdr>
        <w:top w:val="none" w:sz="0" w:space="0" w:color="auto"/>
        <w:left w:val="none" w:sz="0" w:space="0" w:color="auto"/>
        <w:bottom w:val="none" w:sz="0" w:space="0" w:color="auto"/>
        <w:right w:val="none" w:sz="0" w:space="0" w:color="auto"/>
      </w:divBdr>
    </w:div>
    <w:div w:id="2085296839">
      <w:bodyDiv w:val="1"/>
      <w:marLeft w:val="0"/>
      <w:marRight w:val="0"/>
      <w:marTop w:val="0"/>
      <w:marBottom w:val="0"/>
      <w:divBdr>
        <w:top w:val="none" w:sz="0" w:space="0" w:color="auto"/>
        <w:left w:val="none" w:sz="0" w:space="0" w:color="auto"/>
        <w:bottom w:val="none" w:sz="0" w:space="0" w:color="auto"/>
        <w:right w:val="none" w:sz="0" w:space="0" w:color="auto"/>
      </w:divBdr>
    </w:div>
    <w:div w:id="213917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footer" Target="footer10.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6.jpg"/><Relationship Id="rId41"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jp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4.jp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jpg"/><Relationship Id="rId33" Type="http://schemas.openxmlformats.org/officeDocument/2006/relationships/image" Target="media/image10.jpeg"/><Relationship Id="rId38"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azw\OneDrive%20-%20Technische%20Hochschule%20Deggendorf\Unterricht\Bachelorarbeit\thesis_template_number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CE17F3D9-AA24-4C55-91C5-BC417EC3C6A3}"/>
      </w:docPartPr>
      <w:docPartBody>
        <w:p w:rsidR="00685DEC" w:rsidRDefault="00685DEC">
          <w:r w:rsidRPr="00651692">
            <w:rPr>
              <w:rStyle w:val="PlaceholderText"/>
            </w:rPr>
            <w:t>Click or tap here to enter text.</w:t>
          </w:r>
        </w:p>
      </w:docPartBody>
    </w:docPart>
    <w:docPart>
      <w:docPartPr>
        <w:name w:val="5166A1423A154863A6563211E2FF6BFE"/>
        <w:category>
          <w:name w:val="General"/>
          <w:gallery w:val="placeholder"/>
        </w:category>
        <w:types>
          <w:type w:val="bbPlcHdr"/>
        </w:types>
        <w:behaviors>
          <w:behavior w:val="content"/>
        </w:behaviors>
        <w:guid w:val="{2C152142-F6A5-46C7-BB1C-8D1628AC274D}"/>
      </w:docPartPr>
      <w:docPartBody>
        <w:p w:rsidR="00944A2D" w:rsidRDefault="00944A2D" w:rsidP="00944A2D">
          <w:pPr>
            <w:pStyle w:val="5166A1423A154863A6563211E2FF6BFE"/>
          </w:pPr>
          <w:r w:rsidRPr="00651692">
            <w:rPr>
              <w:rStyle w:val="PlaceholderText"/>
            </w:rPr>
            <w:t>Click or tap here to enter text.</w:t>
          </w:r>
        </w:p>
      </w:docPartBody>
    </w:docPart>
    <w:docPart>
      <w:docPartPr>
        <w:name w:val="E68F5E13E7EF46FCBD5FF672F4D3AFA7"/>
        <w:category>
          <w:name w:val="General"/>
          <w:gallery w:val="placeholder"/>
        </w:category>
        <w:types>
          <w:type w:val="bbPlcHdr"/>
        </w:types>
        <w:behaviors>
          <w:behavior w:val="content"/>
        </w:behaviors>
        <w:guid w:val="{70C9EA04-B249-4906-917D-C296547E4C26}"/>
      </w:docPartPr>
      <w:docPartBody>
        <w:p w:rsidR="00944A2D" w:rsidRDefault="00944A2D" w:rsidP="00944A2D">
          <w:pPr>
            <w:pStyle w:val="E68F5E13E7EF46FCBD5FF672F4D3AFA7"/>
          </w:pPr>
          <w:r w:rsidRPr="00651692">
            <w:rPr>
              <w:rStyle w:val="PlaceholderText"/>
            </w:rPr>
            <w:t>Click or tap here to enter text.</w:t>
          </w:r>
        </w:p>
      </w:docPartBody>
    </w:docPart>
    <w:docPart>
      <w:docPartPr>
        <w:name w:val="DFF2D374B9A049ACAAEB29793A48CC76"/>
        <w:category>
          <w:name w:val="General"/>
          <w:gallery w:val="placeholder"/>
        </w:category>
        <w:types>
          <w:type w:val="bbPlcHdr"/>
        </w:types>
        <w:behaviors>
          <w:behavior w:val="content"/>
        </w:behaviors>
        <w:guid w:val="{9BC09463-9B6D-4441-AEEB-F82E85BDABFD}"/>
      </w:docPartPr>
      <w:docPartBody>
        <w:p w:rsidR="00D96CCE" w:rsidRDefault="008217B9" w:rsidP="008217B9">
          <w:pPr>
            <w:pStyle w:val="DFF2D374B9A049ACAAEB29793A48CC76"/>
          </w:pPr>
          <w:r w:rsidRPr="00651692">
            <w:rPr>
              <w:rStyle w:val="PlaceholderText"/>
            </w:rPr>
            <w:t>Click or tap here to enter text.</w:t>
          </w:r>
        </w:p>
      </w:docPartBody>
    </w:docPart>
    <w:docPart>
      <w:docPartPr>
        <w:name w:val="287A35F8F97747F89EF24045866E202F"/>
        <w:category>
          <w:name w:val="General"/>
          <w:gallery w:val="placeholder"/>
        </w:category>
        <w:types>
          <w:type w:val="bbPlcHdr"/>
        </w:types>
        <w:behaviors>
          <w:behavior w:val="content"/>
        </w:behaviors>
        <w:guid w:val="{9C275E80-71B5-4F0F-B903-7AEDC092D921}"/>
      </w:docPartPr>
      <w:docPartBody>
        <w:p w:rsidR="00D96CCE" w:rsidRDefault="008217B9" w:rsidP="008217B9">
          <w:pPr>
            <w:pStyle w:val="287A35F8F97747F89EF24045866E202F"/>
          </w:pPr>
          <w:r w:rsidRPr="00651692">
            <w:rPr>
              <w:rStyle w:val="PlaceholderText"/>
            </w:rPr>
            <w:t>Click or tap here to enter text.</w:t>
          </w:r>
        </w:p>
      </w:docPartBody>
    </w:docPart>
    <w:docPart>
      <w:docPartPr>
        <w:name w:val="39F0CA1B729C42D496E711E5AB35068A"/>
        <w:category>
          <w:name w:val="General"/>
          <w:gallery w:val="placeholder"/>
        </w:category>
        <w:types>
          <w:type w:val="bbPlcHdr"/>
        </w:types>
        <w:behaviors>
          <w:behavior w:val="content"/>
        </w:behaviors>
        <w:guid w:val="{3DAAC5EA-F9BA-4453-AF54-6DC23BD4A009}"/>
      </w:docPartPr>
      <w:docPartBody>
        <w:p w:rsidR="00D96CCE" w:rsidRDefault="008217B9" w:rsidP="008217B9">
          <w:pPr>
            <w:pStyle w:val="39F0CA1B729C42D496E711E5AB35068A"/>
          </w:pPr>
          <w:r w:rsidRPr="00651692">
            <w:rPr>
              <w:rStyle w:val="PlaceholderText"/>
            </w:rPr>
            <w:t>Click or tap here to enter text.</w:t>
          </w:r>
        </w:p>
      </w:docPartBody>
    </w:docPart>
    <w:docPart>
      <w:docPartPr>
        <w:name w:val="C24E1EF7339F467CB8616800EC1BA4C6"/>
        <w:category>
          <w:name w:val="General"/>
          <w:gallery w:val="placeholder"/>
        </w:category>
        <w:types>
          <w:type w:val="bbPlcHdr"/>
        </w:types>
        <w:behaviors>
          <w:behavior w:val="content"/>
        </w:behaviors>
        <w:guid w:val="{1CDEB55E-8558-45F2-9A17-C74196DF7DBD}"/>
      </w:docPartPr>
      <w:docPartBody>
        <w:p w:rsidR="00D96CCE" w:rsidRDefault="008217B9" w:rsidP="008217B9">
          <w:pPr>
            <w:pStyle w:val="C24E1EF7339F467CB8616800EC1BA4C6"/>
          </w:pPr>
          <w:r w:rsidRPr="00651692">
            <w:rPr>
              <w:rStyle w:val="PlaceholderText"/>
            </w:rPr>
            <w:t>Click or tap here to enter text.</w:t>
          </w:r>
        </w:p>
      </w:docPartBody>
    </w:docPart>
    <w:docPart>
      <w:docPartPr>
        <w:name w:val="1693DE2FBB70461DB75216B3673333E4"/>
        <w:category>
          <w:name w:val="General"/>
          <w:gallery w:val="placeholder"/>
        </w:category>
        <w:types>
          <w:type w:val="bbPlcHdr"/>
        </w:types>
        <w:behaviors>
          <w:behavior w:val="content"/>
        </w:behaviors>
        <w:guid w:val="{3B01B92B-076C-4FBA-97D5-FF6CFBF76AA6}"/>
      </w:docPartPr>
      <w:docPartBody>
        <w:p w:rsidR="000626C4" w:rsidRDefault="00EE70B2" w:rsidP="00EE70B2">
          <w:pPr>
            <w:pStyle w:val="1693DE2FBB70461DB75216B3673333E4"/>
          </w:pPr>
          <w:r w:rsidRPr="00651692">
            <w:rPr>
              <w:rStyle w:val="PlaceholderText"/>
            </w:rPr>
            <w:t>Click or tap here to enter text.</w:t>
          </w:r>
        </w:p>
      </w:docPartBody>
    </w:docPart>
    <w:docPart>
      <w:docPartPr>
        <w:name w:val="54D334CD0EF6455F9B990681C8EFA852"/>
        <w:category>
          <w:name w:val="General"/>
          <w:gallery w:val="placeholder"/>
        </w:category>
        <w:types>
          <w:type w:val="bbPlcHdr"/>
        </w:types>
        <w:behaviors>
          <w:behavior w:val="content"/>
        </w:behaviors>
        <w:guid w:val="{4471D1A8-83BD-4CFA-886D-F26ED61EC545}"/>
      </w:docPartPr>
      <w:docPartBody>
        <w:p w:rsidR="00B9281F" w:rsidRDefault="00E10AD8" w:rsidP="00E10AD8">
          <w:pPr>
            <w:pStyle w:val="54D334CD0EF6455F9B990681C8EFA852"/>
          </w:pPr>
          <w:r w:rsidRPr="00651692">
            <w:rPr>
              <w:rStyle w:val="PlaceholderText"/>
            </w:rPr>
            <w:t>Click or tap here to enter text.</w:t>
          </w:r>
        </w:p>
      </w:docPartBody>
    </w:docPart>
    <w:docPart>
      <w:docPartPr>
        <w:name w:val="B291A8E9DB3743BC9D600E4E640C024A"/>
        <w:category>
          <w:name w:val="General"/>
          <w:gallery w:val="placeholder"/>
        </w:category>
        <w:types>
          <w:type w:val="bbPlcHdr"/>
        </w:types>
        <w:behaviors>
          <w:behavior w:val="content"/>
        </w:behaviors>
        <w:guid w:val="{AEC80B43-3A22-4B23-AFE8-0EC58AF0CD38}"/>
      </w:docPartPr>
      <w:docPartBody>
        <w:p w:rsidR="003B593B" w:rsidRDefault="003B593B" w:rsidP="003B593B">
          <w:pPr>
            <w:pStyle w:val="B291A8E9DB3743BC9D600E4E640C024A"/>
          </w:pPr>
          <w:r w:rsidRPr="006516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EC"/>
    <w:rsid w:val="00047E68"/>
    <w:rsid w:val="000626C4"/>
    <w:rsid w:val="00081738"/>
    <w:rsid w:val="001124D8"/>
    <w:rsid w:val="0012213A"/>
    <w:rsid w:val="001D663E"/>
    <w:rsid w:val="00221660"/>
    <w:rsid w:val="0037419B"/>
    <w:rsid w:val="003B593B"/>
    <w:rsid w:val="00483911"/>
    <w:rsid w:val="00490464"/>
    <w:rsid w:val="00564EB8"/>
    <w:rsid w:val="00685DEC"/>
    <w:rsid w:val="006C3F11"/>
    <w:rsid w:val="006D2FD5"/>
    <w:rsid w:val="00701AB9"/>
    <w:rsid w:val="0072393F"/>
    <w:rsid w:val="00814BC6"/>
    <w:rsid w:val="008217B9"/>
    <w:rsid w:val="0088752D"/>
    <w:rsid w:val="00944A2D"/>
    <w:rsid w:val="009B2F28"/>
    <w:rsid w:val="009F0E61"/>
    <w:rsid w:val="00A051EF"/>
    <w:rsid w:val="00A0636A"/>
    <w:rsid w:val="00A115D8"/>
    <w:rsid w:val="00B9281F"/>
    <w:rsid w:val="00C04C42"/>
    <w:rsid w:val="00C576AE"/>
    <w:rsid w:val="00C85546"/>
    <w:rsid w:val="00D125FA"/>
    <w:rsid w:val="00D92649"/>
    <w:rsid w:val="00D96CCE"/>
    <w:rsid w:val="00E10AD8"/>
    <w:rsid w:val="00E4178B"/>
    <w:rsid w:val="00EE188D"/>
    <w:rsid w:val="00EE70B2"/>
    <w:rsid w:val="00F53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76AE"/>
    <w:rPr>
      <w:color w:val="666666"/>
    </w:rPr>
  </w:style>
  <w:style w:type="paragraph" w:customStyle="1" w:styleId="5166A1423A154863A6563211E2FF6BFE">
    <w:name w:val="5166A1423A154863A6563211E2FF6BFE"/>
    <w:rsid w:val="00944A2D"/>
  </w:style>
  <w:style w:type="paragraph" w:customStyle="1" w:styleId="E68F5E13E7EF46FCBD5FF672F4D3AFA7">
    <w:name w:val="E68F5E13E7EF46FCBD5FF672F4D3AFA7"/>
    <w:rsid w:val="00944A2D"/>
  </w:style>
  <w:style w:type="paragraph" w:customStyle="1" w:styleId="DFF2D374B9A049ACAAEB29793A48CC76">
    <w:name w:val="DFF2D374B9A049ACAAEB29793A48CC76"/>
    <w:rsid w:val="008217B9"/>
  </w:style>
  <w:style w:type="paragraph" w:customStyle="1" w:styleId="287A35F8F97747F89EF24045866E202F">
    <w:name w:val="287A35F8F97747F89EF24045866E202F"/>
    <w:rsid w:val="008217B9"/>
  </w:style>
  <w:style w:type="paragraph" w:customStyle="1" w:styleId="39F0CA1B729C42D496E711E5AB35068A">
    <w:name w:val="39F0CA1B729C42D496E711E5AB35068A"/>
    <w:rsid w:val="008217B9"/>
  </w:style>
  <w:style w:type="paragraph" w:customStyle="1" w:styleId="C24E1EF7339F467CB8616800EC1BA4C6">
    <w:name w:val="C24E1EF7339F467CB8616800EC1BA4C6"/>
    <w:rsid w:val="008217B9"/>
  </w:style>
  <w:style w:type="paragraph" w:customStyle="1" w:styleId="1693DE2FBB70461DB75216B3673333E4">
    <w:name w:val="1693DE2FBB70461DB75216B3673333E4"/>
    <w:rsid w:val="00EE70B2"/>
  </w:style>
  <w:style w:type="paragraph" w:customStyle="1" w:styleId="54D334CD0EF6455F9B990681C8EFA852">
    <w:name w:val="54D334CD0EF6455F9B990681C8EFA852"/>
    <w:rsid w:val="00E10AD8"/>
  </w:style>
  <w:style w:type="paragraph" w:customStyle="1" w:styleId="B291A8E9DB3743BC9D600E4E640C024A">
    <w:name w:val="B291A8E9DB3743BC9D600E4E640C024A"/>
    <w:rsid w:val="003B5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829C08-67B4-4D2B-86C4-A2B42785F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thesis_template_numbered</Template>
  <TotalTime>17092</TotalTime>
  <Pages>67</Pages>
  <Words>106215</Words>
  <Characters>605429</Characters>
  <Application>Microsoft Office Word</Application>
  <DocSecurity>0</DocSecurity>
  <Lines>5045</Lines>
  <Paragraphs>1420</Paragraphs>
  <ScaleCrop>false</ScaleCrop>
  <HeadingPairs>
    <vt:vector size="2" baseType="variant">
      <vt:variant>
        <vt:lpstr>Title</vt:lpstr>
      </vt:variant>
      <vt:variant>
        <vt:i4>1</vt:i4>
      </vt:variant>
    </vt:vector>
  </HeadingPairs>
  <TitlesOfParts>
    <vt:vector size="1" baseType="lpstr">
      <vt:lpstr>Thesis Template</vt:lpstr>
    </vt:vector>
  </TitlesOfParts>
  <Company>QUT</Company>
  <LinksUpToDate>false</LinksUpToDate>
  <CharactersWithSpaces>710224</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creator>Syazwan Aziz</dc:creator>
  <cp:lastModifiedBy>Nik Bin Abdul Aziz</cp:lastModifiedBy>
  <cp:revision>2090</cp:revision>
  <cp:lastPrinted>2010-04-10T05:22:00Z</cp:lastPrinted>
  <dcterms:created xsi:type="dcterms:W3CDTF">2024-05-02T12:12:00Z</dcterms:created>
  <dcterms:modified xsi:type="dcterms:W3CDTF">2024-05-26T19:24:00Z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fingerprint-authentication</vt:lpwstr>
  </property>
  <property fmtid="{D5CDD505-2E9C-101B-9397-08002B2CF9AE}" pid="3" name="CitaviDocumentProperty_0">
    <vt:lpwstr>0bcb7f71-a2b5-4563-ac06-4c9fa4c95d13</vt:lpwstr>
  </property>
  <property fmtid="{D5CDD505-2E9C-101B-9397-08002B2CF9AE}" pid="4" name="CitaviDocumentProperty_1">
    <vt:lpwstr>6.18.0.1</vt:lpwstr>
  </property>
  <property fmtid="{D5CDD505-2E9C-101B-9397-08002B2CF9AE}" pid="5" name="CitaviDocumentProperty_6">
    <vt:lpwstr>False</vt:lpwstr>
  </property>
  <property fmtid="{D5CDD505-2E9C-101B-9397-08002B2CF9AE}" pid="6" name="CitaviDocumentProperty_8">
    <vt:lpwstr>CloudProjectKey=p4nlvbv5j8pxowjcpholmsa6alikw7cvqd150lvv01i; ProjectName=fingerprint-authentication</vt:lpwstr>
  </property>
</Properties>
</file>